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/>
  <w:body>
    <w:p w14:paraId="4A2E57AD" w14:textId="0A62DF36" w:rsidR="00D077E9" w:rsidRDefault="00835BBE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5072" behindDoc="1" locked="0" layoutInCell="1" allowOverlap="1" wp14:anchorId="6FC0F29F" wp14:editId="18B2E30A">
            <wp:simplePos x="0" y="0"/>
            <wp:positionH relativeFrom="column">
              <wp:posOffset>-2727960</wp:posOffset>
            </wp:positionH>
            <wp:positionV relativeFrom="paragraph">
              <wp:posOffset>-708660</wp:posOffset>
            </wp:positionV>
            <wp:extent cx="16562070" cy="11041380"/>
            <wp:effectExtent l="0" t="0" r="0" b="7620"/>
            <wp:wrapNone/>
            <wp:docPr id="3" name="Imagen 3" descr="Qué es, y cómo realizar, una conexión SSH | Professor Fal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é es, y cómo realizar, una conexión SSH | Professor Falk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1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2070" cy="110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3E13D6DC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7BEA5940" w:rsidR="00D077E9" w:rsidRDefault="00F7352C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31217187" wp14:editId="1DF61E47">
                      <wp:simplePos x="0" y="0"/>
                      <wp:positionH relativeFrom="column">
                        <wp:posOffset>196850</wp:posOffset>
                      </wp:positionH>
                      <wp:positionV relativeFrom="paragraph">
                        <wp:posOffset>1128395</wp:posOffset>
                      </wp:positionV>
                      <wp:extent cx="1390650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88E58E1" id="Conector recto 5" o:spid="_x0000_s1026" alt="divisor de texto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5pt,88.85pt" to="125pt,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" strokecolor="white [3212]" strokeweight="3pt"/>
                  </w:pict>
                </mc:Fallback>
              </mc:AlternateContent>
            </w:r>
            <w:r w:rsidR="00323907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09145AA" wp14:editId="47369437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-114300</wp:posOffset>
                      </wp:positionV>
                      <wp:extent cx="3139440" cy="1005840"/>
                      <wp:effectExtent l="0" t="0" r="0" b="381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1005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42781D32" w:rsidR="00D077E9" w:rsidRPr="00713810" w:rsidRDefault="00F7352C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>COMANDOS DE REDES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8.4pt;margin-top:-9pt;width:247.2pt;height:79.2pt;z-index: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" filled="f" stroked="f" strokeweight=".5pt">
                      <v:textbox>
                        <w:txbxContent>
                          <w:p w14:paraId="6E4B0DF9" w14:textId="42781D32" w:rsidR="00D077E9" w:rsidRPr="00713810" w:rsidRDefault="00F7352C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>COMANDOS DE REDES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294901CB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46BDF55B" wp14:editId="0D09CFCC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66700" t="342900" r="29019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53000">
                                    <a:schemeClr val="bg2">
                                      <a:lumMod val="25000"/>
                                      <a:alpha val="80000"/>
                                    </a:schemeClr>
                                  </a:gs>
                                  <a:gs pos="100000">
                                    <a:schemeClr val="bg2">
                                      <a:lumMod val="10000"/>
                                      <a:alpha val="84000"/>
                                    </a:schemeClr>
                                  </a:gs>
                                  <a:gs pos="62000">
                                    <a:schemeClr val="bg2">
                                      <a:lumMod val="25000"/>
                                      <a:alpha val="9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rgbClr val="000000">
                                    <a:alpha val="58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0571D1" id="Rectángulo: esquinas redondeadas 12" o:spid="_x0000_s1026" style="position:absolute;margin-left:-9.25pt;margin-top:-452.35pt;width:310.15pt;height:68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" fillcolor="#393737 [814]" stroked="f" strokeweight="2pt">
                      <v:fill opacity="55050f" color2="#161616 [334]" o:opacity2="52428f" colors="0 #3b3838;34734f #3b3838;40632f #3b3838" focus="100%" type="gradient"/>
                      <v:shadow on="t" type="perspective" color="black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17AE724C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02E791C8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4AD256F" w:rsidR="00D077E9" w:rsidRPr="00D86945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BEC329D" wp14:editId="5BA52D56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891821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8D587EC" id="Conector recto 32" o:spid="_x0000_s1026" alt="divisor de texto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70.2pt" to="119.1pt,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" strokecolor="white [3212]" strokeweight="3pt"/>
                  </w:pict>
                </mc:Fallback>
              </mc:AlternateContent>
            </w:r>
          </w:p>
        </w:tc>
      </w:tr>
    </w:tbl>
    <w:p w14:paraId="0394FA20" w14:textId="4EBB30A1" w:rsidR="00823CE3" w:rsidRDefault="008A72F0" w:rsidP="00823CE3">
      <w:pPr>
        <w:spacing w:after="200"/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865600" behindDoc="0" locked="0" layoutInCell="1" allowOverlap="1" wp14:anchorId="7E4567A0" wp14:editId="2447926C">
            <wp:simplePos x="0" y="0"/>
            <wp:positionH relativeFrom="column">
              <wp:posOffset>-129540</wp:posOffset>
            </wp:positionH>
            <wp:positionV relativeFrom="paragraph">
              <wp:posOffset>2714625</wp:posOffset>
            </wp:positionV>
            <wp:extent cx="3901399" cy="3901440"/>
            <wp:effectExtent l="0" t="0" r="0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5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399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02EC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63CF8FC" wp14:editId="3F60F54D">
                <wp:simplePos x="0" y="0"/>
                <wp:positionH relativeFrom="margin">
                  <wp:align>left</wp:align>
                </wp:positionH>
                <wp:positionV relativeFrom="paragraph">
                  <wp:posOffset>7171269</wp:posOffset>
                </wp:positionV>
                <wp:extent cx="3089564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9564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5BFCE" w14:textId="5D99129D" w:rsidR="00F76A44" w:rsidRPr="00713810" w:rsidRDefault="006C02EC" w:rsidP="006C02EC">
                            <w:pPr>
                              <w:pStyle w:val="Ttulo"/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6C02EC"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ADMINISTRACIÓN</w:t>
                            </w:r>
                            <w:r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 xml:space="preserve"> </w:t>
                            </w:r>
                            <w:r w:rsidRPr="006C02EC"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DE REDES</w:t>
                            </w:r>
                            <w:r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 xml:space="preserve"> </w:t>
                            </w:r>
                            <w:r w:rsidRPr="00713810"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 xml:space="preserve">JUAN </w:t>
                            </w:r>
                            <w:r w:rsidR="00F76A44" w:rsidRPr="00713810"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0;margin-top:564.65pt;width:243.25pt;height:49.2pt;z-index:251668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" filled="f" stroked="f" strokeweight=".5pt">
                <v:textbox>
                  <w:txbxContent>
                    <w:p w14:paraId="3095BFCE" w14:textId="5D99129D" w:rsidR="00F76A44" w:rsidRPr="00713810" w:rsidRDefault="006C02EC" w:rsidP="006C02EC">
                      <w:pPr>
                        <w:pStyle w:val="Ttulo"/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</w:pPr>
                      <w:r w:rsidRPr="006C02EC"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>ADMINISTRACIÓN</w:t>
                      </w:r>
                      <w:r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 xml:space="preserve"> </w:t>
                      </w:r>
                      <w:r w:rsidRPr="006C02EC"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>DE REDES</w:t>
                      </w:r>
                      <w:r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 xml:space="preserve"> </w:t>
                      </w:r>
                      <w:r w:rsidRPr="00713810"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 xml:space="preserve">JUAN </w:t>
                      </w:r>
                      <w:r w:rsidR="00F76A44" w:rsidRPr="00713810"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>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752F">
        <w:rPr>
          <w:noProof/>
        </w:rPr>
        <mc:AlternateContent>
          <mc:Choice Requires="wps">
            <w:drawing>
              <wp:anchor distT="0" distB="0" distL="114300" distR="114300" simplePos="0" relativeHeight="251614719" behindDoc="0" locked="0" layoutInCell="1" allowOverlap="1" wp14:anchorId="301A8F43" wp14:editId="05AF6484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5A363" id="Rectángulo 7" o:spid="_x0000_s1026" style="position:absolute;margin-left:-5.4pt;margin-top:487.35pt;width:604.5pt;height:311.7pt;z-index:2516147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" fillcolor="black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47C822E5" w14:textId="7B426D6A" w:rsidR="00806DC9" w:rsidRPr="004B4B50" w:rsidRDefault="00806DC9" w:rsidP="00B95825">
      <w:pPr>
        <w:jc w:val="both"/>
        <w:rPr>
          <w:rFonts w:ascii="Bahnschrift SemiBold" w:hAnsi="Bahnschrift SemiBold"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Bahnschrift SemiBold" w:hAnsi="Bahnschrift SemiBold"/>
          <w:noProof/>
          <w:color w:val="3B3838" w:themeColor="background2" w:themeShade="40"/>
          <w:sz w:val="24"/>
          <w:szCs w:val="24"/>
          <w:lang w:eastAsia="es-ES"/>
        </w:rPr>
        <w:lastRenderedPageBreak/>
        <w:t>Utiliza la ayuda (comando seguido de /?) para comprobar las funciones de los siguientes comandos: Explica para que sirve cada comando y utilízalos con los distintos parámetros que puede tener. Añade capturas a tus</w:t>
      </w:r>
      <w:r w:rsidR="00770A4F" w:rsidRPr="004B4B50">
        <w:rPr>
          <w:rFonts w:ascii="Bahnschrift SemiBold" w:hAnsi="Bahnschrift SemiBold"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Pr="004B4B50">
        <w:rPr>
          <w:rFonts w:ascii="Bahnschrift SemiBold" w:hAnsi="Bahnschrift SemiBold"/>
          <w:noProof/>
          <w:color w:val="3B3838" w:themeColor="background2" w:themeShade="40"/>
          <w:sz w:val="24"/>
          <w:szCs w:val="24"/>
          <w:lang w:eastAsia="es-ES"/>
        </w:rPr>
        <w:t>explicaciones:</w:t>
      </w:r>
    </w:p>
    <w:p w14:paraId="2E46FF95" w14:textId="77777777" w:rsidR="00806DC9" w:rsidRPr="004B4B50" w:rsidRDefault="00806DC9" w:rsidP="00806DC9">
      <w:pPr>
        <w:ind w:left="720"/>
        <w:jc w:val="both"/>
        <w:rPr>
          <w:noProof/>
          <w:color w:val="3B3838" w:themeColor="background2" w:themeShade="40"/>
          <w:sz w:val="18"/>
          <w:szCs w:val="18"/>
          <w:lang w:eastAsia="es-ES"/>
        </w:rPr>
      </w:pPr>
    </w:p>
    <w:p w14:paraId="63EF8B06" w14:textId="57F0CFCE" w:rsidR="00806DC9" w:rsidRPr="004B4B50" w:rsidRDefault="00D87F6F" w:rsidP="00B9582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  <w:r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H</w:t>
      </w:r>
      <w:r w:rsidR="00806DC9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ostname</w:t>
      </w:r>
      <w:r w:rsidR="004F726B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 xml:space="preserve">: </w:t>
      </w:r>
      <w:r w:rsidR="004F726B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Muestra el </w:t>
      </w:r>
      <w:r w:rsidR="004F726B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nombre del host</w:t>
      </w:r>
      <w:r w:rsidR="004F726B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actual, es decir, de tu ordenador.</w:t>
      </w:r>
    </w:p>
    <w:p w14:paraId="4E5E7DB1" w14:textId="1A08D488" w:rsidR="00E66463" w:rsidRPr="00B36D86" w:rsidRDefault="00E66463" w:rsidP="00B9582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4"/>
          <w:szCs w:val="4"/>
          <w:lang w:eastAsia="es-ES"/>
        </w:rPr>
      </w:pPr>
    </w:p>
    <w:p w14:paraId="2378E820" w14:textId="16544FEA" w:rsidR="00E66463" w:rsidRPr="00B36D86" w:rsidRDefault="00E66463" w:rsidP="00B9582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drawing>
          <wp:inline distT="0" distB="0" distL="0" distR="0" wp14:anchorId="15FA4C1B" wp14:editId="1B1AB616">
            <wp:extent cx="4696480" cy="600159"/>
            <wp:effectExtent l="152400" t="152400" r="35179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00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53B1E" w14:textId="171F4916" w:rsidR="00E467BC" w:rsidRPr="004B4B50" w:rsidRDefault="0079008B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P</w:t>
      </w:r>
      <w:r w:rsidR="00806DC9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ing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 xml:space="preserve">: </w:t>
      </w:r>
      <w:r w:rsidR="00E32D25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="00E32D25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>Envia paquete</w:t>
      </w:r>
      <w:r w:rsidR="004E3F8D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>s</w:t>
      </w:r>
      <w:r w:rsidR="00E32D25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="00C2609C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>a un host específico</w:t>
      </w:r>
      <w:r w:rsidR="00AE3FC3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para comprobar que existe </w:t>
      </w:r>
      <w:r w:rsidR="004E3F8D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comunicación entre ambos</w:t>
      </w:r>
      <w:r w:rsidR="004E3F8D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>.</w:t>
      </w:r>
    </w:p>
    <w:p w14:paraId="2643909C" w14:textId="4812221F" w:rsidR="002C4090" w:rsidRPr="00921971" w:rsidRDefault="002C4090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0"/>
          <w:szCs w:val="20"/>
          <w:lang w:eastAsia="es-ES"/>
        </w:rPr>
      </w:pPr>
    </w:p>
    <w:p w14:paraId="7AB3EB28" w14:textId="6160439A" w:rsidR="00161813" w:rsidRPr="004B4B50" w:rsidRDefault="00161813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drawing>
          <wp:inline distT="0" distB="0" distL="0" distR="0" wp14:anchorId="450E5BA3" wp14:editId="440B8628">
            <wp:extent cx="4829188" cy="2171065"/>
            <wp:effectExtent l="152400" t="152400" r="371475" b="362585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9917" cy="2180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01E403" w14:textId="3E6C7B69" w:rsidR="00161813" w:rsidRPr="00B36D86" w:rsidRDefault="00161813" w:rsidP="00C90585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"/>
          <w:szCs w:val="2"/>
          <w:lang w:eastAsia="es-ES"/>
        </w:rPr>
      </w:pPr>
    </w:p>
    <w:p w14:paraId="690A1B28" w14:textId="73E47463" w:rsidR="00B6066B" w:rsidRPr="004B4B50" w:rsidRDefault="00770A4F" w:rsidP="004F746D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Lo que podemos observar en lo que nos devuelve este comando, es que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envía paquetes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="00213C86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de 32B de datos</w:t>
      </w:r>
      <w:r w:rsidR="00B6066B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, te específica el </w:t>
      </w:r>
      <w:r w:rsidR="00B6066B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tiempo que tarda en llegar paquete</w:t>
      </w:r>
      <w:r w:rsidR="00B6066B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y su </w:t>
      </w:r>
      <w:r w:rsidR="00B6066B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tiempo de vida (TTL)</w:t>
      </w:r>
      <w:r w:rsidR="00B6066B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>.</w:t>
      </w:r>
    </w:p>
    <w:p w14:paraId="1E51F885" w14:textId="653B5E06" w:rsidR="00A111E2" w:rsidRPr="004B4B50" w:rsidRDefault="00A111E2" w:rsidP="004F746D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A parte, nos hace un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resumen de los resultados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, diciendonos si los paquetes han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llegado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o se han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perdido</w:t>
      </w:r>
      <w:r w:rsidR="008865C4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y </w:t>
      </w:r>
      <w:r w:rsidR="005636BF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la </w:t>
      </w:r>
      <w:r w:rsidR="005636BF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media de tiempo</w:t>
      </w:r>
      <w:r w:rsidR="00144F84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que tardan en llegar los paquetes.</w:t>
      </w:r>
    </w:p>
    <w:p w14:paraId="4969ECBF" w14:textId="29B875B0" w:rsidR="00E467BC" w:rsidRPr="00B36D86" w:rsidRDefault="004F746D" w:rsidP="004F746D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8"/>
          <w:szCs w:val="8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I</w:t>
      </w:r>
      <w:r w:rsidR="00806DC9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pconfig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 xml:space="preserve">: 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Este comando imprime de forma predeterminada, solamente la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dirección IP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, la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máscara de subred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y la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puerta de enlace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predeterminada para cada adaptador enlazado con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TCP/IP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>.</w:t>
      </w:r>
      <w:r w:rsidR="00B36D86" w:rsidRPr="00B36D86"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  <w:t xml:space="preserve"> </w:t>
      </w:r>
    </w:p>
    <w:p w14:paraId="06A60B69" w14:textId="1822C446" w:rsidR="00460432" w:rsidRPr="00B36D86" w:rsidRDefault="00460432" w:rsidP="0073219A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"/>
          <w:szCs w:val="2"/>
          <w:lang w:eastAsia="es-ES"/>
        </w:rPr>
      </w:pPr>
    </w:p>
    <w:p w14:paraId="52B6B0B0" w14:textId="2487B143" w:rsidR="004F746D" w:rsidRPr="004B4B50" w:rsidRDefault="00B36D86" w:rsidP="004F746D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  <w:drawing>
          <wp:anchor distT="0" distB="0" distL="114300" distR="114300" simplePos="0" relativeHeight="251871744" behindDoc="0" locked="0" layoutInCell="1" allowOverlap="1" wp14:anchorId="5F7B24DE" wp14:editId="39E88FBC">
            <wp:simplePos x="0" y="0"/>
            <wp:positionH relativeFrom="margin">
              <wp:posOffset>583565</wp:posOffset>
            </wp:positionH>
            <wp:positionV relativeFrom="paragraph">
              <wp:posOffset>160655</wp:posOffset>
            </wp:positionV>
            <wp:extent cx="2146300" cy="182880"/>
            <wp:effectExtent l="152400" t="152400" r="349250" b="369570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8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DB3EADE" w14:textId="2CC685B4" w:rsidR="007D6B83" w:rsidRPr="004B4B50" w:rsidRDefault="007D6B83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</w:pPr>
    </w:p>
    <w:p w14:paraId="6D821CFA" w14:textId="436DE53E" w:rsidR="00B36D86" w:rsidRDefault="00B36D86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  <w:drawing>
          <wp:anchor distT="0" distB="0" distL="114300" distR="114300" simplePos="0" relativeHeight="251870720" behindDoc="0" locked="0" layoutInCell="1" allowOverlap="1" wp14:anchorId="2629547A" wp14:editId="0A91EC19">
            <wp:simplePos x="0" y="0"/>
            <wp:positionH relativeFrom="column">
              <wp:posOffset>590522</wp:posOffset>
            </wp:positionH>
            <wp:positionV relativeFrom="paragraph">
              <wp:posOffset>79623</wp:posOffset>
            </wp:positionV>
            <wp:extent cx="5303520" cy="887730"/>
            <wp:effectExtent l="152400" t="152400" r="354330" b="369570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887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81D4C22" w14:textId="474ED8F7" w:rsidR="00B36D86" w:rsidRDefault="00B36D86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</w:pPr>
    </w:p>
    <w:p w14:paraId="18D55208" w14:textId="20BB1052" w:rsidR="007D6B83" w:rsidRPr="004B4B50" w:rsidRDefault="007D6B83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</w:pPr>
    </w:p>
    <w:p w14:paraId="304D7557" w14:textId="409EAB17" w:rsidR="00C90585" w:rsidRPr="004B4B50" w:rsidRDefault="00C90585" w:rsidP="00C90585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lastRenderedPageBreak/>
        <w:t>Arp</w:t>
      </w:r>
      <w:r w:rsidR="007D6B83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:</w:t>
      </w:r>
      <w:r w:rsidR="00524743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 xml:space="preserve">  Protocolo de Resolución de Direcciones</w:t>
      </w:r>
      <w:r w:rsidR="00524743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es el encargado de establecer una correspondencia entre la </w:t>
      </w:r>
      <w:r w:rsidR="00524743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dirección IP</w:t>
      </w:r>
      <w:r w:rsidR="00524743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y la </w:t>
      </w:r>
      <w:r w:rsidR="00524743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dirección MAC</w:t>
      </w:r>
      <w:r w:rsidR="00524743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>.</w:t>
      </w:r>
      <w:r w:rsidR="0023571E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</w:p>
    <w:p w14:paraId="221663B4" w14:textId="64C4B19A" w:rsidR="0023571E" w:rsidRPr="004B4B50" w:rsidRDefault="004B4B50" w:rsidP="00C90585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drawing>
          <wp:anchor distT="0" distB="0" distL="114300" distR="114300" simplePos="0" relativeHeight="251866624" behindDoc="0" locked="0" layoutInCell="1" allowOverlap="1" wp14:anchorId="66989795" wp14:editId="269A652F">
            <wp:simplePos x="0" y="0"/>
            <wp:positionH relativeFrom="margin">
              <wp:align>center</wp:align>
            </wp:positionH>
            <wp:positionV relativeFrom="paragraph">
              <wp:posOffset>788035</wp:posOffset>
            </wp:positionV>
            <wp:extent cx="3552825" cy="1882940"/>
            <wp:effectExtent l="152400" t="152400" r="352425" b="3651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82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3571E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Arp</w:t>
      </w:r>
      <w:r w:rsidR="0023571E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también puede ser utilizado como comando</w:t>
      </w:r>
      <w:r w:rsidR="00C138D4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y permite crear, editar y mostrar las asignaciones de </w:t>
      </w:r>
      <w:r w:rsidR="00C138D4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direcciones físicas</w:t>
      </w:r>
      <w:r w:rsidR="00C138D4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a </w:t>
      </w:r>
      <w:r w:rsidR="00C138D4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direcciones IPv4</w:t>
      </w:r>
      <w:r w:rsidR="00C138D4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conocidas de la red.</w:t>
      </w:r>
    </w:p>
    <w:p w14:paraId="60015BDE" w14:textId="03798C9A" w:rsidR="004B4B50" w:rsidRDefault="004B4B50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6913AFDB" w14:textId="20BBCE5F" w:rsidR="00B36D86" w:rsidRDefault="00B36D86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5FE8D51F" w14:textId="0244F276" w:rsidR="00B36D86" w:rsidRDefault="00B36D86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2A16576F" w14:textId="36250A81" w:rsidR="00B36D86" w:rsidRDefault="00B36D86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4610C4CA" w14:textId="0C5A4FA1" w:rsidR="00B36D86" w:rsidRDefault="00B36D86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7FAD8995" w14:textId="3F841EE0" w:rsidR="00B36D86" w:rsidRDefault="00B36D86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4AA15A0E" w14:textId="2B08AD65" w:rsidR="00B36D86" w:rsidRDefault="00B36D86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06F0BB29" w14:textId="77777777" w:rsidR="00B36D86" w:rsidRPr="004B4B50" w:rsidRDefault="00B36D86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07E52C92" w14:textId="47E82B64" w:rsidR="00C90585" w:rsidRPr="004B4B50" w:rsidRDefault="00921971" w:rsidP="00C90585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drawing>
          <wp:anchor distT="0" distB="0" distL="114300" distR="114300" simplePos="0" relativeHeight="251872768" behindDoc="0" locked="0" layoutInCell="1" allowOverlap="1" wp14:anchorId="09123467" wp14:editId="30D57D7C">
            <wp:simplePos x="0" y="0"/>
            <wp:positionH relativeFrom="margin">
              <wp:align>center</wp:align>
            </wp:positionH>
            <wp:positionV relativeFrom="paragraph">
              <wp:posOffset>821690</wp:posOffset>
            </wp:positionV>
            <wp:extent cx="5063490" cy="1840230"/>
            <wp:effectExtent l="152400" t="152400" r="365760" b="369570"/>
            <wp:wrapTopAndBottom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840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585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Tracert</w:t>
      </w:r>
      <w:r w:rsidR="006147EA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:</w:t>
      </w:r>
      <w:r w:rsidR="008265AA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="008265AA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Es una utilidad de línea de comandos que se usa para determinar </w:t>
      </w:r>
      <w:r w:rsidR="00946445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>cada</w:t>
      </w:r>
      <w:r w:rsidR="008265AA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="008265AA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ruta</w:t>
      </w:r>
      <w:r w:rsidR="008265AA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que toma un paquete de </w:t>
      </w:r>
      <w:r w:rsidR="008265AA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protocolo de Internet (IP)</w:t>
      </w:r>
      <w:r w:rsidR="008265AA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para alcanzar su destino.</w:t>
      </w:r>
    </w:p>
    <w:p w14:paraId="2C95CF99" w14:textId="5F43D250" w:rsidR="00946445" w:rsidRPr="004B4B50" w:rsidRDefault="00946445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5204DF52" w14:textId="1E3EA83D" w:rsidR="00946445" w:rsidRPr="004B4B50" w:rsidRDefault="00946445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620230A0" w14:textId="1718D380" w:rsidR="00C90585" w:rsidRPr="004B4B50" w:rsidRDefault="00C90585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2E769FFB" w14:textId="17E428CB" w:rsidR="00A53148" w:rsidRPr="004B4B50" w:rsidRDefault="00A53148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26FDA799" w14:textId="2F2E31FC" w:rsidR="00A53148" w:rsidRPr="004B4B50" w:rsidRDefault="00A53148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1A405E53" w14:textId="326F5E76" w:rsidR="004B4B50" w:rsidRPr="004B4B50" w:rsidRDefault="004B4B50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0ED04643" w14:textId="77777777" w:rsidR="00A53148" w:rsidRPr="004B4B50" w:rsidRDefault="00A53148" w:rsidP="00C90585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14862372" w14:textId="57F6DE15" w:rsidR="00806DC9" w:rsidRPr="004B4B50" w:rsidRDefault="00806DC9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lastRenderedPageBreak/>
        <w:t xml:space="preserve">Prueba </w:t>
      </w:r>
      <w:r w:rsidR="00C90585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el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comando</w:t>
      </w:r>
      <w:r w:rsidR="00C90585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ipconfig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primero con la opción /all y después con las</w:t>
      </w:r>
      <w:r w:rsidR="00E467BC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opciones /renew y /realease para un adaptador y y explica para que sirve</w:t>
      </w:r>
      <w:r w:rsidR="00E467BC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cada opción. ¿Qué diferencia hay entre ipconfig e ipconfig /all? Captura</w:t>
      </w:r>
      <w:r w:rsidR="00E467BC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las pruebas.</w:t>
      </w:r>
    </w:p>
    <w:p w14:paraId="34B2B32E" w14:textId="4690C699" w:rsidR="00492A04" w:rsidRPr="004B4B50" w:rsidRDefault="00492A04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3B1FC216" w14:textId="39C9F95D" w:rsidR="00492A04" w:rsidRPr="004B4B50" w:rsidRDefault="00DF6F3C" w:rsidP="00DF6F3C">
      <w:pPr>
        <w:pStyle w:val="Prrafodelista"/>
        <w:numPr>
          <w:ilvl w:val="0"/>
          <w:numId w:val="8"/>
        </w:numPr>
        <w:jc w:val="both"/>
        <w:rPr>
          <w:rFonts w:ascii="Dubai Light" w:hAnsi="Dubai Light" w:cs="Dubai Light"/>
          <w:noProof/>
          <w:color w:val="3B3838" w:themeColor="background2" w:themeShade="40"/>
          <w:lang w:eastAsia="es-ES"/>
        </w:rPr>
      </w:pPr>
      <w:r w:rsidRPr="004B4B50">
        <w:rPr>
          <w:rFonts w:ascii="Dubai Light" w:hAnsi="Dubai Light" w:cs="Dubai Light"/>
          <w:b/>
          <w:bCs/>
          <w:noProof/>
          <w:color w:val="3B3838" w:themeColor="background2" w:themeShade="40"/>
          <w:lang w:eastAsia="es-ES"/>
        </w:rPr>
        <w:t>/all</w:t>
      </w:r>
      <w:r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>:</w:t>
      </w:r>
      <w:r w:rsidR="00395892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 xml:space="preserve"> Muestra toda la información de manera más </w:t>
      </w:r>
      <w:r w:rsidR="00395892" w:rsidRPr="004B4B50">
        <w:rPr>
          <w:rFonts w:ascii="Dubai Light" w:hAnsi="Dubai Light" w:cs="Dubai Light"/>
          <w:b/>
          <w:bCs/>
          <w:noProof/>
          <w:color w:val="3B3838" w:themeColor="background2" w:themeShade="40"/>
          <w:lang w:eastAsia="es-ES"/>
        </w:rPr>
        <w:t>detallada</w:t>
      </w:r>
      <w:r w:rsidR="00395892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>.</w:t>
      </w:r>
    </w:p>
    <w:p w14:paraId="14702959" w14:textId="4334DF8A" w:rsidR="00395892" w:rsidRPr="004B4B50" w:rsidRDefault="00B36D86" w:rsidP="00395892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  <w:drawing>
          <wp:anchor distT="0" distB="0" distL="114300" distR="114300" simplePos="0" relativeHeight="251873792" behindDoc="0" locked="0" layoutInCell="1" allowOverlap="1" wp14:anchorId="1248DA78" wp14:editId="71DFE505">
            <wp:simplePos x="0" y="0"/>
            <wp:positionH relativeFrom="column">
              <wp:posOffset>519291</wp:posOffset>
            </wp:positionH>
            <wp:positionV relativeFrom="paragraph">
              <wp:posOffset>153477</wp:posOffset>
            </wp:positionV>
            <wp:extent cx="4786630" cy="2071312"/>
            <wp:effectExtent l="152400" t="152400" r="356870" b="367665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2071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7771A9" w14:textId="269CAF43" w:rsidR="00B36D86" w:rsidRDefault="00B36D86" w:rsidP="00395892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41871321" w14:textId="747E6CB5" w:rsidR="00B36D86" w:rsidRDefault="00B36D86" w:rsidP="00395892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6F38F0E8" w14:textId="436F5E28" w:rsidR="00B36D86" w:rsidRDefault="00B36D86" w:rsidP="00395892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7EC9928D" w14:textId="77D1C820" w:rsidR="00B36D86" w:rsidRDefault="00B36D86" w:rsidP="00395892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388B1EC3" w14:textId="7CC8ECE4" w:rsidR="00B36D86" w:rsidRDefault="00B36D86" w:rsidP="00395892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34455F57" w14:textId="3E15304F" w:rsidR="00B36D86" w:rsidRDefault="00B36D86" w:rsidP="00395892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6DFD1325" w14:textId="5FB5B3AC" w:rsidR="00B36D86" w:rsidRDefault="00B36D86" w:rsidP="00395892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43745F8D" w14:textId="4A4E98AC" w:rsidR="00395892" w:rsidRPr="004B4B50" w:rsidRDefault="00395892" w:rsidP="00395892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7EFC4ACD" w14:textId="7A410204" w:rsidR="00DF6F3C" w:rsidRPr="004B4B50" w:rsidRDefault="00DF6F3C" w:rsidP="00C90585">
      <w:pPr>
        <w:jc w:val="both"/>
        <w:rPr>
          <w:rFonts w:ascii="Dubai Light" w:hAnsi="Dubai Light" w:cs="Dubai Light"/>
          <w:b w:val="0"/>
          <w:noProof/>
          <w:color w:val="3B3838" w:themeColor="background2" w:themeShade="40"/>
          <w:sz w:val="22"/>
          <w:lang w:eastAsia="es-ES"/>
        </w:rPr>
      </w:pPr>
    </w:p>
    <w:p w14:paraId="1C685CF6" w14:textId="77777777" w:rsidR="00B36D86" w:rsidRDefault="00B36D86" w:rsidP="00B82746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0"/>
          <w:lang w:eastAsia="es-ES"/>
        </w:rPr>
      </w:pPr>
    </w:p>
    <w:p w14:paraId="2AF752FC" w14:textId="5E707C96" w:rsidR="00B82746" w:rsidRPr="004B4B50" w:rsidRDefault="00B82746" w:rsidP="00B82746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2"/>
          <w:lang w:eastAsia="es-ES"/>
        </w:rPr>
      </w:pP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0"/>
          <w:lang w:eastAsia="es-ES"/>
        </w:rPr>
        <w:t>Si lo comparamos con la captura del punto anterior, podemos ver las diferencias, ahora tenemos mucha más información.</w:t>
      </w:r>
    </w:p>
    <w:p w14:paraId="2A0C242D" w14:textId="77777777" w:rsidR="00B82746" w:rsidRPr="004B4B50" w:rsidRDefault="00B82746" w:rsidP="00C90585">
      <w:pPr>
        <w:jc w:val="both"/>
        <w:rPr>
          <w:rFonts w:ascii="Dubai Light" w:hAnsi="Dubai Light" w:cs="Dubai Light"/>
          <w:b w:val="0"/>
          <w:noProof/>
          <w:color w:val="3B3838" w:themeColor="background2" w:themeShade="40"/>
          <w:sz w:val="24"/>
          <w:szCs w:val="24"/>
          <w:lang w:eastAsia="es-ES"/>
        </w:rPr>
      </w:pPr>
    </w:p>
    <w:p w14:paraId="7957B846" w14:textId="6FF1DEB1" w:rsidR="00B05DEA" w:rsidRPr="004B4B50" w:rsidRDefault="00DF6F3C" w:rsidP="00B05DEA">
      <w:pPr>
        <w:pStyle w:val="Prrafodelista"/>
        <w:numPr>
          <w:ilvl w:val="0"/>
          <w:numId w:val="8"/>
        </w:numPr>
        <w:jc w:val="both"/>
        <w:rPr>
          <w:rFonts w:ascii="Dubai Light" w:hAnsi="Dubai Light" w:cs="Dubai Light"/>
          <w:noProof/>
          <w:color w:val="3B3838" w:themeColor="background2" w:themeShade="40"/>
          <w:lang w:eastAsia="es-ES"/>
        </w:rPr>
      </w:pPr>
      <w:r w:rsidRPr="004B4B50">
        <w:rPr>
          <w:rFonts w:ascii="Dubai Light" w:hAnsi="Dubai Light" w:cs="Dubai Light"/>
          <w:b/>
          <w:bCs/>
          <w:noProof/>
          <w:color w:val="3B3838" w:themeColor="background2" w:themeShade="40"/>
          <w:lang w:eastAsia="es-ES"/>
        </w:rPr>
        <w:t>/renew</w:t>
      </w:r>
      <w:r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>:</w:t>
      </w:r>
      <w:r w:rsidR="00455939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 xml:space="preserve"> </w:t>
      </w:r>
      <w:r w:rsidR="00455939" w:rsidRPr="004B4B50">
        <w:rPr>
          <w:rFonts w:ascii="Dubai Light" w:hAnsi="Dubai Light" w:cs="Dubai Light"/>
          <w:b/>
          <w:bCs/>
          <w:noProof/>
          <w:color w:val="3B3838" w:themeColor="background2" w:themeShade="40"/>
          <w:lang w:eastAsia="es-ES"/>
        </w:rPr>
        <w:t>actualiza la información</w:t>
      </w:r>
      <w:r w:rsidR="00455939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 xml:space="preserve"> de los adaptadores de red, por si hemos realizado algún cambio o hemos reiniciado las interfaces</w:t>
      </w:r>
      <w:r w:rsidR="00B05DEA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>.</w:t>
      </w:r>
      <w:r w:rsidR="00BC6DE1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 xml:space="preserve"> Si no hemos realizado ningún cambio, todo va a seguir igual y nos va a mostrar lo mismo que el comando crudo, </w:t>
      </w:r>
      <w:r w:rsidR="00BC6DE1" w:rsidRPr="004B4B50">
        <w:rPr>
          <w:rFonts w:ascii="Dubai Light" w:hAnsi="Dubai Light" w:cs="Dubai Light"/>
          <w:b/>
          <w:bCs/>
          <w:noProof/>
          <w:color w:val="3B3838" w:themeColor="background2" w:themeShade="40"/>
          <w:lang w:eastAsia="es-ES"/>
        </w:rPr>
        <w:t>ipconfig</w:t>
      </w:r>
      <w:r w:rsidR="00BC6DE1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>.</w:t>
      </w:r>
      <w:r w:rsidR="00E77EBB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 xml:space="preserve"> En mi caso he aprovechado para conectar el cable </w:t>
      </w:r>
      <w:r w:rsidR="00E77EBB" w:rsidRPr="004B4B50">
        <w:rPr>
          <w:rFonts w:ascii="Dubai Light" w:hAnsi="Dubai Light" w:cs="Dubai Light"/>
          <w:b/>
          <w:bCs/>
          <w:noProof/>
          <w:color w:val="3B3838" w:themeColor="background2" w:themeShade="40"/>
          <w:lang w:eastAsia="es-ES"/>
        </w:rPr>
        <w:t>Ethernet</w:t>
      </w:r>
      <w:r w:rsidR="00E77EBB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 xml:space="preserve"> para que se actualice la información.</w:t>
      </w:r>
    </w:p>
    <w:p w14:paraId="15D5972E" w14:textId="2CF930ED" w:rsidR="00DF6F3C" w:rsidRDefault="00B36D86" w:rsidP="00A53148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  <w:drawing>
          <wp:anchor distT="0" distB="0" distL="114300" distR="114300" simplePos="0" relativeHeight="251867648" behindDoc="0" locked="0" layoutInCell="1" allowOverlap="1" wp14:anchorId="40FBBB53" wp14:editId="1B161CE0">
            <wp:simplePos x="0" y="0"/>
            <wp:positionH relativeFrom="margin">
              <wp:posOffset>685718</wp:posOffset>
            </wp:positionH>
            <wp:positionV relativeFrom="paragraph">
              <wp:posOffset>159026</wp:posOffset>
            </wp:positionV>
            <wp:extent cx="5124450" cy="2073987"/>
            <wp:effectExtent l="152400" t="152400" r="361950" b="364490"/>
            <wp:wrapNone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73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CCB998" w14:textId="5D53DAF7" w:rsidR="00B36D86" w:rsidRDefault="00B36D86" w:rsidP="00A53148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36660724" w14:textId="5413E858" w:rsidR="00B36D86" w:rsidRDefault="00B36D86" w:rsidP="00A53148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677EF739" w14:textId="0CDF3727" w:rsidR="00B36D86" w:rsidRDefault="00B36D86" w:rsidP="00A53148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6A539DCB" w14:textId="24D971A7" w:rsidR="00B36D86" w:rsidRDefault="00B36D86" w:rsidP="00A53148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44E9E5A4" w14:textId="5C1B937A" w:rsidR="00B36D86" w:rsidRDefault="00B36D86" w:rsidP="00A53148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28F5936D" w14:textId="702589D9" w:rsidR="00B36D86" w:rsidRDefault="00B36D86" w:rsidP="00A53148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6B262E15" w14:textId="32C2DD55" w:rsidR="00B36D86" w:rsidRDefault="00B36D86" w:rsidP="00A53148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78B1C989" w14:textId="6ED6BB0D" w:rsidR="00B36D86" w:rsidRDefault="00B36D86" w:rsidP="00A53148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3ED2E273" w14:textId="3B463204" w:rsidR="00B36D86" w:rsidRDefault="00B36D86" w:rsidP="00A53148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szCs w:val="22"/>
          <w:lang w:eastAsia="es-ES"/>
        </w:rPr>
      </w:pPr>
    </w:p>
    <w:p w14:paraId="0EF98DEF" w14:textId="77777777" w:rsidR="00B36D86" w:rsidRPr="00921971" w:rsidRDefault="00B36D86" w:rsidP="00A53148">
      <w:pPr>
        <w:pStyle w:val="Prrafodelista"/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16"/>
          <w:szCs w:val="16"/>
          <w:lang w:eastAsia="es-ES"/>
        </w:rPr>
      </w:pPr>
    </w:p>
    <w:p w14:paraId="49026EFE" w14:textId="72711545" w:rsidR="00E467BC" w:rsidRPr="00E03665" w:rsidRDefault="00DF6F3C" w:rsidP="00C90585">
      <w:pPr>
        <w:pStyle w:val="Prrafodelista"/>
        <w:numPr>
          <w:ilvl w:val="0"/>
          <w:numId w:val="8"/>
        </w:numPr>
        <w:jc w:val="both"/>
        <w:rPr>
          <w:rFonts w:ascii="Dubai Light" w:hAnsi="Dubai Light" w:cs="Dubai Light"/>
          <w:noProof/>
          <w:color w:val="3B3838" w:themeColor="background2" w:themeShade="40"/>
          <w:lang w:eastAsia="es-ES"/>
        </w:rPr>
      </w:pPr>
      <w:r w:rsidRPr="004B4B50">
        <w:rPr>
          <w:rFonts w:ascii="Dubai Light" w:hAnsi="Dubai Light" w:cs="Dubai Light"/>
          <w:b/>
          <w:bCs/>
          <w:noProof/>
          <w:color w:val="3B3838" w:themeColor="background2" w:themeShade="40"/>
          <w:lang w:eastAsia="es-ES"/>
        </w:rPr>
        <w:t>/release</w:t>
      </w:r>
      <w:r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>:</w:t>
      </w:r>
      <w:r w:rsidR="001E2892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 xml:space="preserve"> este comando es útil para cuando estamos conectados a una red y recibimos la </w:t>
      </w:r>
      <w:r w:rsidR="001E2892" w:rsidRPr="004B4B50">
        <w:rPr>
          <w:rFonts w:ascii="Dubai Light" w:hAnsi="Dubai Light" w:cs="Dubai Light"/>
          <w:b/>
          <w:bCs/>
          <w:noProof/>
          <w:color w:val="3B3838" w:themeColor="background2" w:themeShade="40"/>
          <w:lang w:eastAsia="es-ES"/>
        </w:rPr>
        <w:t>dirección IP</w:t>
      </w:r>
      <w:r w:rsidR="001E2892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 xml:space="preserve"> de manera </w:t>
      </w:r>
      <w:r w:rsidR="001E2892" w:rsidRPr="004B4B50">
        <w:rPr>
          <w:rFonts w:ascii="Dubai Light" w:hAnsi="Dubai Light" w:cs="Dubai Light"/>
          <w:b/>
          <w:bCs/>
          <w:noProof/>
          <w:color w:val="3B3838" w:themeColor="background2" w:themeShade="40"/>
          <w:lang w:eastAsia="es-ES"/>
        </w:rPr>
        <w:t>dínamica</w:t>
      </w:r>
      <w:r w:rsidR="001E2892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 xml:space="preserve">, mediante un servidor </w:t>
      </w:r>
      <w:r w:rsidR="001E2892" w:rsidRPr="004B4B50">
        <w:rPr>
          <w:rFonts w:ascii="Dubai Light" w:hAnsi="Dubai Light" w:cs="Dubai Light"/>
          <w:b/>
          <w:bCs/>
          <w:noProof/>
          <w:color w:val="3B3838" w:themeColor="background2" w:themeShade="40"/>
          <w:lang w:eastAsia="es-ES"/>
        </w:rPr>
        <w:t>DHCP</w:t>
      </w:r>
      <w:r w:rsidR="00535DCD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 xml:space="preserve">. Este comando lo que hace es </w:t>
      </w:r>
      <w:r w:rsidR="00535DCD" w:rsidRPr="004B4B50">
        <w:rPr>
          <w:rFonts w:ascii="Dubai Light" w:hAnsi="Dubai Light" w:cs="Dubai Light"/>
          <w:b/>
          <w:bCs/>
          <w:noProof/>
          <w:color w:val="3B3838" w:themeColor="background2" w:themeShade="40"/>
          <w:lang w:eastAsia="es-ES"/>
        </w:rPr>
        <w:t>liberar la dirección IP</w:t>
      </w:r>
      <w:r w:rsidR="00535DCD" w:rsidRPr="004B4B50">
        <w:rPr>
          <w:rFonts w:ascii="Dubai Light" w:hAnsi="Dubai Light" w:cs="Dubai Light"/>
          <w:noProof/>
          <w:color w:val="3B3838" w:themeColor="background2" w:themeShade="40"/>
          <w:lang w:eastAsia="es-ES"/>
        </w:rPr>
        <w:t xml:space="preserve"> que se nos ha asignado automáticamente y recibiremos una nueva.</w:t>
      </w:r>
    </w:p>
    <w:p w14:paraId="55BF08E8" w14:textId="0F611020" w:rsidR="00806DC9" w:rsidRDefault="00806DC9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lastRenderedPageBreak/>
        <w:t>Utiliza e</w:t>
      </w:r>
      <w:r w:rsidR="00C90585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l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comando </w:t>
      </w:r>
      <w:r w:rsidR="00C90585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arp 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con la opción -a y de entre las ip que aparecen</w:t>
      </w:r>
      <w:r w:rsidR="00D50221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identifican las que pertenecen a tu red (recuerda que tu red es la</w:t>
      </w:r>
      <w:r w:rsidR="00D50221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192.168.104.0) ¿Qué MAC tienen? ¿A qué dispositivos se refieren?</w:t>
      </w:r>
    </w:p>
    <w:p w14:paraId="19B45446" w14:textId="3611C132" w:rsidR="00B419A5" w:rsidRDefault="00B419A5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622D64BE" w14:textId="2AC57894" w:rsidR="00B419A5" w:rsidRDefault="005C372F" w:rsidP="00B419A5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</w:pPr>
      <w:r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Cada una tiene una </w:t>
      </w:r>
      <w:r w:rsidRPr="00921971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MAC</w:t>
      </w:r>
      <w:r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diferente, ya que corresponde a equipos diferentes</w:t>
      </w:r>
      <w:r w:rsidR="005D24B4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, </w:t>
      </w:r>
      <w:r w:rsidR="00257EE5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="00257EE5" w:rsidRPr="00921971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 xml:space="preserve">doce dígitos en hexadecimal </w:t>
      </w:r>
      <w:r w:rsidR="00596A24" w:rsidRPr="00921971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separados por guiones en seis conjuntos de dos dígitos</w:t>
      </w:r>
      <w:r w:rsidR="00596A24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>.</w:t>
      </w:r>
    </w:p>
    <w:p w14:paraId="74AF866D" w14:textId="0CC4FA70" w:rsidR="000D09A5" w:rsidRPr="00921971" w:rsidRDefault="000D09A5" w:rsidP="00B419A5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8"/>
          <w:szCs w:val="8"/>
          <w:lang w:eastAsia="es-ES"/>
        </w:rPr>
      </w:pPr>
    </w:p>
    <w:p w14:paraId="7BC85175" w14:textId="58FED76E" w:rsidR="000D09A5" w:rsidRDefault="000D09A5" w:rsidP="00B419A5">
      <w:pPr>
        <w:ind w:left="720"/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  <w:r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Todas esas direcciones que aparecen corresponden a una tabla guardada en la </w:t>
      </w:r>
      <w:r w:rsidRPr="00921971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memoria caché</w:t>
      </w:r>
      <w:r w:rsidR="00A35B8C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con todas las direcciones</w:t>
      </w:r>
      <w:r w:rsidR="003D49CA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de los </w:t>
      </w:r>
      <w:r w:rsidR="003D49CA" w:rsidRPr="00921971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 xml:space="preserve">hosts </w:t>
      </w:r>
      <w:r w:rsidR="003D49CA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con los que ha habido conexión anterior, con el fin de </w:t>
      </w:r>
      <w:r w:rsidR="005C117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>agilizar los procesos de conexión.</w:t>
      </w:r>
    </w:p>
    <w:p w14:paraId="51F66562" w14:textId="77777777" w:rsidR="00B419A5" w:rsidRPr="004B4B50" w:rsidRDefault="00B419A5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292FB58F" w14:textId="635C8B90" w:rsidR="00D834ED" w:rsidRDefault="00806DC9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Captura las pruebas. ARP, principalmente se encarga de la traducción de</w:t>
      </w:r>
      <w:r w:rsidR="00D50221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direcciones IP a Ethernet-MAC y viceversa. Para ello mantiene en cada</w:t>
      </w:r>
      <w:r w:rsidR="00D50221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equipo una tabla/caché de pares IP-MAC.</w:t>
      </w:r>
    </w:p>
    <w:p w14:paraId="2DA6CEEA" w14:textId="77777777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3A2AC3F1" w14:textId="07E5A113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drawing>
          <wp:anchor distT="0" distB="0" distL="114300" distR="114300" simplePos="0" relativeHeight="251874816" behindDoc="0" locked="0" layoutInCell="1" allowOverlap="1" wp14:anchorId="2B6241C7" wp14:editId="6AAC77B0">
            <wp:simplePos x="0" y="0"/>
            <wp:positionH relativeFrom="margin">
              <wp:posOffset>974090</wp:posOffset>
            </wp:positionH>
            <wp:positionV relativeFrom="paragraph">
              <wp:posOffset>16952</wp:posOffset>
            </wp:positionV>
            <wp:extent cx="4029986" cy="2135828"/>
            <wp:effectExtent l="152400" t="152400" r="370840" b="360045"/>
            <wp:wrapNone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986" cy="2135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419A5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   </w:t>
      </w:r>
    </w:p>
    <w:p w14:paraId="7A6D2BC2" w14:textId="49349BF3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024F9777" w14:textId="42727012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3B423317" w14:textId="75AECDF2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4E1FBFE3" w14:textId="331154C9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3AEE7D62" w14:textId="6A4CF4B0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2553E6D8" w14:textId="1ECBBD52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092AA5E5" w14:textId="442AF106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3E6D3AD0" w14:textId="7F7609E9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6E67335E" w14:textId="082A8394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620683EE" w14:textId="2F002006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32D94280" w14:textId="48F9863E" w:rsidR="00F37C1A" w:rsidRDefault="00F37C1A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279FC39A" w14:textId="371FC4EF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58D2E46E" w14:textId="2D924779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5FCCBBEE" w14:textId="4C528488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14B344E7" w14:textId="3C67102F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58E4B2BD" w14:textId="58A9EA6E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09935BC6" w14:textId="75347E4A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79DDC208" w14:textId="4B69B580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3164CE6F" w14:textId="0350577D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3C38FDC0" w14:textId="716B7016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41B7FBD2" w14:textId="4A447CA2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406E286C" w14:textId="5D117B58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02B5BD15" w14:textId="11238781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1B120E2D" w14:textId="1EB68235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5AADE506" w14:textId="5C37F2BE" w:rsidR="00921971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69683B83" w14:textId="77777777" w:rsidR="00921971" w:rsidRPr="004B4B50" w:rsidRDefault="00921971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64645243" w14:textId="54D940F5" w:rsidR="00806DC9" w:rsidRPr="004B4B50" w:rsidRDefault="00806DC9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lastRenderedPageBreak/>
        <w:t>Explica para que sirve e</w:t>
      </w:r>
      <w:r w:rsidR="00C90585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l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comando</w:t>
      </w:r>
      <w:r w:rsidR="00C90585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Tracert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. Ejecuta</w:t>
      </w:r>
      <w:r w:rsidR="00D50221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tracert </w:t>
      </w:r>
      <w:hyperlink r:id="rId20" w:history="1">
        <w:r w:rsidR="00B95825" w:rsidRPr="00921971">
          <w:rPr>
            <w:rStyle w:val="Hipervnculo"/>
            <w:rFonts w:ascii="Bahnschrift SemiBold" w:hAnsi="Bahnschrift SemiBold" w:cs="Dubai Light"/>
            <w:noProof/>
            <w:color w:val="767171" w:themeColor="background2" w:themeShade="80"/>
            <w:sz w:val="24"/>
            <w:szCs w:val="24"/>
            <w:lang w:eastAsia="es-ES"/>
          </w:rPr>
          <w:t>www.google.es</w:t>
        </w:r>
      </w:hyperlink>
    </w:p>
    <w:p w14:paraId="44D2722E" w14:textId="17B2A466" w:rsidR="00B95825" w:rsidRPr="004B4B50" w:rsidRDefault="00B95825" w:rsidP="00806DC9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3B59A0CA" w14:textId="4F3405D5" w:rsidR="00A842BD" w:rsidRPr="004B4B50" w:rsidRDefault="00B36D86" w:rsidP="00806DC9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  <w:drawing>
          <wp:anchor distT="0" distB="0" distL="114300" distR="114300" simplePos="0" relativeHeight="251875840" behindDoc="0" locked="0" layoutInCell="1" allowOverlap="1" wp14:anchorId="29BDBEB1" wp14:editId="6C38980F">
            <wp:simplePos x="0" y="0"/>
            <wp:positionH relativeFrom="column">
              <wp:posOffset>797892</wp:posOffset>
            </wp:positionH>
            <wp:positionV relativeFrom="paragraph">
              <wp:posOffset>763905</wp:posOffset>
            </wp:positionV>
            <wp:extent cx="4944386" cy="1757686"/>
            <wp:effectExtent l="152400" t="152400" r="370840" b="356870"/>
            <wp:wrapTopAndBottom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386" cy="1757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842BD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Es una utilidad de línea de comandos que se usa para determinar cada </w:t>
      </w:r>
      <w:r w:rsidR="00A842BD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ruta</w:t>
      </w:r>
      <w:r w:rsidR="00A842BD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que toma un </w:t>
      </w:r>
      <w:r w:rsidR="00A842BD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paquete de protocolo de Internet (IP)</w:t>
      </w:r>
      <w:r w:rsidR="00A842BD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para alcanzar su destino.</w:t>
      </w:r>
    </w:p>
    <w:p w14:paraId="342B858E" w14:textId="77777777" w:rsidR="00B36D86" w:rsidRPr="00921971" w:rsidRDefault="00B36D86" w:rsidP="00806DC9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8"/>
          <w:szCs w:val="8"/>
          <w:lang w:eastAsia="es-ES"/>
        </w:rPr>
      </w:pPr>
    </w:p>
    <w:p w14:paraId="6D7767F5" w14:textId="1486B835" w:rsidR="00806DC9" w:rsidRPr="004B4B50" w:rsidRDefault="00806DC9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¿A qué dispositivos se refieren las primeras ip que aparecen? ¿Cuáles ips</w:t>
      </w:r>
      <w:r w:rsidR="00B95825"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 xml:space="preserve"> </w:t>
      </w:r>
      <w:r w:rsidRPr="004B4B50"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  <w:t>son públicas y privadas? Captura las pruebas.</w:t>
      </w:r>
    </w:p>
    <w:p w14:paraId="0F55740B" w14:textId="5C51729B" w:rsidR="00FC1A5F" w:rsidRPr="004B4B50" w:rsidRDefault="00FC1A5F" w:rsidP="00C90585">
      <w:pPr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p w14:paraId="3BA68F62" w14:textId="367B33A1" w:rsidR="00FC1A5F" w:rsidRPr="004B4B50" w:rsidRDefault="00071AF4" w:rsidP="00071AF4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Las dos primeras se refieren a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IP privadas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de nuestra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subred y red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, la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puerta de enlace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de nuestra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subred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,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192.168.104.1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y la puerta de enlace de la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red general</w:t>
      </w:r>
      <w:r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, </w:t>
      </w:r>
      <w:r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192.168.0.1</w:t>
      </w:r>
      <w:r w:rsidR="007844E8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.</w:t>
      </w:r>
    </w:p>
    <w:p w14:paraId="0802FA3E" w14:textId="49028571" w:rsidR="00B36D86" w:rsidRPr="00921971" w:rsidRDefault="00B36D86" w:rsidP="00071AF4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"/>
          <w:szCs w:val="2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  <w:drawing>
          <wp:anchor distT="0" distB="0" distL="114300" distR="114300" simplePos="0" relativeHeight="251868672" behindDoc="0" locked="0" layoutInCell="1" allowOverlap="1" wp14:anchorId="6F5A10E0" wp14:editId="4CD5FABD">
            <wp:simplePos x="0" y="0"/>
            <wp:positionH relativeFrom="column">
              <wp:posOffset>442595</wp:posOffset>
            </wp:positionH>
            <wp:positionV relativeFrom="paragraph">
              <wp:posOffset>213056</wp:posOffset>
            </wp:positionV>
            <wp:extent cx="5599323" cy="254442"/>
            <wp:effectExtent l="152400" t="152400" r="325755" b="35560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49" b="58868"/>
                    <a:stretch/>
                  </pic:blipFill>
                  <pic:spPr bwMode="auto">
                    <a:xfrm>
                      <a:off x="0" y="0"/>
                      <a:ext cx="5599323" cy="254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BC83AE" w14:textId="646E7E60" w:rsidR="007844E8" w:rsidRDefault="00921971" w:rsidP="00071AF4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</w:pPr>
      <w:r w:rsidRPr="004B4B50"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  <w:drawing>
          <wp:anchor distT="0" distB="0" distL="114300" distR="114300" simplePos="0" relativeHeight="251869696" behindDoc="0" locked="0" layoutInCell="1" allowOverlap="1" wp14:anchorId="351D162E" wp14:editId="482A8DA0">
            <wp:simplePos x="0" y="0"/>
            <wp:positionH relativeFrom="column">
              <wp:posOffset>486410</wp:posOffset>
            </wp:positionH>
            <wp:positionV relativeFrom="paragraph">
              <wp:posOffset>1812594</wp:posOffset>
            </wp:positionV>
            <wp:extent cx="5600804" cy="1009816"/>
            <wp:effectExtent l="152400" t="152400" r="361950" b="36195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28" b="8954"/>
                    <a:stretch/>
                  </pic:blipFill>
                  <pic:spPr bwMode="auto">
                    <a:xfrm>
                      <a:off x="0" y="0"/>
                      <a:ext cx="5600804" cy="10098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844E8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A partir de ahí tenemos un conjunto de </w:t>
      </w:r>
      <w:r w:rsidR="007844E8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IPs públicas</w:t>
      </w:r>
      <w:r w:rsidR="007844E8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de </w:t>
      </w:r>
      <w:r w:rsidR="00AD2F57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T</w:t>
      </w:r>
      <w:r w:rsidR="007844E8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eléfonic</w:t>
      </w:r>
      <w:r w:rsidR="009F3742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a</w:t>
      </w:r>
      <w:r w:rsidR="009F3742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hasta que llega a la </w:t>
      </w:r>
      <w:r w:rsidR="009F3742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IP pública de Google</w:t>
      </w:r>
      <w:r w:rsidR="00AD4071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, </w:t>
      </w:r>
      <w:r w:rsidR="006320E3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obviamente la información de la red privada de Google no la va a mostrar, simplemente nos muestra la ruta desde nuestra red, salida a Internet y llegada a </w:t>
      </w:r>
      <w:r w:rsidR="006320E3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Google</w:t>
      </w:r>
      <w:r w:rsidR="006320E3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 xml:space="preserve"> mediante su </w:t>
      </w:r>
      <w:r w:rsidR="006320E3" w:rsidRPr="004B4B50">
        <w:rPr>
          <w:rFonts w:ascii="Dubai Light" w:hAnsi="Dubai Light" w:cs="Dubai Light"/>
          <w:noProof/>
          <w:color w:val="3B3838" w:themeColor="background2" w:themeShade="40"/>
          <w:sz w:val="24"/>
          <w:szCs w:val="24"/>
          <w:lang w:eastAsia="es-ES"/>
        </w:rPr>
        <w:t>IP pública</w:t>
      </w:r>
      <w:r w:rsidR="006320E3" w:rsidRPr="004B4B50"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  <w:t>.</w:t>
      </w:r>
    </w:p>
    <w:p w14:paraId="3D9676F7" w14:textId="0152E6D7" w:rsidR="00B36D86" w:rsidRDefault="00B36D86" w:rsidP="00071AF4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</w:pPr>
    </w:p>
    <w:p w14:paraId="05869847" w14:textId="7F35DDA5" w:rsidR="00B36D86" w:rsidRDefault="00B36D86" w:rsidP="00071AF4">
      <w:pPr>
        <w:ind w:left="720"/>
        <w:jc w:val="both"/>
        <w:rPr>
          <w:rFonts w:ascii="Dubai Light" w:hAnsi="Dubai Light" w:cs="Dubai Light"/>
          <w:noProof/>
          <w:color w:val="3B3838" w:themeColor="background2" w:themeShade="40"/>
          <w:sz w:val="22"/>
          <w:lang w:eastAsia="es-ES"/>
        </w:rPr>
      </w:pPr>
    </w:p>
    <w:p w14:paraId="1525CD94" w14:textId="443E705E" w:rsidR="00E03665" w:rsidRDefault="00E03665" w:rsidP="00071AF4">
      <w:pPr>
        <w:ind w:left="720"/>
        <w:jc w:val="both"/>
        <w:rPr>
          <w:rFonts w:ascii="Dubai Light" w:hAnsi="Dubai Light" w:cs="Dubai Light"/>
          <w:b w:val="0"/>
          <w:bCs/>
          <w:noProof/>
          <w:color w:val="3B3838" w:themeColor="background2" w:themeShade="40"/>
          <w:sz w:val="24"/>
          <w:szCs w:val="24"/>
          <w:lang w:eastAsia="es-ES"/>
        </w:rPr>
      </w:pPr>
    </w:p>
    <w:p w14:paraId="1C11B879" w14:textId="2107C53E" w:rsidR="00E03665" w:rsidRPr="004B4B50" w:rsidRDefault="00E03665" w:rsidP="00071AF4">
      <w:pPr>
        <w:ind w:left="720"/>
        <w:jc w:val="both"/>
        <w:rPr>
          <w:rFonts w:ascii="Bahnschrift SemiBold" w:hAnsi="Bahnschrift SemiBold" w:cs="Dubai Light"/>
          <w:noProof/>
          <w:color w:val="3B3838" w:themeColor="background2" w:themeShade="40"/>
          <w:sz w:val="24"/>
          <w:szCs w:val="24"/>
          <w:lang w:eastAsia="es-ES"/>
        </w:rPr>
      </w:pPr>
    </w:p>
    <w:sectPr w:rsidR="00E03665" w:rsidRPr="004B4B50" w:rsidSect="00CC4D15">
      <w:headerReference w:type="default" r:id="rId22"/>
      <w:footerReference w:type="default" r:id="rId23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7450D" w14:textId="77777777" w:rsidR="00956133" w:rsidRDefault="00956133">
      <w:r>
        <w:separator/>
      </w:r>
    </w:p>
    <w:p w14:paraId="2470B314" w14:textId="77777777" w:rsidR="00956133" w:rsidRDefault="00956133"/>
  </w:endnote>
  <w:endnote w:type="continuationSeparator" w:id="0">
    <w:p w14:paraId="26814AEF" w14:textId="77777777" w:rsidR="00956133" w:rsidRDefault="00956133">
      <w:r>
        <w:continuationSeparator/>
      </w:r>
    </w:p>
    <w:p w14:paraId="49246C72" w14:textId="77777777" w:rsidR="00956133" w:rsidRDefault="00956133"/>
  </w:endnote>
  <w:endnote w:type="continuationNotice" w:id="1">
    <w:p w14:paraId="49F0A35D" w14:textId="77777777" w:rsidR="00956133" w:rsidRDefault="0095613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0D60D57D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B1215A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" fillcolor="#393737 [814]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22DB2" w:rsidRDefault="00394BB1">
                          <w:pPr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</w:pPr>
                          <w:r w:rsidRPr="00322DB2"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22DB2" w:rsidRDefault="00394BB1">
                    <w:pPr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</w:pPr>
                    <w:r w:rsidRPr="00322DB2"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70966" w14:textId="77777777" w:rsidR="00956133" w:rsidRDefault="00956133">
      <w:r>
        <w:separator/>
      </w:r>
    </w:p>
    <w:p w14:paraId="40606007" w14:textId="77777777" w:rsidR="00956133" w:rsidRDefault="00956133"/>
  </w:footnote>
  <w:footnote w:type="continuationSeparator" w:id="0">
    <w:p w14:paraId="5033C228" w14:textId="77777777" w:rsidR="00956133" w:rsidRDefault="00956133">
      <w:r>
        <w:continuationSeparator/>
      </w:r>
    </w:p>
    <w:p w14:paraId="6CAC45C8" w14:textId="77777777" w:rsidR="00956133" w:rsidRDefault="00956133"/>
  </w:footnote>
  <w:footnote w:type="continuationNotice" w:id="1">
    <w:p w14:paraId="539CDEFB" w14:textId="77777777" w:rsidR="00956133" w:rsidRDefault="0095613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22DB2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3B3838" w:themeColor="background2" w:themeShade="40"/>
            <w:right w:val="nil"/>
          </w:tcBorders>
        </w:tcPr>
        <w:p w14:paraId="6FD300A8" w14:textId="77777777" w:rsidR="00D077E9" w:rsidRPr="00713810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3B3838" w:themeColor="background2" w:themeShade="40"/>
              <w:sz w:val="20"/>
              <w:szCs w:val="16"/>
            </w:rPr>
          </w:pPr>
        </w:p>
        <w:p w14:paraId="0D5FFBA4" w14:textId="0D3B294B" w:rsidR="00370673" w:rsidRPr="00713810" w:rsidRDefault="00F7352C" w:rsidP="00370673">
          <w:pPr>
            <w:spacing w:before="60"/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</w:pPr>
          <w:r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COMANDOS DE REDES </w:t>
          </w:r>
          <w:r w:rsidR="00EA6ADB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                                                                PLANIFICACIÓN Y ADMINISTRACIÓN DE REDES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14951"/>
    <w:multiLevelType w:val="hybridMultilevel"/>
    <w:tmpl w:val="3CA4EA44"/>
    <w:lvl w:ilvl="0" w:tplc="CEA8C14C">
      <w:start w:val="3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C4B6E34"/>
    <w:multiLevelType w:val="multilevel"/>
    <w:tmpl w:val="2304DA0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color w:val="171717" w:themeColor="background2" w:themeShade="1A"/>
        <w:sz w:val="36"/>
        <w:szCs w:val="2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776CCE"/>
    <w:multiLevelType w:val="hybridMultilevel"/>
    <w:tmpl w:val="E7508F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7"/>
  </w:num>
  <w:num w:numId="5">
    <w:abstractNumId w:val="4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>
      <o:colormru v:ext="edit" colors="#fcfcfe,white,#ecf4fe,#f2f2f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0394"/>
    <w:rsid w:val="000153FC"/>
    <w:rsid w:val="00021A8E"/>
    <w:rsid w:val="0002296C"/>
    <w:rsid w:val="00023807"/>
    <w:rsid w:val="0002482E"/>
    <w:rsid w:val="00044D7F"/>
    <w:rsid w:val="00050324"/>
    <w:rsid w:val="00050A42"/>
    <w:rsid w:val="00053E14"/>
    <w:rsid w:val="00055404"/>
    <w:rsid w:val="00062D19"/>
    <w:rsid w:val="000645E7"/>
    <w:rsid w:val="00067046"/>
    <w:rsid w:val="0006720B"/>
    <w:rsid w:val="00071AF4"/>
    <w:rsid w:val="000747A0"/>
    <w:rsid w:val="0007650E"/>
    <w:rsid w:val="00082817"/>
    <w:rsid w:val="00083C3E"/>
    <w:rsid w:val="00092E70"/>
    <w:rsid w:val="00092EB6"/>
    <w:rsid w:val="00094CF7"/>
    <w:rsid w:val="000A0150"/>
    <w:rsid w:val="000A01E3"/>
    <w:rsid w:val="000A66C0"/>
    <w:rsid w:val="000A75AD"/>
    <w:rsid w:val="000B1809"/>
    <w:rsid w:val="000B2EC6"/>
    <w:rsid w:val="000D09A5"/>
    <w:rsid w:val="000D3EA0"/>
    <w:rsid w:val="000D60AF"/>
    <w:rsid w:val="000D790E"/>
    <w:rsid w:val="000E63C9"/>
    <w:rsid w:val="000E7EC2"/>
    <w:rsid w:val="000F1E9E"/>
    <w:rsid w:val="000F7B7C"/>
    <w:rsid w:val="001007CD"/>
    <w:rsid w:val="00101715"/>
    <w:rsid w:val="0011501A"/>
    <w:rsid w:val="00115B20"/>
    <w:rsid w:val="0011702B"/>
    <w:rsid w:val="00124175"/>
    <w:rsid w:val="00130E9D"/>
    <w:rsid w:val="00144F84"/>
    <w:rsid w:val="00150A6D"/>
    <w:rsid w:val="00160883"/>
    <w:rsid w:val="00161813"/>
    <w:rsid w:val="00165710"/>
    <w:rsid w:val="00185B35"/>
    <w:rsid w:val="00186B0A"/>
    <w:rsid w:val="001914E2"/>
    <w:rsid w:val="00196BE4"/>
    <w:rsid w:val="001A0081"/>
    <w:rsid w:val="001A33C5"/>
    <w:rsid w:val="001B38E3"/>
    <w:rsid w:val="001B705D"/>
    <w:rsid w:val="001C5279"/>
    <w:rsid w:val="001D45FD"/>
    <w:rsid w:val="001E2892"/>
    <w:rsid w:val="001F2BC8"/>
    <w:rsid w:val="001F41DD"/>
    <w:rsid w:val="001F5F6B"/>
    <w:rsid w:val="0020257A"/>
    <w:rsid w:val="00207299"/>
    <w:rsid w:val="00213C86"/>
    <w:rsid w:val="0021562A"/>
    <w:rsid w:val="00224617"/>
    <w:rsid w:val="002263D8"/>
    <w:rsid w:val="00227AAB"/>
    <w:rsid w:val="0023571E"/>
    <w:rsid w:val="00237CDF"/>
    <w:rsid w:val="00243EBC"/>
    <w:rsid w:val="00246A35"/>
    <w:rsid w:val="00247FB8"/>
    <w:rsid w:val="00257EE5"/>
    <w:rsid w:val="0026059D"/>
    <w:rsid w:val="002621C3"/>
    <w:rsid w:val="00267211"/>
    <w:rsid w:val="0027232F"/>
    <w:rsid w:val="002730CD"/>
    <w:rsid w:val="00284348"/>
    <w:rsid w:val="002955CE"/>
    <w:rsid w:val="00297AF8"/>
    <w:rsid w:val="002A0C9B"/>
    <w:rsid w:val="002A1580"/>
    <w:rsid w:val="002A4D68"/>
    <w:rsid w:val="002B0D64"/>
    <w:rsid w:val="002C2944"/>
    <w:rsid w:val="002C4090"/>
    <w:rsid w:val="002D0FC9"/>
    <w:rsid w:val="002D4714"/>
    <w:rsid w:val="002E0066"/>
    <w:rsid w:val="002E2057"/>
    <w:rsid w:val="002E45B3"/>
    <w:rsid w:val="002E628B"/>
    <w:rsid w:val="002E7470"/>
    <w:rsid w:val="002F290B"/>
    <w:rsid w:val="002F2CB9"/>
    <w:rsid w:val="002F51F5"/>
    <w:rsid w:val="00301B0B"/>
    <w:rsid w:val="00305A97"/>
    <w:rsid w:val="00312137"/>
    <w:rsid w:val="00322DB2"/>
    <w:rsid w:val="00322E0F"/>
    <w:rsid w:val="00323907"/>
    <w:rsid w:val="00330359"/>
    <w:rsid w:val="00330D92"/>
    <w:rsid w:val="00334060"/>
    <w:rsid w:val="003352A9"/>
    <w:rsid w:val="0033762F"/>
    <w:rsid w:val="00350493"/>
    <w:rsid w:val="00353310"/>
    <w:rsid w:val="00356672"/>
    <w:rsid w:val="00360494"/>
    <w:rsid w:val="0036129D"/>
    <w:rsid w:val="003618A2"/>
    <w:rsid w:val="00362063"/>
    <w:rsid w:val="00365D76"/>
    <w:rsid w:val="00366C7E"/>
    <w:rsid w:val="00370673"/>
    <w:rsid w:val="00371685"/>
    <w:rsid w:val="00374968"/>
    <w:rsid w:val="00384EA3"/>
    <w:rsid w:val="00390F30"/>
    <w:rsid w:val="003915B4"/>
    <w:rsid w:val="00392E1F"/>
    <w:rsid w:val="00394BB1"/>
    <w:rsid w:val="00395892"/>
    <w:rsid w:val="00397AA8"/>
    <w:rsid w:val="003A37EF"/>
    <w:rsid w:val="003A39A1"/>
    <w:rsid w:val="003A50BA"/>
    <w:rsid w:val="003A53A2"/>
    <w:rsid w:val="003B0266"/>
    <w:rsid w:val="003B64C0"/>
    <w:rsid w:val="003C1798"/>
    <w:rsid w:val="003C2191"/>
    <w:rsid w:val="003C417B"/>
    <w:rsid w:val="003C545B"/>
    <w:rsid w:val="003D3863"/>
    <w:rsid w:val="003D49CA"/>
    <w:rsid w:val="003F4299"/>
    <w:rsid w:val="00401CE2"/>
    <w:rsid w:val="00407232"/>
    <w:rsid w:val="004110DE"/>
    <w:rsid w:val="004115E0"/>
    <w:rsid w:val="00413C5D"/>
    <w:rsid w:val="004157B3"/>
    <w:rsid w:val="0041768A"/>
    <w:rsid w:val="0044085A"/>
    <w:rsid w:val="00450C3B"/>
    <w:rsid w:val="00455939"/>
    <w:rsid w:val="00460432"/>
    <w:rsid w:val="004626AD"/>
    <w:rsid w:val="00466AAA"/>
    <w:rsid w:val="00467075"/>
    <w:rsid w:val="0046765A"/>
    <w:rsid w:val="004708CC"/>
    <w:rsid w:val="004800D7"/>
    <w:rsid w:val="0048110D"/>
    <w:rsid w:val="00492A04"/>
    <w:rsid w:val="004A325F"/>
    <w:rsid w:val="004A493B"/>
    <w:rsid w:val="004A779D"/>
    <w:rsid w:val="004B21A5"/>
    <w:rsid w:val="004B4B50"/>
    <w:rsid w:val="004B5B56"/>
    <w:rsid w:val="004C0C56"/>
    <w:rsid w:val="004D2193"/>
    <w:rsid w:val="004D3662"/>
    <w:rsid w:val="004E2ABA"/>
    <w:rsid w:val="004E32EC"/>
    <w:rsid w:val="004E3F8D"/>
    <w:rsid w:val="004E5FEE"/>
    <w:rsid w:val="004E6E98"/>
    <w:rsid w:val="004E78D5"/>
    <w:rsid w:val="004F1B5F"/>
    <w:rsid w:val="004F54F4"/>
    <w:rsid w:val="004F68AB"/>
    <w:rsid w:val="004F726B"/>
    <w:rsid w:val="004F746D"/>
    <w:rsid w:val="005011E3"/>
    <w:rsid w:val="005037F0"/>
    <w:rsid w:val="00505C52"/>
    <w:rsid w:val="00516A86"/>
    <w:rsid w:val="0051766D"/>
    <w:rsid w:val="00521D96"/>
    <w:rsid w:val="00524743"/>
    <w:rsid w:val="005275F6"/>
    <w:rsid w:val="0053165D"/>
    <w:rsid w:val="00533177"/>
    <w:rsid w:val="00535DCD"/>
    <w:rsid w:val="00540FBF"/>
    <w:rsid w:val="00541ABE"/>
    <w:rsid w:val="00543524"/>
    <w:rsid w:val="00543C85"/>
    <w:rsid w:val="005477CC"/>
    <w:rsid w:val="00556441"/>
    <w:rsid w:val="005636BF"/>
    <w:rsid w:val="005653F5"/>
    <w:rsid w:val="005654DC"/>
    <w:rsid w:val="00570A79"/>
    <w:rsid w:val="00572102"/>
    <w:rsid w:val="00575A1B"/>
    <w:rsid w:val="0057729A"/>
    <w:rsid w:val="0058241C"/>
    <w:rsid w:val="0058748B"/>
    <w:rsid w:val="00595A18"/>
    <w:rsid w:val="00596A24"/>
    <w:rsid w:val="005A551D"/>
    <w:rsid w:val="005B097C"/>
    <w:rsid w:val="005C1170"/>
    <w:rsid w:val="005C372F"/>
    <w:rsid w:val="005C3B74"/>
    <w:rsid w:val="005C3D46"/>
    <w:rsid w:val="005C4F80"/>
    <w:rsid w:val="005C61AA"/>
    <w:rsid w:val="005D24B4"/>
    <w:rsid w:val="005D5AE0"/>
    <w:rsid w:val="005E274E"/>
    <w:rsid w:val="005F1BB0"/>
    <w:rsid w:val="005F34E9"/>
    <w:rsid w:val="005F69DD"/>
    <w:rsid w:val="005F6EF9"/>
    <w:rsid w:val="005F79B6"/>
    <w:rsid w:val="0061193B"/>
    <w:rsid w:val="006147EA"/>
    <w:rsid w:val="00614CED"/>
    <w:rsid w:val="0062699D"/>
    <w:rsid w:val="00631257"/>
    <w:rsid w:val="006320E3"/>
    <w:rsid w:val="0064112B"/>
    <w:rsid w:val="00643C07"/>
    <w:rsid w:val="00652416"/>
    <w:rsid w:val="006536B7"/>
    <w:rsid w:val="00654CDF"/>
    <w:rsid w:val="0065652C"/>
    <w:rsid w:val="00656C4D"/>
    <w:rsid w:val="00661424"/>
    <w:rsid w:val="00663437"/>
    <w:rsid w:val="006812BF"/>
    <w:rsid w:val="006829CB"/>
    <w:rsid w:val="006829DD"/>
    <w:rsid w:val="00682E45"/>
    <w:rsid w:val="00687140"/>
    <w:rsid w:val="0069529C"/>
    <w:rsid w:val="00697251"/>
    <w:rsid w:val="006B4CF4"/>
    <w:rsid w:val="006C02EC"/>
    <w:rsid w:val="006C216A"/>
    <w:rsid w:val="006D07FF"/>
    <w:rsid w:val="006D145C"/>
    <w:rsid w:val="006D14E7"/>
    <w:rsid w:val="006D19A9"/>
    <w:rsid w:val="006D2B61"/>
    <w:rsid w:val="006D3181"/>
    <w:rsid w:val="006E5716"/>
    <w:rsid w:val="006F738E"/>
    <w:rsid w:val="00701E3F"/>
    <w:rsid w:val="007048D6"/>
    <w:rsid w:val="00704F0E"/>
    <w:rsid w:val="00713810"/>
    <w:rsid w:val="0072034D"/>
    <w:rsid w:val="00722123"/>
    <w:rsid w:val="00724DC6"/>
    <w:rsid w:val="00725004"/>
    <w:rsid w:val="0072688F"/>
    <w:rsid w:val="007302B3"/>
    <w:rsid w:val="00730733"/>
    <w:rsid w:val="007309A6"/>
    <w:rsid w:val="00730E3A"/>
    <w:rsid w:val="0073219A"/>
    <w:rsid w:val="00732DBB"/>
    <w:rsid w:val="00732F45"/>
    <w:rsid w:val="00733858"/>
    <w:rsid w:val="00733F6B"/>
    <w:rsid w:val="00736AAF"/>
    <w:rsid w:val="00740689"/>
    <w:rsid w:val="007437BE"/>
    <w:rsid w:val="00744C8F"/>
    <w:rsid w:val="0075005C"/>
    <w:rsid w:val="007579A9"/>
    <w:rsid w:val="00765B2A"/>
    <w:rsid w:val="00767766"/>
    <w:rsid w:val="00770A4F"/>
    <w:rsid w:val="007719C0"/>
    <w:rsid w:val="007740B7"/>
    <w:rsid w:val="00774E00"/>
    <w:rsid w:val="0077694F"/>
    <w:rsid w:val="0078008E"/>
    <w:rsid w:val="00783A34"/>
    <w:rsid w:val="007844E8"/>
    <w:rsid w:val="00784B9B"/>
    <w:rsid w:val="0079008B"/>
    <w:rsid w:val="00791E18"/>
    <w:rsid w:val="007A270A"/>
    <w:rsid w:val="007C013A"/>
    <w:rsid w:val="007C6B52"/>
    <w:rsid w:val="007C7CCB"/>
    <w:rsid w:val="007D06BD"/>
    <w:rsid w:val="007D16C5"/>
    <w:rsid w:val="007D259E"/>
    <w:rsid w:val="007D3A90"/>
    <w:rsid w:val="007D69C9"/>
    <w:rsid w:val="007D6B83"/>
    <w:rsid w:val="007E07AF"/>
    <w:rsid w:val="007E4D3B"/>
    <w:rsid w:val="007E64C6"/>
    <w:rsid w:val="007F3D64"/>
    <w:rsid w:val="00806DC9"/>
    <w:rsid w:val="008134E6"/>
    <w:rsid w:val="00813DA3"/>
    <w:rsid w:val="00814E3D"/>
    <w:rsid w:val="00823CE3"/>
    <w:rsid w:val="0082428D"/>
    <w:rsid w:val="008244DB"/>
    <w:rsid w:val="008265AA"/>
    <w:rsid w:val="00830AD9"/>
    <w:rsid w:val="00830D8C"/>
    <w:rsid w:val="008322B0"/>
    <w:rsid w:val="00834505"/>
    <w:rsid w:val="00835BBE"/>
    <w:rsid w:val="008365A4"/>
    <w:rsid w:val="008374D4"/>
    <w:rsid w:val="00853754"/>
    <w:rsid w:val="00853B45"/>
    <w:rsid w:val="008563E7"/>
    <w:rsid w:val="0085711A"/>
    <w:rsid w:val="008575C4"/>
    <w:rsid w:val="00862FE4"/>
    <w:rsid w:val="0086389A"/>
    <w:rsid w:val="00874177"/>
    <w:rsid w:val="0087605E"/>
    <w:rsid w:val="0087632C"/>
    <w:rsid w:val="00876716"/>
    <w:rsid w:val="00885170"/>
    <w:rsid w:val="008865C4"/>
    <w:rsid w:val="00887867"/>
    <w:rsid w:val="00887E22"/>
    <w:rsid w:val="00891D21"/>
    <w:rsid w:val="008941AE"/>
    <w:rsid w:val="008A1395"/>
    <w:rsid w:val="008A3AF3"/>
    <w:rsid w:val="008A72F0"/>
    <w:rsid w:val="008B1FEE"/>
    <w:rsid w:val="008B2B20"/>
    <w:rsid w:val="008B5A62"/>
    <w:rsid w:val="008C5047"/>
    <w:rsid w:val="008C7275"/>
    <w:rsid w:val="008D337B"/>
    <w:rsid w:val="008E062D"/>
    <w:rsid w:val="008E1952"/>
    <w:rsid w:val="008F21F7"/>
    <w:rsid w:val="008F4E72"/>
    <w:rsid w:val="00903C32"/>
    <w:rsid w:val="00903EB8"/>
    <w:rsid w:val="00916B16"/>
    <w:rsid w:val="009173B9"/>
    <w:rsid w:val="00921971"/>
    <w:rsid w:val="0093335D"/>
    <w:rsid w:val="009353FD"/>
    <w:rsid w:val="0093613E"/>
    <w:rsid w:val="00936678"/>
    <w:rsid w:val="00937E67"/>
    <w:rsid w:val="00941411"/>
    <w:rsid w:val="00943026"/>
    <w:rsid w:val="00945E57"/>
    <w:rsid w:val="00946445"/>
    <w:rsid w:val="009513D8"/>
    <w:rsid w:val="00951EBF"/>
    <w:rsid w:val="00956133"/>
    <w:rsid w:val="00966B81"/>
    <w:rsid w:val="009768AB"/>
    <w:rsid w:val="00976E74"/>
    <w:rsid w:val="00977F79"/>
    <w:rsid w:val="009922CE"/>
    <w:rsid w:val="00992CB8"/>
    <w:rsid w:val="0099752F"/>
    <w:rsid w:val="009A2E65"/>
    <w:rsid w:val="009A7B49"/>
    <w:rsid w:val="009B40C7"/>
    <w:rsid w:val="009B7AFF"/>
    <w:rsid w:val="009C14D5"/>
    <w:rsid w:val="009C5566"/>
    <w:rsid w:val="009C7720"/>
    <w:rsid w:val="009D6DCE"/>
    <w:rsid w:val="009D6E7B"/>
    <w:rsid w:val="009E71EA"/>
    <w:rsid w:val="009E7689"/>
    <w:rsid w:val="009F025C"/>
    <w:rsid w:val="009F27B5"/>
    <w:rsid w:val="009F3742"/>
    <w:rsid w:val="009F7C37"/>
    <w:rsid w:val="00A01BB1"/>
    <w:rsid w:val="00A048AA"/>
    <w:rsid w:val="00A111E2"/>
    <w:rsid w:val="00A14AF8"/>
    <w:rsid w:val="00A23AFA"/>
    <w:rsid w:val="00A2779C"/>
    <w:rsid w:val="00A31B3E"/>
    <w:rsid w:val="00A35B8C"/>
    <w:rsid w:val="00A430D3"/>
    <w:rsid w:val="00A43569"/>
    <w:rsid w:val="00A43694"/>
    <w:rsid w:val="00A436D7"/>
    <w:rsid w:val="00A52D77"/>
    <w:rsid w:val="00A53148"/>
    <w:rsid w:val="00A532F3"/>
    <w:rsid w:val="00A537F7"/>
    <w:rsid w:val="00A63128"/>
    <w:rsid w:val="00A731D9"/>
    <w:rsid w:val="00A842BD"/>
    <w:rsid w:val="00A8489E"/>
    <w:rsid w:val="00A900B3"/>
    <w:rsid w:val="00A941BD"/>
    <w:rsid w:val="00AA38B4"/>
    <w:rsid w:val="00AA3CEC"/>
    <w:rsid w:val="00AB02A7"/>
    <w:rsid w:val="00AB04BB"/>
    <w:rsid w:val="00AC2444"/>
    <w:rsid w:val="00AC29F3"/>
    <w:rsid w:val="00AD2F57"/>
    <w:rsid w:val="00AD4071"/>
    <w:rsid w:val="00AD6F41"/>
    <w:rsid w:val="00AE3FC3"/>
    <w:rsid w:val="00B01C79"/>
    <w:rsid w:val="00B0250F"/>
    <w:rsid w:val="00B02D7B"/>
    <w:rsid w:val="00B05DEA"/>
    <w:rsid w:val="00B161F4"/>
    <w:rsid w:val="00B16A9B"/>
    <w:rsid w:val="00B217D5"/>
    <w:rsid w:val="00B231E5"/>
    <w:rsid w:val="00B271E0"/>
    <w:rsid w:val="00B31FD3"/>
    <w:rsid w:val="00B35EAC"/>
    <w:rsid w:val="00B36D86"/>
    <w:rsid w:val="00B419A5"/>
    <w:rsid w:val="00B43948"/>
    <w:rsid w:val="00B56BF1"/>
    <w:rsid w:val="00B6066B"/>
    <w:rsid w:val="00B62852"/>
    <w:rsid w:val="00B64E90"/>
    <w:rsid w:val="00B658F1"/>
    <w:rsid w:val="00B71168"/>
    <w:rsid w:val="00B71531"/>
    <w:rsid w:val="00B769EB"/>
    <w:rsid w:val="00B81CD7"/>
    <w:rsid w:val="00B82746"/>
    <w:rsid w:val="00B86474"/>
    <w:rsid w:val="00B9033F"/>
    <w:rsid w:val="00B9554F"/>
    <w:rsid w:val="00B95825"/>
    <w:rsid w:val="00BA058D"/>
    <w:rsid w:val="00BB643D"/>
    <w:rsid w:val="00BC03EB"/>
    <w:rsid w:val="00BC6DE1"/>
    <w:rsid w:val="00BD2179"/>
    <w:rsid w:val="00BD4F4D"/>
    <w:rsid w:val="00BE203A"/>
    <w:rsid w:val="00BF7AC7"/>
    <w:rsid w:val="00C02B87"/>
    <w:rsid w:val="00C054EE"/>
    <w:rsid w:val="00C138D4"/>
    <w:rsid w:val="00C153DC"/>
    <w:rsid w:val="00C2291C"/>
    <w:rsid w:val="00C23CE6"/>
    <w:rsid w:val="00C2560A"/>
    <w:rsid w:val="00C2609C"/>
    <w:rsid w:val="00C26247"/>
    <w:rsid w:val="00C4086D"/>
    <w:rsid w:val="00C4247E"/>
    <w:rsid w:val="00C444A9"/>
    <w:rsid w:val="00C5013D"/>
    <w:rsid w:val="00C6115A"/>
    <w:rsid w:val="00C662BF"/>
    <w:rsid w:val="00C66389"/>
    <w:rsid w:val="00C66FEF"/>
    <w:rsid w:val="00C86A4A"/>
    <w:rsid w:val="00C87318"/>
    <w:rsid w:val="00C90585"/>
    <w:rsid w:val="00CA1896"/>
    <w:rsid w:val="00CA38EA"/>
    <w:rsid w:val="00CA74F5"/>
    <w:rsid w:val="00CB5B28"/>
    <w:rsid w:val="00CC4D15"/>
    <w:rsid w:val="00CC7C3B"/>
    <w:rsid w:val="00CE1C91"/>
    <w:rsid w:val="00CE310D"/>
    <w:rsid w:val="00CF0FED"/>
    <w:rsid w:val="00CF377B"/>
    <w:rsid w:val="00CF41EE"/>
    <w:rsid w:val="00CF5371"/>
    <w:rsid w:val="00D0323A"/>
    <w:rsid w:val="00D0559F"/>
    <w:rsid w:val="00D064B5"/>
    <w:rsid w:val="00D077E9"/>
    <w:rsid w:val="00D3275E"/>
    <w:rsid w:val="00D3469E"/>
    <w:rsid w:val="00D369FD"/>
    <w:rsid w:val="00D36CEA"/>
    <w:rsid w:val="00D41411"/>
    <w:rsid w:val="00D41F05"/>
    <w:rsid w:val="00D42CB7"/>
    <w:rsid w:val="00D441ED"/>
    <w:rsid w:val="00D50221"/>
    <w:rsid w:val="00D5413D"/>
    <w:rsid w:val="00D56A15"/>
    <w:rsid w:val="00D570A9"/>
    <w:rsid w:val="00D646D4"/>
    <w:rsid w:val="00D66DFA"/>
    <w:rsid w:val="00D70D02"/>
    <w:rsid w:val="00D72B3D"/>
    <w:rsid w:val="00D73968"/>
    <w:rsid w:val="00D770C7"/>
    <w:rsid w:val="00D77145"/>
    <w:rsid w:val="00D81BB3"/>
    <w:rsid w:val="00D82E84"/>
    <w:rsid w:val="00D834ED"/>
    <w:rsid w:val="00D83F36"/>
    <w:rsid w:val="00D8452D"/>
    <w:rsid w:val="00D84CCE"/>
    <w:rsid w:val="00D84FA9"/>
    <w:rsid w:val="00D85EE5"/>
    <w:rsid w:val="00D86945"/>
    <w:rsid w:val="00D87F6F"/>
    <w:rsid w:val="00D90290"/>
    <w:rsid w:val="00DA065A"/>
    <w:rsid w:val="00DB1182"/>
    <w:rsid w:val="00DC6662"/>
    <w:rsid w:val="00DC706A"/>
    <w:rsid w:val="00DD152F"/>
    <w:rsid w:val="00DD4CD9"/>
    <w:rsid w:val="00DD55D3"/>
    <w:rsid w:val="00DE213F"/>
    <w:rsid w:val="00DE3B7D"/>
    <w:rsid w:val="00DE4302"/>
    <w:rsid w:val="00DE7E8E"/>
    <w:rsid w:val="00DF027C"/>
    <w:rsid w:val="00DF6F3C"/>
    <w:rsid w:val="00E00A32"/>
    <w:rsid w:val="00E03665"/>
    <w:rsid w:val="00E1067A"/>
    <w:rsid w:val="00E120F8"/>
    <w:rsid w:val="00E22ACD"/>
    <w:rsid w:val="00E25995"/>
    <w:rsid w:val="00E25F46"/>
    <w:rsid w:val="00E2791B"/>
    <w:rsid w:val="00E30260"/>
    <w:rsid w:val="00E30EA0"/>
    <w:rsid w:val="00E32D25"/>
    <w:rsid w:val="00E467BC"/>
    <w:rsid w:val="00E4754B"/>
    <w:rsid w:val="00E543AD"/>
    <w:rsid w:val="00E54A6A"/>
    <w:rsid w:val="00E55CC7"/>
    <w:rsid w:val="00E620B0"/>
    <w:rsid w:val="00E66463"/>
    <w:rsid w:val="00E6799E"/>
    <w:rsid w:val="00E72B19"/>
    <w:rsid w:val="00E73CDD"/>
    <w:rsid w:val="00E74C20"/>
    <w:rsid w:val="00E77EBB"/>
    <w:rsid w:val="00E81B40"/>
    <w:rsid w:val="00E97D9E"/>
    <w:rsid w:val="00EA2A48"/>
    <w:rsid w:val="00EA5071"/>
    <w:rsid w:val="00EA6995"/>
    <w:rsid w:val="00EA6ADB"/>
    <w:rsid w:val="00EA79FF"/>
    <w:rsid w:val="00EB1EC3"/>
    <w:rsid w:val="00EC2060"/>
    <w:rsid w:val="00EC79AF"/>
    <w:rsid w:val="00ED5899"/>
    <w:rsid w:val="00EE21D7"/>
    <w:rsid w:val="00EE5D01"/>
    <w:rsid w:val="00EE5F19"/>
    <w:rsid w:val="00EF30A6"/>
    <w:rsid w:val="00EF51CC"/>
    <w:rsid w:val="00EF555B"/>
    <w:rsid w:val="00F027BB"/>
    <w:rsid w:val="00F11DCF"/>
    <w:rsid w:val="00F162EA"/>
    <w:rsid w:val="00F21C46"/>
    <w:rsid w:val="00F22255"/>
    <w:rsid w:val="00F24D76"/>
    <w:rsid w:val="00F26177"/>
    <w:rsid w:val="00F315C6"/>
    <w:rsid w:val="00F37C1A"/>
    <w:rsid w:val="00F46A35"/>
    <w:rsid w:val="00F52D27"/>
    <w:rsid w:val="00F5763F"/>
    <w:rsid w:val="00F67626"/>
    <w:rsid w:val="00F70AB7"/>
    <w:rsid w:val="00F7352C"/>
    <w:rsid w:val="00F76A44"/>
    <w:rsid w:val="00F8146F"/>
    <w:rsid w:val="00F829F7"/>
    <w:rsid w:val="00F83527"/>
    <w:rsid w:val="00F92E7E"/>
    <w:rsid w:val="00FA08D8"/>
    <w:rsid w:val="00FC00CF"/>
    <w:rsid w:val="00FC1A5F"/>
    <w:rsid w:val="00FC30FA"/>
    <w:rsid w:val="00FD38DC"/>
    <w:rsid w:val="00FD583F"/>
    <w:rsid w:val="00FD5A38"/>
    <w:rsid w:val="00FD6151"/>
    <w:rsid w:val="00FD7488"/>
    <w:rsid w:val="00FE5957"/>
    <w:rsid w:val="00FE74FF"/>
    <w:rsid w:val="00FF0FB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#fcfcfe,white,#ecf4fe,#f2f2f2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paragraph" w:styleId="TDC1">
    <w:name w:val="toc 1"/>
    <w:basedOn w:val="Normal"/>
    <w:next w:val="Normal"/>
    <w:autoRedefine/>
    <w:uiPriority w:val="39"/>
    <w:unhideWhenUsed/>
    <w:rsid w:val="003B0266"/>
    <w:pPr>
      <w:tabs>
        <w:tab w:val="left" w:pos="560"/>
        <w:tab w:val="right" w:leader="dot" w:pos="10024"/>
      </w:tabs>
      <w:spacing w:after="100"/>
      <w:jc w:val="both"/>
    </w:pPr>
  </w:style>
  <w:style w:type="paragraph" w:styleId="Descripcin">
    <w:name w:val="caption"/>
    <w:basedOn w:val="Normal"/>
    <w:next w:val="Normal"/>
    <w:uiPriority w:val="99"/>
    <w:unhideWhenUsed/>
    <w:rsid w:val="00227AAB"/>
    <w:pPr>
      <w:spacing w:after="200" w:line="240" w:lineRule="auto"/>
    </w:pPr>
    <w:rPr>
      <w:i/>
      <w:iCs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27A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google.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138</TotalTime>
  <Pages>6</Pages>
  <Words>691</Words>
  <Characters>3444</Characters>
  <Application>Microsoft Office Word</Application>
  <DocSecurity>0</DocSecurity>
  <Lines>156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81</cp:revision>
  <cp:lastPrinted>2022-01-24T19:55:00Z</cp:lastPrinted>
  <dcterms:created xsi:type="dcterms:W3CDTF">2022-10-26T10:23:00Z</dcterms:created>
  <dcterms:modified xsi:type="dcterms:W3CDTF">2022-10-26T15:14:00Z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