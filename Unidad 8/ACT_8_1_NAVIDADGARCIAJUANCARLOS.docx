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BFB"/>
  <w:body>
    <w:p w14:paraId="4A2E57AD" w14:textId="7E37B61D" w:rsidR="00D077E9" w:rsidRDefault="00A34BC5" w:rsidP="00D70D02">
      <w:pPr>
        <w:rPr>
          <w:noProof/>
        </w:rPr>
      </w:pPr>
      <w:bookmarkStart w:id="0" w:name="_Hlk130555148"/>
      <w:bookmarkEnd w:id="0"/>
      <w:r>
        <w:rPr>
          <w:noProof/>
        </w:rPr>
        <w:drawing>
          <wp:anchor distT="0" distB="0" distL="114300" distR="114300" simplePos="0" relativeHeight="251865600" behindDoc="1" locked="0" layoutInCell="1" allowOverlap="1" wp14:anchorId="5C6151E7" wp14:editId="26D11C7E">
            <wp:simplePos x="0" y="0"/>
            <wp:positionH relativeFrom="column">
              <wp:posOffset>-14571436</wp:posOffset>
            </wp:positionH>
            <wp:positionV relativeFrom="paragraph">
              <wp:posOffset>-2663009</wp:posOffset>
            </wp:positionV>
            <wp:extent cx="23187625" cy="13048343"/>
            <wp:effectExtent l="0" t="0" r="0" b="1270"/>
            <wp:wrapNone/>
            <wp:docPr id="3" name="Imagen 3" descr="Networking Wallpapers - Top Free Networking Background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working Wallpapers - Top Free Networking Backgrounds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1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7625" cy="1304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36675694" w:rsidR="00D077E9" w:rsidRDefault="00D077E9" w:rsidP="00AB02A7">
            <w:pPr>
              <w:rPr>
                <w:noProof/>
              </w:rPr>
            </w:pPr>
          </w:p>
          <w:p w14:paraId="19779501" w14:textId="763487A6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158E43B4" w:rsidR="00D077E9" w:rsidRPr="00F97219" w:rsidRDefault="001A1D1A" w:rsidP="00AB02A7">
            <w:pPr>
              <w:rPr>
                <w:noProof/>
                <w:color w:val="2665F0" w:themeColor="text2" w:themeTint="99"/>
              </w:rPr>
            </w:pPr>
            <w:r>
              <w:rPr>
                <w:noProof/>
              </w:rPr>
              <w:drawing>
                <wp:anchor distT="0" distB="0" distL="114300" distR="114300" simplePos="0" relativeHeight="251867648" behindDoc="0" locked="0" layoutInCell="1" allowOverlap="1" wp14:anchorId="496F601A" wp14:editId="12452EEA">
                  <wp:simplePos x="0" y="0"/>
                  <wp:positionH relativeFrom="column">
                    <wp:posOffset>-221539</wp:posOffset>
                  </wp:positionH>
                  <wp:positionV relativeFrom="paragraph">
                    <wp:posOffset>1745869</wp:posOffset>
                  </wp:positionV>
                  <wp:extent cx="3962400" cy="3962400"/>
                  <wp:effectExtent l="0" t="0" r="0" b="0"/>
                  <wp:wrapNone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97219">
              <w:rPr>
                <w:noProof/>
                <w:color w:val="2665F0" w:themeColor="text2" w:themeTint="99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23936" behindDoc="0" locked="0" layoutInCell="1" allowOverlap="1" wp14:anchorId="5D6904CF" wp14:editId="4A9AC087">
                      <wp:simplePos x="0" y="0"/>
                      <wp:positionH relativeFrom="column">
                        <wp:posOffset>163272</wp:posOffset>
                      </wp:positionH>
                      <wp:positionV relativeFrom="paragraph">
                        <wp:posOffset>1526006</wp:posOffset>
                      </wp:positionV>
                      <wp:extent cx="1858433" cy="0"/>
                      <wp:effectExtent l="38100" t="38100" r="46990" b="38100"/>
                      <wp:wrapNone/>
                      <wp:docPr id="1" name="Conector recto 1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8433" cy="0"/>
                              </a:xfrm>
                              <a:prstGeom prst="line">
                                <a:avLst/>
                              </a:prstGeom>
                              <a:ln w="76200" cap="rnd">
                                <a:solidFill>
                                  <a:srgbClr val="FF9B9B"/>
                                </a:solidFill>
                                <a:headEnd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94E5D79" id="Conector recto 1" o:spid="_x0000_s1026" alt="divisor de texto" style="position:absolute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85pt,120.15pt" to="159.2pt,1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" strokecolor="#ff9b9b" strokeweight="6pt">
                      <v:stroke startarrowwidth="wide" startarrowlength="long" endcap="round"/>
                    </v:lin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1648" behindDoc="0" locked="0" layoutInCell="1" allowOverlap="1" wp14:anchorId="109145AA" wp14:editId="096B7876">
                      <wp:simplePos x="0" y="0"/>
                      <wp:positionH relativeFrom="column">
                        <wp:posOffset>42062</wp:posOffset>
                      </wp:positionH>
                      <wp:positionV relativeFrom="paragraph">
                        <wp:posOffset>428549</wp:posOffset>
                      </wp:positionV>
                      <wp:extent cx="3599180" cy="1682496"/>
                      <wp:effectExtent l="0" t="0" r="0" b="0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99180" cy="168249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7094E3" w14:textId="6AFC3F71" w:rsidR="00237644" w:rsidRPr="00EB6BA5" w:rsidRDefault="00EB6BA5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D1D1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  <w:r w:rsidRPr="00EB6BA5">
                                    <w:rPr>
                                      <w:rFonts w:ascii="Poppins" w:hAnsi="Poppins" w:cs="Poppins"/>
                                      <w:color w:val="FFD1D1"/>
                                      <w:sz w:val="56"/>
                                      <w:szCs w:val="56"/>
                                      <w:lang w:bidi="es-ES"/>
                                    </w:rPr>
                                    <w:t xml:space="preserve">ACTIVIDAD </w:t>
                                  </w:r>
                                  <w:r w:rsidR="001A1D1A">
                                    <w:rPr>
                                      <w:rFonts w:ascii="Poppins" w:hAnsi="Poppins" w:cs="Poppins"/>
                                      <w:color w:val="FFD1D1"/>
                                      <w:sz w:val="56"/>
                                      <w:szCs w:val="56"/>
                                      <w:lang w:bidi="es-ES"/>
                                    </w:rPr>
                                    <w:t>8.1</w:t>
                                  </w:r>
                                  <w:r w:rsidR="00CC784A" w:rsidRPr="00EB6BA5">
                                    <w:rPr>
                                      <w:rFonts w:ascii="Poppins" w:hAnsi="Poppins" w:cs="Poppins"/>
                                      <w:color w:val="FFD1D1"/>
                                      <w:sz w:val="56"/>
                                      <w:szCs w:val="56"/>
                                      <w:lang w:bidi="es-ES"/>
                                    </w:rPr>
                                    <w:t>:</w:t>
                                  </w:r>
                                </w:p>
                                <w:p w14:paraId="3FAEB2CF" w14:textId="7C0F18F5" w:rsidR="00CC784A" w:rsidRPr="001A1D1A" w:rsidRDefault="001A1D1A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Poppins" w:hAnsi="Poppins" w:cs="Poppins"/>
                                      <w:color w:val="FFD1D1"/>
                                      <w:sz w:val="40"/>
                                      <w:szCs w:val="40"/>
                                    </w:rPr>
                                  </w:pPr>
                                  <w:r w:rsidRPr="001A1D1A">
                                    <w:rPr>
                                      <w:rFonts w:ascii="Poppins" w:hAnsi="Poppins" w:cs="Poppins"/>
                                      <w:color w:val="FFD1D1"/>
                                      <w:sz w:val="40"/>
                                      <w:szCs w:val="40"/>
                                      <w:lang w:bidi="es-ES"/>
                                    </w:rPr>
                                    <w:t>ENRUTAMIENTO ESTÁTICO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3.3pt;margin-top:33.75pt;width:283.4pt;height:132.5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" filled="f" stroked="f" strokeweight=".5pt">
                      <v:textbox>
                        <w:txbxContent>
                          <w:p w14:paraId="7F7094E3" w14:textId="6AFC3F71" w:rsidR="00237644" w:rsidRPr="00EB6BA5" w:rsidRDefault="00EB6BA5" w:rsidP="00D077E9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D1D1"/>
                                <w:sz w:val="56"/>
                                <w:szCs w:val="56"/>
                                <w:lang w:bidi="es-ES"/>
                              </w:rPr>
                            </w:pPr>
                            <w:r w:rsidRPr="00EB6BA5">
                              <w:rPr>
                                <w:rFonts w:ascii="Poppins" w:hAnsi="Poppins" w:cs="Poppins"/>
                                <w:color w:val="FFD1D1"/>
                                <w:sz w:val="56"/>
                                <w:szCs w:val="56"/>
                                <w:lang w:bidi="es-ES"/>
                              </w:rPr>
                              <w:t xml:space="preserve">ACTIVIDAD </w:t>
                            </w:r>
                            <w:r w:rsidR="001A1D1A">
                              <w:rPr>
                                <w:rFonts w:ascii="Poppins" w:hAnsi="Poppins" w:cs="Poppins"/>
                                <w:color w:val="FFD1D1"/>
                                <w:sz w:val="56"/>
                                <w:szCs w:val="56"/>
                                <w:lang w:bidi="es-ES"/>
                              </w:rPr>
                              <w:t>8.1</w:t>
                            </w:r>
                            <w:r w:rsidR="00CC784A" w:rsidRPr="00EB6BA5">
                              <w:rPr>
                                <w:rFonts w:ascii="Poppins" w:hAnsi="Poppins" w:cs="Poppins"/>
                                <w:color w:val="FFD1D1"/>
                                <w:sz w:val="56"/>
                                <w:szCs w:val="56"/>
                                <w:lang w:bidi="es-ES"/>
                              </w:rPr>
                              <w:t>:</w:t>
                            </w:r>
                          </w:p>
                          <w:p w14:paraId="3FAEB2CF" w14:textId="7C0F18F5" w:rsidR="00CC784A" w:rsidRPr="001A1D1A" w:rsidRDefault="001A1D1A" w:rsidP="00D077E9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D1D1"/>
                                <w:sz w:val="40"/>
                                <w:szCs w:val="40"/>
                              </w:rPr>
                            </w:pPr>
                            <w:r w:rsidRPr="001A1D1A">
                              <w:rPr>
                                <w:rFonts w:ascii="Poppins" w:hAnsi="Poppins" w:cs="Poppins"/>
                                <w:color w:val="FFD1D1"/>
                                <w:sz w:val="40"/>
                                <w:szCs w:val="40"/>
                                <w:lang w:bidi="es-ES"/>
                              </w:rPr>
                              <w:t>ENRUTAMIENTO ESTÁTICO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6F051992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11B3F9F" w14:textId="6EBC90B4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0034DF9F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4F39792D" w:rsidR="00D077E9" w:rsidRPr="00D86945" w:rsidRDefault="007635E8" w:rsidP="00AB02A7">
            <w:pPr>
              <w:rPr>
                <w:noProof/>
                <w:sz w:val="10"/>
                <w:szCs w:val="10"/>
              </w:rPr>
            </w:pPr>
            <w:r w:rsidRPr="00F97219">
              <w:rPr>
                <w:noProof/>
                <w:color w:val="2665F0" w:themeColor="text2" w:themeTint="99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765248" behindDoc="0" locked="0" layoutInCell="1" allowOverlap="1" wp14:anchorId="4315AEC8" wp14:editId="1AEED9AE">
                      <wp:simplePos x="0" y="0"/>
                      <wp:positionH relativeFrom="column">
                        <wp:posOffset>140335</wp:posOffset>
                      </wp:positionH>
                      <wp:positionV relativeFrom="paragraph">
                        <wp:posOffset>970280</wp:posOffset>
                      </wp:positionV>
                      <wp:extent cx="1858433" cy="0"/>
                      <wp:effectExtent l="38100" t="38100" r="46990" b="38100"/>
                      <wp:wrapNone/>
                      <wp:docPr id="38" name="Conector recto 38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8433" cy="0"/>
                              </a:xfrm>
                              <a:prstGeom prst="line">
                                <a:avLst/>
                              </a:prstGeom>
                              <a:ln w="76200" cap="rnd">
                                <a:solidFill>
                                  <a:srgbClr val="FF9B9B"/>
                                </a:solidFill>
                                <a:headEnd w="lg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DF874A8" id="Conector recto 38" o:spid="_x0000_s1026" alt="divisor de texto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05pt,76.4pt" to="157.4pt,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" strokecolor="#ff9b9b" strokeweight="6pt">
                      <v:stroke startarrowwidth="wide" startarrowlength="long" endcap="round"/>
                    </v:line>
                  </w:pict>
                </mc:Fallback>
              </mc:AlternateContent>
            </w:r>
          </w:p>
        </w:tc>
      </w:tr>
    </w:tbl>
    <w:p w14:paraId="00C3E3DF" w14:textId="2FE594E8" w:rsidR="00F5317E" w:rsidRDefault="00A34BC5" w:rsidP="00F5317E">
      <w:pPr>
        <w:pStyle w:val="Contenido"/>
        <w:rPr>
          <w:noProof/>
          <w:lang w:bidi="es-ES"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866624" behindDoc="1" locked="0" layoutInCell="1" allowOverlap="1" wp14:anchorId="7B60DC4F" wp14:editId="5EF404B9">
                <wp:simplePos x="0" y="0"/>
                <wp:positionH relativeFrom="column">
                  <wp:posOffset>-760367</wp:posOffset>
                </wp:positionH>
                <wp:positionV relativeFrom="paragraph">
                  <wp:posOffset>7101931</wp:posOffset>
                </wp:positionV>
                <wp:extent cx="8302171" cy="2948849"/>
                <wp:effectExtent l="400050" t="438150" r="384810" b="3854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2171" cy="2948849"/>
                        </a:xfrm>
                        <a:prstGeom prst="rect">
                          <a:avLst/>
                        </a:prstGeom>
                        <a:solidFill>
                          <a:srgbClr val="442020">
                            <a:alpha val="90000"/>
                          </a:srgbClr>
                        </a:solidFill>
                        <a:ln>
                          <a:noFill/>
                        </a:ln>
                        <a:effectLst>
                          <a:outerShdw blurRad="508000" dist="38100" dir="16200000" rotWithShape="0">
                            <a:srgbClr val="9A0000">
                              <a:alpha val="40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42B75" id="Rectángulo 4" o:spid="_x0000_s1026" style="position:absolute;margin-left:-59.85pt;margin-top:559.2pt;width:653.7pt;height:232.2pt;z-index:-2514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" fillcolor="#442020" stroked="f" strokeweight="2pt">
                <v:fill opacity="59110f"/>
                <v:shadow on="t" color="#9a0000" opacity="26214f" origin=",.5" offset="0,-3pt"/>
              </v:rect>
            </w:pict>
          </mc:Fallback>
        </mc:AlternateContent>
      </w:r>
      <w:r w:rsidR="007635E8" w:rsidRPr="00CD42C4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063CF8FC" wp14:editId="502A38B7">
                <wp:simplePos x="0" y="0"/>
                <wp:positionH relativeFrom="margin">
                  <wp:align>left</wp:align>
                </wp:positionH>
                <wp:positionV relativeFrom="paragraph">
                  <wp:posOffset>7228696</wp:posOffset>
                </wp:positionV>
                <wp:extent cx="3139440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B20C9" w14:textId="0AE4FFD4" w:rsidR="00704F0E" w:rsidRPr="00516CA9" w:rsidRDefault="008A4229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D1D1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516CA9">
                              <w:rPr>
                                <w:rFonts w:ascii="Poppins" w:hAnsi="Poppins" w:cs="Poppins"/>
                                <w:color w:val="FFD1D1"/>
                                <w:sz w:val="28"/>
                                <w:szCs w:val="28"/>
                                <w:lang w:bidi="es-ES"/>
                              </w:rPr>
                              <w:t>ADMINISTRACIÓN DE REDES</w:t>
                            </w:r>
                          </w:p>
                          <w:p w14:paraId="3095BFCE" w14:textId="6E9B5CD1" w:rsidR="00F76A44" w:rsidRPr="00516CA9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Poppins" w:hAnsi="Poppins" w:cs="Poppins"/>
                                <w:color w:val="FFD1D1"/>
                                <w:sz w:val="28"/>
                                <w:szCs w:val="28"/>
                              </w:rPr>
                            </w:pPr>
                            <w:r w:rsidRPr="00516CA9">
                              <w:rPr>
                                <w:rFonts w:ascii="Poppins" w:hAnsi="Poppins" w:cs="Poppins"/>
                                <w:color w:val="FFD1D1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7" type="#_x0000_t202" style="position:absolute;margin-left:0;margin-top:569.2pt;width:247.2pt;height:49.2pt;z-index:2516157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" filled="f" stroked="f" strokeweight=".5pt">
                <v:textbox>
                  <w:txbxContent>
                    <w:p w14:paraId="477B20C9" w14:textId="0AE4FFD4" w:rsidR="00704F0E" w:rsidRPr="00516CA9" w:rsidRDefault="008A4229" w:rsidP="00704F0E">
                      <w:pPr>
                        <w:pStyle w:val="Ttulo"/>
                        <w:spacing w:after="0"/>
                        <w:rPr>
                          <w:rFonts w:ascii="Poppins" w:hAnsi="Poppins" w:cs="Poppins"/>
                          <w:color w:val="FFD1D1"/>
                          <w:sz w:val="28"/>
                          <w:szCs w:val="28"/>
                          <w:lang w:bidi="es-ES"/>
                        </w:rPr>
                      </w:pPr>
                      <w:r w:rsidRPr="00516CA9">
                        <w:rPr>
                          <w:rFonts w:ascii="Poppins" w:hAnsi="Poppins" w:cs="Poppins"/>
                          <w:color w:val="FFD1D1"/>
                          <w:sz w:val="28"/>
                          <w:szCs w:val="28"/>
                          <w:lang w:bidi="es-ES"/>
                        </w:rPr>
                        <w:t>ADMINISTRACIÓN DE REDES</w:t>
                      </w:r>
                    </w:p>
                    <w:p w14:paraId="3095BFCE" w14:textId="6E9B5CD1" w:rsidR="00F76A44" w:rsidRPr="00516CA9" w:rsidRDefault="00F76A44" w:rsidP="00704F0E">
                      <w:pPr>
                        <w:pStyle w:val="Ttulo"/>
                        <w:spacing w:after="0"/>
                        <w:rPr>
                          <w:rFonts w:ascii="Poppins" w:hAnsi="Poppins" w:cs="Poppins"/>
                          <w:color w:val="FFD1D1"/>
                          <w:sz w:val="28"/>
                          <w:szCs w:val="28"/>
                        </w:rPr>
                      </w:pPr>
                      <w:r w:rsidRPr="00516CA9">
                        <w:rPr>
                          <w:rFonts w:ascii="Poppins" w:hAnsi="Poppins" w:cs="Poppins"/>
                          <w:color w:val="FFD1D1"/>
                          <w:sz w:val="28"/>
                          <w:szCs w:val="28"/>
                          <w:lang w:bidi="es-ES"/>
                        </w:rPr>
                        <w:t>JUAN CARLOS NAVIDAD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35E8" w:rsidRPr="00CD42C4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46BDF55B" wp14:editId="7E8CF6FD">
                <wp:simplePos x="0" y="0"/>
                <wp:positionH relativeFrom="column">
                  <wp:posOffset>-140335</wp:posOffset>
                </wp:positionH>
                <wp:positionV relativeFrom="paragraph">
                  <wp:posOffset>350856</wp:posOffset>
                </wp:positionV>
                <wp:extent cx="3938905" cy="8648700"/>
                <wp:effectExtent l="266700" t="342900" r="290195" b="2476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487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14000">
                              <a:srgbClr val="4E1A16">
                                <a:alpha val="88627"/>
                              </a:srgbClr>
                            </a:gs>
                            <a:gs pos="100000">
                              <a:srgbClr val="4E1A16">
                                <a:alpha val="87000"/>
                              </a:srgbClr>
                            </a:gs>
                            <a:gs pos="46945">
                              <a:srgbClr val="802B24">
                                <a:alpha val="85000"/>
                              </a:srgbClr>
                            </a:gs>
                            <a:gs pos="69000">
                              <a:srgbClr val="802B24">
                                <a:alpha val="90000"/>
                              </a:srgb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blurRad="292100" dir="5400000" sx="101000" sy="101000" rotWithShape="0">
                            <a:srgbClr val="9A0000">
                              <a:alpha val="57647"/>
                            </a:srgb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F3D3F" w14:textId="6EF8D63A" w:rsidR="00F97219" w:rsidRDefault="00F97219" w:rsidP="00F972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BDF55B" id="Rectángulo: esquinas redondeadas 12" o:spid="_x0000_s1028" style="position:absolute;margin-left:-11.05pt;margin-top:27.65pt;width:310.15pt;height:681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" fillcolor="#4e1a16" stroked="f" strokeweight="2pt">
                <v:fill opacity="57016f" color2="#4e1a16" o:opacity2="58082f" colors="0 #4e1a16;9175f #4e1a16;30766f #802b24;45220f #802b24" focus="100%" type="gradient"/>
                <v:shadow on="t" type="perspective" color="#9a0000" opacity="37779f" origin=",.5" offset="0,0" matrix="66191f,,,66191f"/>
                <v:textbox>
                  <w:txbxContent>
                    <w:p w14:paraId="556F3D3F" w14:textId="6EF8D63A" w:rsidR="00F97219" w:rsidRDefault="00F97219" w:rsidP="00F9721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280FE4" w:rsidRPr="00CD42C4">
        <w:rPr>
          <w:noProof/>
        </w:rPr>
        <w:t xml:space="preserve"> </w:t>
      </w:r>
      <w:r w:rsidR="00D077E9" w:rsidRPr="00CD42C4">
        <w:rPr>
          <w:noProof/>
          <w:lang w:bidi="es-ES"/>
        </w:rPr>
        <w:br w:type="page"/>
      </w:r>
      <w:bookmarkStart w:id="1" w:name="_Toc122451105"/>
      <w:bookmarkEnd w:id="1"/>
    </w:p>
    <w:p w14:paraId="2B1CA0DB" w14:textId="12DA80B0" w:rsidR="00D2171B" w:rsidRPr="00170161" w:rsidRDefault="00E11A4C" w:rsidP="00CF5AB0">
      <w:pPr>
        <w:pStyle w:val="Ttulo1"/>
        <w:jc w:val="both"/>
        <w:rPr>
          <w:rFonts w:ascii="Bahnschrift" w:hAnsi="Bahnschrift"/>
          <w:noProof/>
          <w:color w:val="9A0000"/>
          <w:sz w:val="44"/>
          <w:szCs w:val="24"/>
          <w:lang w:bidi="es-ES"/>
        </w:rPr>
      </w:pPr>
      <w:bookmarkStart w:id="2" w:name="_Toc130557090"/>
      <w:r>
        <w:rPr>
          <w:rFonts w:ascii="Bahnschrift" w:hAnsi="Bahnschrift"/>
          <w:noProof/>
          <w:color w:val="9A0000"/>
          <w:sz w:val="44"/>
          <w:szCs w:val="24"/>
          <w:lang w:bidi="es-ES"/>
        </w:rPr>
        <w:lastRenderedPageBreak/>
        <w:t>1.</w:t>
      </w:r>
      <w:r w:rsidR="00023104" w:rsidRPr="00071AEB">
        <w:rPr>
          <w:rFonts w:ascii="Bahnschrift" w:hAnsi="Bahnschrift"/>
          <w:noProof/>
          <w:color w:val="9A0000"/>
          <w:sz w:val="44"/>
          <w:szCs w:val="24"/>
          <w:lang w:bidi="es-ES"/>
        </w:rPr>
        <w:t xml:space="preserve"> </w:t>
      </w:r>
      <w:r>
        <w:rPr>
          <w:rFonts w:ascii="Bahnschrift" w:hAnsi="Bahnschrift"/>
          <w:noProof/>
          <w:color w:val="9A0000"/>
          <w:sz w:val="44"/>
          <w:szCs w:val="24"/>
          <w:lang w:bidi="es-ES"/>
        </w:rPr>
        <w:t>Estructura en Packet Tracer</w:t>
      </w:r>
      <w:r w:rsidR="00FE1E44" w:rsidRPr="00071AEB">
        <w:rPr>
          <w:rFonts w:ascii="Bahnschrift" w:hAnsi="Bahnschrift"/>
          <w:noProof/>
          <w:color w:val="9A0000"/>
          <w:sz w:val="44"/>
          <w:szCs w:val="24"/>
          <w:lang w:bidi="es-ES"/>
        </w:rPr>
        <w:t>:</w:t>
      </w:r>
      <w:bookmarkEnd w:id="2"/>
    </w:p>
    <w:p w14:paraId="3682F922" w14:textId="77777777" w:rsidR="00B0776E" w:rsidRPr="00B0776E" w:rsidRDefault="00B0776E" w:rsidP="00B0776E">
      <w:pPr>
        <w:rPr>
          <w:noProof/>
          <w:sz w:val="22"/>
          <w:szCs w:val="18"/>
          <w:lang w:bidi="es-ES"/>
        </w:rPr>
      </w:pPr>
    </w:p>
    <w:p w14:paraId="1BAC50E1" w14:textId="3B641BC7" w:rsidR="00D2171B" w:rsidRDefault="00E11A4C" w:rsidP="00F53F9B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Esta práctica </w:t>
      </w:r>
      <w:r w:rsidR="00CE52A2">
        <w:rPr>
          <w:rFonts w:ascii="Segoe UI" w:hAnsi="Segoe UI" w:cs="Segoe UI"/>
          <w:b w:val="0"/>
          <w:bCs/>
          <w:noProof/>
          <w:color w:val="auto"/>
          <w:lang w:bidi="es-ES"/>
        </w:rPr>
        <w:t>demostrará como se realiza el enrutamiento estático de forma sencilla con Cisco Packet Tracer, utilizaremos la siguiente estructura:</w:t>
      </w:r>
    </w:p>
    <w:p w14:paraId="1E66E97A" w14:textId="77777777" w:rsidR="00333A3D" w:rsidRDefault="00333A3D" w:rsidP="00F53F9B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43434CF2" w14:textId="0EF1503F" w:rsidR="00333A3D" w:rsidRDefault="00333A3D" w:rsidP="00F53F9B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333A3D">
        <w:rPr>
          <w:rFonts w:ascii="Segoe UI" w:hAnsi="Segoe UI" w:cs="Segoe UI"/>
          <w:b w:val="0"/>
          <w:bCs/>
          <w:noProof/>
          <w:color w:val="auto"/>
          <w:lang w:bidi="es-ES"/>
        </w:rPr>
        <w:drawing>
          <wp:inline distT="0" distB="0" distL="0" distR="0" wp14:anchorId="5AA040B9" wp14:editId="49FB4982">
            <wp:extent cx="6245860" cy="3295015"/>
            <wp:effectExtent l="0" t="0" r="254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A059" w14:textId="13C888B0" w:rsidR="00333A3D" w:rsidRDefault="00333A3D" w:rsidP="00333A3D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463F8002" w14:textId="00E64391" w:rsidR="007E6CD2" w:rsidRDefault="007E6CD2" w:rsidP="007E6CD2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>
        <w:rPr>
          <w:rFonts w:ascii="Segoe UI" w:hAnsi="Segoe UI" w:cs="Segoe UI"/>
          <w:b w:val="0"/>
          <w:bCs/>
          <w:noProof/>
          <w:color w:val="auto"/>
          <w:lang w:bidi="es-ES"/>
        </w:rPr>
        <w:t>Debemos de crear tres redes, dos con equipos y un switch, el cual en esta práctica no deberemos de tocar</w:t>
      </w:r>
      <w:r w:rsidR="00E51F49"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 y una red intermedia que conecta los dos routers, estos routers están interconectados con cable serial, por lo que hay que </w:t>
      </w:r>
      <w:r w:rsidR="00AD0501">
        <w:rPr>
          <w:rFonts w:ascii="Segoe UI" w:hAnsi="Segoe UI" w:cs="Segoe UI"/>
          <w:b w:val="0"/>
          <w:bCs/>
          <w:noProof/>
          <w:color w:val="auto"/>
          <w:lang w:bidi="es-ES"/>
        </w:rPr>
        <w:t>introducirle el módulo WIC 2T.</w:t>
      </w:r>
    </w:p>
    <w:p w14:paraId="4152FB90" w14:textId="77777777" w:rsidR="00AD0501" w:rsidRDefault="00AD0501" w:rsidP="007E6CD2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624C862C" w14:textId="77777777" w:rsidR="00AD0501" w:rsidRDefault="00AD0501" w:rsidP="007E6CD2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7C9DE0F5" w14:textId="77777777" w:rsidR="00AD0501" w:rsidRDefault="00AD0501" w:rsidP="007E6CD2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621C2F96" w14:textId="77777777" w:rsidR="00AD0501" w:rsidRDefault="00AD0501" w:rsidP="007E6CD2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21B5E5F4" w14:textId="77777777" w:rsidR="00AD0501" w:rsidRDefault="00AD0501" w:rsidP="007E6CD2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69AE8908" w14:textId="77777777" w:rsidR="00AD0501" w:rsidRDefault="00AD0501" w:rsidP="007E6CD2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1664A292" w14:textId="77777777" w:rsidR="00AD0501" w:rsidRDefault="00AD0501" w:rsidP="007E6CD2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5A92A99A" w14:textId="77777777" w:rsidR="00AD0501" w:rsidRDefault="00AD0501" w:rsidP="007E6CD2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1E9E9ED1" w14:textId="77777777" w:rsidR="007E6CD2" w:rsidRDefault="007E6CD2" w:rsidP="00333A3D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74D4E4B0" w14:textId="3EA9FAF3" w:rsidR="001A1D1A" w:rsidRPr="00AD0501" w:rsidRDefault="00333A3D" w:rsidP="00AD0501">
      <w:pPr>
        <w:pStyle w:val="Ttulo1"/>
        <w:jc w:val="both"/>
        <w:rPr>
          <w:rFonts w:ascii="Bahnschrift" w:hAnsi="Bahnschrift"/>
          <w:noProof/>
          <w:color w:val="9A0000"/>
          <w:sz w:val="44"/>
          <w:szCs w:val="24"/>
          <w:lang w:bidi="es-ES"/>
        </w:rPr>
      </w:pPr>
      <w:r>
        <w:rPr>
          <w:rFonts w:ascii="Bahnschrift" w:hAnsi="Bahnschrift"/>
          <w:noProof/>
          <w:color w:val="9A0000"/>
          <w:sz w:val="44"/>
          <w:szCs w:val="24"/>
          <w:lang w:bidi="es-ES"/>
        </w:rPr>
        <w:lastRenderedPageBreak/>
        <w:t>2.</w:t>
      </w:r>
      <w:r w:rsidRPr="00071AEB">
        <w:rPr>
          <w:rFonts w:ascii="Bahnschrift" w:hAnsi="Bahnschrift"/>
          <w:noProof/>
          <w:color w:val="9A0000"/>
          <w:sz w:val="44"/>
          <w:szCs w:val="24"/>
          <w:lang w:bidi="es-ES"/>
        </w:rPr>
        <w:t xml:space="preserve"> </w:t>
      </w:r>
      <w:r>
        <w:rPr>
          <w:rFonts w:ascii="Bahnschrift" w:hAnsi="Bahnschrift"/>
          <w:noProof/>
          <w:color w:val="9A0000"/>
          <w:sz w:val="44"/>
          <w:szCs w:val="24"/>
          <w:lang w:bidi="es-ES"/>
        </w:rPr>
        <w:t>Configuración de las interfaces del router</w:t>
      </w:r>
      <w:r w:rsidRPr="00071AEB">
        <w:rPr>
          <w:rFonts w:ascii="Bahnschrift" w:hAnsi="Bahnschrift"/>
          <w:noProof/>
          <w:color w:val="9A0000"/>
          <w:sz w:val="44"/>
          <w:szCs w:val="24"/>
          <w:lang w:bidi="es-ES"/>
        </w:rPr>
        <w:t>:</w:t>
      </w:r>
    </w:p>
    <w:p w14:paraId="7F79D346" w14:textId="3A9F8EAA" w:rsidR="00333A3D" w:rsidRDefault="00333A3D" w:rsidP="00333A3D">
      <w:pPr>
        <w:pStyle w:val="Ttulo1"/>
        <w:jc w:val="both"/>
        <w:rPr>
          <w:rFonts w:ascii="Bahnschrift" w:hAnsi="Bahnschrift"/>
          <w:noProof/>
          <w:color w:val="9A0000"/>
          <w:sz w:val="32"/>
          <w:szCs w:val="18"/>
          <w:lang w:bidi="es-ES"/>
        </w:rPr>
      </w:pPr>
      <w:r>
        <w:rPr>
          <w:rFonts w:ascii="Bahnschrift" w:hAnsi="Bahnschrift"/>
          <w:noProof/>
          <w:color w:val="9A0000"/>
          <w:sz w:val="32"/>
          <w:szCs w:val="18"/>
          <w:lang w:bidi="es-ES"/>
        </w:rPr>
        <w:t>Router0</w:t>
      </w:r>
      <w:r w:rsidRPr="00333A3D">
        <w:rPr>
          <w:rFonts w:ascii="Bahnschrift" w:hAnsi="Bahnschrift"/>
          <w:noProof/>
          <w:color w:val="9A0000"/>
          <w:sz w:val="32"/>
          <w:szCs w:val="18"/>
          <w:lang w:bidi="es-ES"/>
        </w:rPr>
        <w:t>:</w:t>
      </w:r>
    </w:p>
    <w:p w14:paraId="6EF8E9BE" w14:textId="77777777" w:rsidR="00AD0501" w:rsidRDefault="00AD0501" w:rsidP="00AD0501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0186C08D" w14:textId="4EC16EBE" w:rsidR="00AD0501" w:rsidRDefault="00AD0501" w:rsidP="00AD0501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Configuramos la interfaz serial, en la que introducimos la puerta de enlace </w:t>
      </w:r>
      <w:r w:rsidR="00157E7A">
        <w:rPr>
          <w:rFonts w:ascii="Segoe UI" w:hAnsi="Segoe UI" w:cs="Segoe UI"/>
          <w:b w:val="0"/>
          <w:bCs/>
          <w:noProof/>
          <w:color w:val="auto"/>
          <w:lang w:bidi="es-ES"/>
        </w:rPr>
        <w:t>de la red entre routers:</w:t>
      </w:r>
    </w:p>
    <w:p w14:paraId="4FD42A94" w14:textId="77777777" w:rsidR="00157E7A" w:rsidRPr="00AD0501" w:rsidRDefault="00157E7A" w:rsidP="00AD0501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0DCAD19E" w14:textId="7B2F002A" w:rsidR="00327675" w:rsidRDefault="00327675" w:rsidP="00157E7A">
      <w:pPr>
        <w:pStyle w:val="Contenido"/>
        <w:rPr>
          <w:noProof/>
          <w:lang w:bidi="es-ES"/>
        </w:rPr>
      </w:pPr>
      <w:r w:rsidRPr="00327675">
        <w:rPr>
          <w:noProof/>
          <w:lang w:bidi="es-ES"/>
        </w:rPr>
        <w:drawing>
          <wp:inline distT="0" distB="0" distL="0" distR="0" wp14:anchorId="5526458A" wp14:editId="08F1194C">
            <wp:extent cx="4864608" cy="2231013"/>
            <wp:effectExtent l="152400" t="152400" r="355600" b="3600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8208" cy="22326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616053" w14:textId="7B38FEB3" w:rsidR="00157E7A" w:rsidRDefault="00157E7A" w:rsidP="00157E7A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>
        <w:rPr>
          <w:rFonts w:ascii="Segoe UI" w:hAnsi="Segoe UI" w:cs="Segoe UI"/>
          <w:b w:val="0"/>
          <w:bCs/>
          <w:noProof/>
          <w:color w:val="auto"/>
          <w:lang w:bidi="es-ES"/>
        </w:rPr>
        <w:t>Ahora, configuramos el puerto de la puerta de enlace de la red a la que están conectados los equipos:</w:t>
      </w:r>
    </w:p>
    <w:p w14:paraId="50FDB04D" w14:textId="77777777" w:rsidR="00157E7A" w:rsidRDefault="00157E7A" w:rsidP="00157E7A">
      <w:pPr>
        <w:pStyle w:val="Contenido"/>
        <w:rPr>
          <w:noProof/>
          <w:lang w:bidi="es-ES"/>
        </w:rPr>
      </w:pPr>
    </w:p>
    <w:p w14:paraId="4126A9A5" w14:textId="318EDE94" w:rsidR="00BF7BD7" w:rsidRPr="00333A3D" w:rsidRDefault="00BF7BD7" w:rsidP="00157E7A">
      <w:pPr>
        <w:pStyle w:val="Contenido"/>
        <w:rPr>
          <w:noProof/>
          <w:lang w:bidi="es-ES"/>
        </w:rPr>
      </w:pPr>
      <w:r w:rsidRPr="00BF7BD7">
        <w:rPr>
          <w:noProof/>
          <w:lang w:bidi="es-ES"/>
        </w:rPr>
        <w:drawing>
          <wp:inline distT="0" distB="0" distL="0" distR="0" wp14:anchorId="36CDA7AE" wp14:editId="4A19CFC8">
            <wp:extent cx="4864100" cy="2329190"/>
            <wp:effectExtent l="152400" t="152400" r="355600" b="3568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4583" cy="2334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277C7" w14:textId="77777777" w:rsidR="00333A3D" w:rsidRDefault="00333A3D">
      <w:pPr>
        <w:rPr>
          <w:rFonts w:ascii="Segoe UI" w:hAnsi="Segoe UI" w:cs="Segoe UI"/>
          <w:lang w:eastAsia="zh-CN"/>
        </w:rPr>
      </w:pPr>
    </w:p>
    <w:p w14:paraId="0CA39FF1" w14:textId="4E2152F5" w:rsidR="00157E7A" w:rsidRDefault="00BF7BD7" w:rsidP="00BF7BD7">
      <w:pPr>
        <w:pStyle w:val="Ttulo1"/>
        <w:jc w:val="both"/>
        <w:rPr>
          <w:rFonts w:ascii="Bahnschrift" w:hAnsi="Bahnschrift"/>
          <w:noProof/>
          <w:color w:val="9A0000"/>
          <w:sz w:val="32"/>
          <w:szCs w:val="18"/>
          <w:lang w:bidi="es-ES"/>
        </w:rPr>
      </w:pPr>
      <w:r>
        <w:rPr>
          <w:rFonts w:ascii="Bahnschrift" w:hAnsi="Bahnschrift"/>
          <w:noProof/>
          <w:color w:val="9A0000"/>
          <w:sz w:val="32"/>
          <w:szCs w:val="18"/>
          <w:lang w:bidi="es-ES"/>
        </w:rPr>
        <w:lastRenderedPageBreak/>
        <w:t>Router1:</w:t>
      </w:r>
    </w:p>
    <w:p w14:paraId="7A3E7FBD" w14:textId="77777777" w:rsidR="00157E7A" w:rsidRDefault="00157E7A" w:rsidP="00157E7A">
      <w:pPr>
        <w:pStyle w:val="Contenido"/>
        <w:rPr>
          <w:noProof/>
          <w:lang w:bidi="es-ES"/>
        </w:rPr>
      </w:pPr>
    </w:p>
    <w:p w14:paraId="04AA8125" w14:textId="34DECC66" w:rsidR="00157E7A" w:rsidRDefault="00157E7A" w:rsidP="00157E7A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>
        <w:rPr>
          <w:rFonts w:ascii="Segoe UI" w:hAnsi="Segoe UI" w:cs="Segoe UI"/>
          <w:b w:val="0"/>
          <w:bCs/>
          <w:noProof/>
          <w:color w:val="auto"/>
          <w:lang w:bidi="es-ES"/>
        </w:rPr>
        <w:t>De la misma manera que el Router0, configuramos la interfaz serial, en la que introducimos la puerta de enlace de la red entre routers:</w:t>
      </w:r>
    </w:p>
    <w:p w14:paraId="77D317D4" w14:textId="77777777" w:rsidR="00157E7A" w:rsidRPr="00157E7A" w:rsidRDefault="00157E7A" w:rsidP="00157E7A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30D3385A" w14:textId="70F0DA19" w:rsidR="00BF7BD7" w:rsidRDefault="00BF7BD7" w:rsidP="00157E7A">
      <w:pPr>
        <w:pStyle w:val="Contenido"/>
        <w:rPr>
          <w:noProof/>
          <w:lang w:bidi="es-ES"/>
        </w:rPr>
      </w:pPr>
      <w:r w:rsidRPr="00BF7BD7">
        <w:rPr>
          <w:noProof/>
          <w:lang w:bidi="es-ES"/>
        </w:rPr>
        <w:drawing>
          <wp:inline distT="0" distB="0" distL="0" distR="0" wp14:anchorId="62EBF481" wp14:editId="45E1125E">
            <wp:extent cx="5268918" cy="2473756"/>
            <wp:effectExtent l="152400" t="152400" r="370205" b="3651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4850" cy="2481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2463A" w14:textId="77777777" w:rsidR="00157E7A" w:rsidRDefault="00157E7A" w:rsidP="00157E7A">
      <w:pPr>
        <w:pStyle w:val="Contenido"/>
        <w:rPr>
          <w:noProof/>
          <w:lang w:bidi="es-ES"/>
        </w:rPr>
      </w:pPr>
    </w:p>
    <w:p w14:paraId="2E0EE747" w14:textId="77777777" w:rsidR="00157E7A" w:rsidRDefault="00157E7A" w:rsidP="00157E7A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>
        <w:rPr>
          <w:rFonts w:ascii="Segoe UI" w:hAnsi="Segoe UI" w:cs="Segoe UI"/>
          <w:b w:val="0"/>
          <w:bCs/>
          <w:noProof/>
          <w:color w:val="auto"/>
          <w:lang w:bidi="es-ES"/>
        </w:rPr>
        <w:t>Ahora, configuramos el puerto de la puerta de enlace de la red a la que están conectados los equipos:</w:t>
      </w:r>
    </w:p>
    <w:p w14:paraId="37FE339D" w14:textId="77777777" w:rsidR="00157E7A" w:rsidRDefault="00157E7A" w:rsidP="00157E7A">
      <w:pPr>
        <w:pStyle w:val="Contenido"/>
        <w:rPr>
          <w:noProof/>
          <w:lang w:bidi="es-ES"/>
        </w:rPr>
      </w:pPr>
    </w:p>
    <w:p w14:paraId="4CA7AA61" w14:textId="32C862E1" w:rsidR="00BF7BD7" w:rsidRDefault="007E6CD2">
      <w:pPr>
        <w:rPr>
          <w:rFonts w:ascii="Segoe UI" w:hAnsi="Segoe UI" w:cs="Segoe UI"/>
          <w:lang w:eastAsia="zh-CN"/>
        </w:rPr>
      </w:pPr>
      <w:r w:rsidRPr="007E6CD2">
        <w:rPr>
          <w:rFonts w:ascii="Segoe UI" w:hAnsi="Segoe UI" w:cs="Segoe UI"/>
          <w:noProof/>
          <w:lang w:eastAsia="zh-CN"/>
        </w:rPr>
        <w:drawing>
          <wp:inline distT="0" distB="0" distL="0" distR="0" wp14:anchorId="4C861300" wp14:editId="43E013F0">
            <wp:extent cx="5224272" cy="2499535"/>
            <wp:effectExtent l="152400" t="152400" r="357505" b="3581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1450" cy="25029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317BC" w14:textId="77777777" w:rsidR="00157E7A" w:rsidRDefault="00157E7A" w:rsidP="00157E7A">
      <w:pPr>
        <w:rPr>
          <w:rFonts w:ascii="Segoe UI" w:hAnsi="Segoe UI" w:cs="Segoe UI"/>
          <w:lang w:eastAsia="zh-CN"/>
        </w:rPr>
      </w:pPr>
    </w:p>
    <w:p w14:paraId="2A6C56C2" w14:textId="19490B39" w:rsidR="00157E7A" w:rsidRDefault="00157E7A" w:rsidP="00157E7A">
      <w:pPr>
        <w:tabs>
          <w:tab w:val="left" w:pos="1716"/>
        </w:tabs>
        <w:rPr>
          <w:rFonts w:ascii="Segoe UI" w:hAnsi="Segoe UI" w:cs="Segoe UI"/>
          <w:lang w:eastAsia="zh-CN"/>
        </w:rPr>
      </w:pPr>
      <w:r>
        <w:rPr>
          <w:rFonts w:ascii="Segoe UI" w:hAnsi="Segoe UI" w:cs="Segoe UI"/>
          <w:lang w:eastAsia="zh-CN"/>
        </w:rPr>
        <w:tab/>
      </w:r>
    </w:p>
    <w:p w14:paraId="00F94FB3" w14:textId="69599B8A" w:rsidR="00157E7A" w:rsidRPr="00AD0501" w:rsidRDefault="00157E7A" w:rsidP="00157E7A">
      <w:pPr>
        <w:pStyle w:val="Ttulo1"/>
        <w:jc w:val="both"/>
        <w:rPr>
          <w:rFonts w:ascii="Bahnschrift" w:hAnsi="Bahnschrift"/>
          <w:noProof/>
          <w:color w:val="9A0000"/>
          <w:sz w:val="44"/>
          <w:szCs w:val="24"/>
          <w:lang w:bidi="es-ES"/>
        </w:rPr>
      </w:pPr>
      <w:r>
        <w:rPr>
          <w:rFonts w:ascii="Bahnschrift" w:hAnsi="Bahnschrift"/>
          <w:noProof/>
          <w:color w:val="9A0000"/>
          <w:sz w:val="44"/>
          <w:szCs w:val="24"/>
          <w:lang w:bidi="es-ES"/>
        </w:rPr>
        <w:lastRenderedPageBreak/>
        <w:t>3.</w:t>
      </w:r>
      <w:r w:rsidRPr="00071AEB">
        <w:rPr>
          <w:rFonts w:ascii="Bahnschrift" w:hAnsi="Bahnschrift"/>
          <w:noProof/>
          <w:color w:val="9A0000"/>
          <w:sz w:val="44"/>
          <w:szCs w:val="24"/>
          <w:lang w:bidi="es-ES"/>
        </w:rPr>
        <w:t xml:space="preserve"> </w:t>
      </w:r>
      <w:r>
        <w:rPr>
          <w:rFonts w:ascii="Bahnschrift" w:hAnsi="Bahnschrift"/>
          <w:noProof/>
          <w:color w:val="9A0000"/>
          <w:sz w:val="44"/>
          <w:szCs w:val="24"/>
          <w:lang w:bidi="es-ES"/>
        </w:rPr>
        <w:t>Configuración de los equipos</w:t>
      </w:r>
      <w:r w:rsidRPr="00071AEB">
        <w:rPr>
          <w:rFonts w:ascii="Bahnschrift" w:hAnsi="Bahnschrift"/>
          <w:noProof/>
          <w:color w:val="9A0000"/>
          <w:sz w:val="44"/>
          <w:szCs w:val="24"/>
          <w:lang w:bidi="es-ES"/>
        </w:rPr>
        <w:t>:</w:t>
      </w:r>
    </w:p>
    <w:p w14:paraId="17CDEAD9" w14:textId="77777777" w:rsidR="00157E7A" w:rsidRDefault="00157E7A" w:rsidP="00157E7A">
      <w:pPr>
        <w:tabs>
          <w:tab w:val="left" w:pos="1716"/>
        </w:tabs>
        <w:rPr>
          <w:rFonts w:ascii="Segoe UI" w:hAnsi="Segoe UI" w:cs="Segoe UI"/>
          <w:lang w:eastAsia="zh-CN"/>
        </w:rPr>
      </w:pPr>
    </w:p>
    <w:p w14:paraId="5CD13111" w14:textId="2F03E3AA" w:rsidR="00157E7A" w:rsidRDefault="00157E7A" w:rsidP="00A92163">
      <w:pPr>
        <w:tabs>
          <w:tab w:val="left" w:pos="1716"/>
        </w:tabs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>
        <w:rPr>
          <w:rFonts w:ascii="Segoe UI" w:hAnsi="Segoe UI" w:cs="Segoe UI"/>
          <w:b w:val="0"/>
          <w:bCs/>
          <w:noProof/>
          <w:color w:val="auto"/>
          <w:lang w:bidi="es-ES"/>
        </w:rPr>
        <w:t>Debemos de configurar correctamente los equipos para que la práctica funcione correctamente</w:t>
      </w:r>
      <w:r w:rsidR="00A92163">
        <w:rPr>
          <w:rFonts w:ascii="Segoe UI" w:hAnsi="Segoe UI" w:cs="Segoe UI"/>
          <w:b w:val="0"/>
          <w:bCs/>
          <w:noProof/>
          <w:color w:val="auto"/>
          <w:lang w:bidi="es-ES"/>
        </w:rPr>
        <w:t>:</w:t>
      </w:r>
    </w:p>
    <w:p w14:paraId="6749EEBB" w14:textId="77777777" w:rsidR="00863EFC" w:rsidRDefault="00863EFC" w:rsidP="00A92163">
      <w:pPr>
        <w:tabs>
          <w:tab w:val="left" w:pos="1716"/>
        </w:tabs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78DD0099" w14:textId="6B10BD0A" w:rsidR="00863EFC" w:rsidRDefault="00863EFC" w:rsidP="00863EFC">
      <w:pPr>
        <w:pStyle w:val="Ttulo1"/>
        <w:jc w:val="both"/>
        <w:rPr>
          <w:rFonts w:ascii="Bahnschrift" w:hAnsi="Bahnschrift"/>
          <w:noProof/>
          <w:color w:val="9A0000"/>
          <w:sz w:val="32"/>
          <w:szCs w:val="18"/>
          <w:lang w:bidi="es-ES"/>
        </w:rPr>
      </w:pPr>
      <w:r>
        <w:rPr>
          <w:rFonts w:ascii="Bahnschrift" w:hAnsi="Bahnschrift"/>
          <w:noProof/>
          <w:color w:val="9A0000"/>
          <w:sz w:val="32"/>
          <w:szCs w:val="18"/>
          <w:lang w:bidi="es-ES"/>
        </w:rPr>
        <w:t>PC0:</w:t>
      </w:r>
    </w:p>
    <w:p w14:paraId="04DBACC9" w14:textId="211E36C0" w:rsidR="00863EFC" w:rsidRDefault="009B427A" w:rsidP="009B427A">
      <w:pPr>
        <w:pStyle w:val="Contenido"/>
        <w:rPr>
          <w:noProof/>
          <w:lang w:bidi="es-ES"/>
        </w:rPr>
      </w:pPr>
      <w:r w:rsidRPr="009B427A">
        <w:rPr>
          <w:noProof/>
          <w:lang w:bidi="es-ES"/>
        </w:rPr>
        <w:drawing>
          <wp:inline distT="0" distB="0" distL="0" distR="0" wp14:anchorId="1F272EFB" wp14:editId="72C8418F">
            <wp:extent cx="5743651" cy="1108905"/>
            <wp:effectExtent l="152400" t="152400" r="352425" b="3581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571" cy="11113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BA5F84" w14:textId="3B70D2CA" w:rsidR="00863EFC" w:rsidRDefault="00863EFC" w:rsidP="00863EFC">
      <w:pPr>
        <w:pStyle w:val="Ttulo1"/>
        <w:jc w:val="both"/>
        <w:rPr>
          <w:rFonts w:ascii="Bahnschrift" w:hAnsi="Bahnschrift"/>
          <w:noProof/>
          <w:color w:val="9A0000"/>
          <w:sz w:val="32"/>
          <w:szCs w:val="18"/>
          <w:lang w:bidi="es-ES"/>
        </w:rPr>
      </w:pPr>
      <w:r>
        <w:rPr>
          <w:rFonts w:ascii="Bahnschrift" w:hAnsi="Bahnschrift"/>
          <w:noProof/>
          <w:color w:val="9A0000"/>
          <w:sz w:val="32"/>
          <w:szCs w:val="18"/>
          <w:lang w:bidi="es-ES"/>
        </w:rPr>
        <w:t>PC1:</w:t>
      </w:r>
    </w:p>
    <w:p w14:paraId="06E6EB23" w14:textId="145BCD69" w:rsidR="00863EFC" w:rsidRDefault="0042796B" w:rsidP="0042796B">
      <w:pPr>
        <w:pStyle w:val="Contenido"/>
        <w:rPr>
          <w:noProof/>
          <w:lang w:bidi="es-ES"/>
        </w:rPr>
      </w:pPr>
      <w:r w:rsidRPr="0042796B">
        <w:rPr>
          <w:noProof/>
          <w:lang w:bidi="es-ES"/>
        </w:rPr>
        <w:drawing>
          <wp:inline distT="0" distB="0" distL="0" distR="0" wp14:anchorId="20E402FF" wp14:editId="4495BB77">
            <wp:extent cx="5743575" cy="1169620"/>
            <wp:effectExtent l="152400" t="152400" r="352425" b="35496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3942" cy="1181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497454" w14:textId="35151AAB" w:rsidR="00863EFC" w:rsidRDefault="00863EFC" w:rsidP="00863EFC">
      <w:pPr>
        <w:pStyle w:val="Ttulo1"/>
        <w:jc w:val="both"/>
        <w:rPr>
          <w:rFonts w:ascii="Bahnschrift" w:hAnsi="Bahnschrift"/>
          <w:noProof/>
          <w:color w:val="9A0000"/>
          <w:sz w:val="32"/>
          <w:szCs w:val="18"/>
          <w:lang w:bidi="es-ES"/>
        </w:rPr>
      </w:pPr>
      <w:r>
        <w:rPr>
          <w:rFonts w:ascii="Bahnschrift" w:hAnsi="Bahnschrift"/>
          <w:noProof/>
          <w:color w:val="9A0000"/>
          <w:sz w:val="32"/>
          <w:szCs w:val="18"/>
          <w:lang w:bidi="es-ES"/>
        </w:rPr>
        <w:lastRenderedPageBreak/>
        <w:t>PC2:</w:t>
      </w:r>
    </w:p>
    <w:p w14:paraId="565808DD" w14:textId="17BFBF30" w:rsidR="00863EFC" w:rsidRPr="0042796B" w:rsidRDefault="0042796B" w:rsidP="0042796B">
      <w:pPr>
        <w:pStyle w:val="Ttulo1"/>
        <w:jc w:val="both"/>
        <w:rPr>
          <w:rFonts w:ascii="Bahnschrift" w:hAnsi="Bahnschrift"/>
          <w:noProof/>
          <w:color w:val="9A0000"/>
          <w:sz w:val="32"/>
          <w:szCs w:val="18"/>
          <w:lang w:bidi="es-ES"/>
        </w:rPr>
      </w:pPr>
      <w:r w:rsidRPr="0042796B">
        <w:rPr>
          <w:rFonts w:ascii="Bahnschrift" w:hAnsi="Bahnschrift"/>
          <w:noProof/>
          <w:color w:val="9A0000"/>
          <w:sz w:val="32"/>
          <w:szCs w:val="18"/>
          <w:lang w:bidi="es-ES"/>
        </w:rPr>
        <w:drawing>
          <wp:inline distT="0" distB="0" distL="0" distR="0" wp14:anchorId="319B6029" wp14:editId="3B1665C4">
            <wp:extent cx="5573940" cy="1135075"/>
            <wp:effectExtent l="152400" t="152400" r="370205" b="3702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6625" cy="11417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48F85" w14:textId="51B3273A" w:rsidR="00863EFC" w:rsidRDefault="00863EFC" w:rsidP="00863EFC">
      <w:pPr>
        <w:pStyle w:val="Ttulo1"/>
        <w:jc w:val="both"/>
        <w:rPr>
          <w:rFonts w:ascii="Bahnschrift" w:hAnsi="Bahnschrift"/>
          <w:noProof/>
          <w:color w:val="9A0000"/>
          <w:sz w:val="32"/>
          <w:szCs w:val="18"/>
          <w:lang w:bidi="es-ES"/>
        </w:rPr>
      </w:pPr>
      <w:r>
        <w:rPr>
          <w:rFonts w:ascii="Bahnschrift" w:hAnsi="Bahnschrift"/>
          <w:noProof/>
          <w:color w:val="9A0000"/>
          <w:sz w:val="32"/>
          <w:szCs w:val="18"/>
          <w:lang w:bidi="es-ES"/>
        </w:rPr>
        <w:t>PC</w:t>
      </w:r>
      <w:r w:rsidR="009B427A">
        <w:rPr>
          <w:rFonts w:ascii="Bahnschrift" w:hAnsi="Bahnschrift"/>
          <w:noProof/>
          <w:color w:val="9A0000"/>
          <w:sz w:val="32"/>
          <w:szCs w:val="18"/>
          <w:lang w:bidi="es-ES"/>
        </w:rPr>
        <w:t>3:</w:t>
      </w:r>
    </w:p>
    <w:p w14:paraId="4F152298" w14:textId="102F2B1F" w:rsidR="00863EFC" w:rsidRDefault="006640A6" w:rsidP="00A92163">
      <w:pPr>
        <w:tabs>
          <w:tab w:val="left" w:pos="1716"/>
        </w:tabs>
        <w:jc w:val="both"/>
        <w:rPr>
          <w:rFonts w:ascii="Segoe UI" w:hAnsi="Segoe UI" w:cs="Segoe UI"/>
          <w:lang w:eastAsia="zh-CN"/>
        </w:rPr>
      </w:pPr>
      <w:r w:rsidRPr="006640A6">
        <w:rPr>
          <w:rFonts w:ascii="Segoe UI" w:hAnsi="Segoe UI" w:cs="Segoe UI"/>
          <w:noProof/>
          <w:lang w:eastAsia="zh-CN"/>
        </w:rPr>
        <w:drawing>
          <wp:inline distT="0" distB="0" distL="0" distR="0" wp14:anchorId="7C95F26A" wp14:editId="35BD47D8">
            <wp:extent cx="5573395" cy="1141950"/>
            <wp:effectExtent l="152400" t="152400" r="370205" b="3632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1068" cy="11558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9FA90E" w14:textId="77777777" w:rsidR="006640A6" w:rsidRDefault="006640A6" w:rsidP="006640A6">
      <w:pPr>
        <w:rPr>
          <w:rFonts w:ascii="Segoe UI" w:hAnsi="Segoe UI" w:cs="Segoe UI"/>
          <w:lang w:eastAsia="zh-CN"/>
        </w:rPr>
      </w:pPr>
    </w:p>
    <w:p w14:paraId="50488A7A" w14:textId="646CDF67" w:rsidR="006640A6" w:rsidRPr="00AD0501" w:rsidRDefault="006640A6" w:rsidP="006640A6">
      <w:pPr>
        <w:pStyle w:val="Ttulo1"/>
        <w:jc w:val="both"/>
        <w:rPr>
          <w:rFonts w:ascii="Bahnschrift" w:hAnsi="Bahnschrift"/>
          <w:noProof/>
          <w:color w:val="9A0000"/>
          <w:sz w:val="44"/>
          <w:szCs w:val="24"/>
          <w:lang w:bidi="es-ES"/>
        </w:rPr>
      </w:pPr>
      <w:r>
        <w:rPr>
          <w:rFonts w:ascii="Bahnschrift" w:hAnsi="Bahnschrift"/>
          <w:noProof/>
          <w:color w:val="9A0000"/>
          <w:sz w:val="44"/>
          <w:szCs w:val="24"/>
          <w:lang w:bidi="es-ES"/>
        </w:rPr>
        <w:t>4.</w:t>
      </w:r>
      <w:r w:rsidRPr="00071AEB">
        <w:rPr>
          <w:rFonts w:ascii="Bahnschrift" w:hAnsi="Bahnschrift"/>
          <w:noProof/>
          <w:color w:val="9A0000"/>
          <w:sz w:val="44"/>
          <w:szCs w:val="24"/>
          <w:lang w:bidi="es-ES"/>
        </w:rPr>
        <w:t xml:space="preserve"> </w:t>
      </w:r>
      <w:r>
        <w:rPr>
          <w:rFonts w:ascii="Bahnschrift" w:hAnsi="Bahnschrift"/>
          <w:noProof/>
          <w:color w:val="9A0000"/>
          <w:sz w:val="44"/>
          <w:szCs w:val="24"/>
          <w:lang w:bidi="es-ES"/>
        </w:rPr>
        <w:t xml:space="preserve">Configuración de </w:t>
      </w:r>
      <w:r w:rsidR="00065D83">
        <w:rPr>
          <w:rFonts w:ascii="Bahnschrift" w:hAnsi="Bahnschrift"/>
          <w:noProof/>
          <w:color w:val="9A0000"/>
          <w:sz w:val="44"/>
          <w:szCs w:val="24"/>
          <w:lang w:bidi="es-ES"/>
        </w:rPr>
        <w:t>la tabla de enrutamiento</w:t>
      </w:r>
      <w:r w:rsidRPr="00071AEB">
        <w:rPr>
          <w:rFonts w:ascii="Bahnschrift" w:hAnsi="Bahnschrift"/>
          <w:noProof/>
          <w:color w:val="9A0000"/>
          <w:sz w:val="44"/>
          <w:szCs w:val="24"/>
          <w:lang w:bidi="es-ES"/>
        </w:rPr>
        <w:t>:</w:t>
      </w:r>
    </w:p>
    <w:p w14:paraId="337FFE38" w14:textId="77777777" w:rsidR="006640A6" w:rsidRDefault="006640A6" w:rsidP="006640A6">
      <w:pPr>
        <w:rPr>
          <w:rFonts w:ascii="Segoe UI" w:hAnsi="Segoe UI" w:cs="Segoe UI"/>
          <w:lang w:eastAsia="zh-CN"/>
        </w:rPr>
      </w:pPr>
    </w:p>
    <w:p w14:paraId="24FC69BE" w14:textId="18B6C6D8" w:rsidR="00065D83" w:rsidRDefault="00065D83" w:rsidP="007E7BC8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>
        <w:rPr>
          <w:rFonts w:ascii="Segoe UI" w:hAnsi="Segoe UI" w:cs="Segoe UI"/>
          <w:b w:val="0"/>
          <w:bCs/>
          <w:noProof/>
          <w:color w:val="auto"/>
          <w:lang w:bidi="es-ES"/>
        </w:rPr>
        <w:t>Desde el modo gráfico, configuraremos la tabla de enrutamiento de cada router para que ambas redes pueda comunicarse entre sí.</w:t>
      </w:r>
    </w:p>
    <w:p w14:paraId="05DAD975" w14:textId="77777777" w:rsidR="007E7BC8" w:rsidRDefault="007E7BC8" w:rsidP="007E7BC8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06316C87" w14:textId="77777777" w:rsidR="00902685" w:rsidRDefault="00902685" w:rsidP="007E7BC8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4961E60E" w14:textId="77777777" w:rsidR="00902685" w:rsidRDefault="00902685" w:rsidP="007E7BC8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24F9A3FF" w14:textId="77777777" w:rsidR="00902685" w:rsidRDefault="00902685" w:rsidP="007E7BC8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024471EE" w14:textId="77777777" w:rsidR="00902685" w:rsidRDefault="00902685" w:rsidP="007E7BC8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462D9CB5" w14:textId="77777777" w:rsidR="00902685" w:rsidRDefault="00902685" w:rsidP="007E7BC8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13F90E9B" w14:textId="77777777" w:rsidR="00902685" w:rsidRDefault="00902685" w:rsidP="007E7BC8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4E22525A" w14:textId="77777777" w:rsidR="00902685" w:rsidRDefault="00902685" w:rsidP="007E7BC8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3B7707FC" w14:textId="77777777" w:rsidR="00902685" w:rsidRDefault="00902685" w:rsidP="007E7BC8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467831A6" w14:textId="77777777" w:rsidR="00902685" w:rsidRDefault="00902685" w:rsidP="007E7BC8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357260AE" w14:textId="6D4A3F60" w:rsidR="007E7BC8" w:rsidRDefault="007E7BC8" w:rsidP="007E7BC8">
      <w:pPr>
        <w:pStyle w:val="Ttulo1"/>
        <w:jc w:val="both"/>
        <w:rPr>
          <w:rFonts w:ascii="Bahnschrift" w:hAnsi="Bahnschrift"/>
          <w:noProof/>
          <w:color w:val="9A0000"/>
          <w:sz w:val="32"/>
          <w:szCs w:val="18"/>
          <w:lang w:bidi="es-ES"/>
        </w:rPr>
      </w:pPr>
      <w:r>
        <w:rPr>
          <w:rFonts w:ascii="Bahnschrift" w:hAnsi="Bahnschrift"/>
          <w:noProof/>
          <w:color w:val="9A0000"/>
          <w:sz w:val="32"/>
          <w:szCs w:val="18"/>
          <w:lang w:bidi="es-ES"/>
        </w:rPr>
        <w:lastRenderedPageBreak/>
        <w:t>Router0:</w:t>
      </w:r>
    </w:p>
    <w:p w14:paraId="02F96A5F" w14:textId="77777777" w:rsidR="007E7BC8" w:rsidRDefault="007E7BC8" w:rsidP="007E7BC8">
      <w:pPr>
        <w:jc w:val="both"/>
        <w:rPr>
          <w:rFonts w:ascii="Segoe UI" w:hAnsi="Segoe UI" w:cs="Segoe UI"/>
          <w:lang w:eastAsia="zh-CN"/>
        </w:rPr>
      </w:pPr>
    </w:p>
    <w:p w14:paraId="79741DD3" w14:textId="40F3E90D" w:rsidR="00EF1622" w:rsidRDefault="00EF1622" w:rsidP="007E7BC8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>
        <w:rPr>
          <w:rFonts w:ascii="Segoe UI" w:hAnsi="Segoe UI" w:cs="Segoe UI"/>
          <w:b w:val="0"/>
          <w:bCs/>
          <w:noProof/>
          <w:color w:val="auto"/>
          <w:lang w:bidi="es-ES"/>
        </w:rPr>
        <w:t>Para acceder a la red 192.26.135.0</w:t>
      </w:r>
      <w:r w:rsidR="00902685">
        <w:rPr>
          <w:rFonts w:ascii="Segoe UI" w:hAnsi="Segoe UI" w:cs="Segoe UI"/>
          <w:b w:val="0"/>
          <w:bCs/>
          <w:noProof/>
          <w:color w:val="auto"/>
          <w:lang w:bidi="es-ES"/>
        </w:rPr>
        <w:t>, debemos de acceder por la interfaz del router 10.26.134.2:</w:t>
      </w:r>
    </w:p>
    <w:p w14:paraId="0A8B1BE9" w14:textId="77777777" w:rsidR="00902685" w:rsidRDefault="00902685" w:rsidP="007E7BC8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7C983BF8" w14:textId="1B2823DE" w:rsidR="00902685" w:rsidRDefault="00902685" w:rsidP="00902685">
      <w:pPr>
        <w:jc w:val="both"/>
        <w:rPr>
          <w:rFonts w:ascii="Segoe UI" w:hAnsi="Segoe UI" w:cs="Segoe UI"/>
          <w:lang w:eastAsia="zh-CN"/>
        </w:rPr>
      </w:pPr>
      <w:r w:rsidRPr="00902685">
        <w:rPr>
          <w:rFonts w:ascii="Segoe UI" w:hAnsi="Segoe UI" w:cs="Segoe UI"/>
          <w:noProof/>
          <w:lang w:eastAsia="zh-CN"/>
        </w:rPr>
        <w:drawing>
          <wp:inline distT="0" distB="0" distL="0" distR="0" wp14:anchorId="2087C246" wp14:editId="3DBA1121">
            <wp:extent cx="4690263" cy="1921642"/>
            <wp:effectExtent l="152400" t="152400" r="358140" b="3644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9490" cy="19254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C151A9" w14:textId="4D3B70E5" w:rsidR="00902685" w:rsidRDefault="00902685" w:rsidP="00902685">
      <w:pPr>
        <w:pStyle w:val="Ttulo1"/>
        <w:jc w:val="both"/>
        <w:rPr>
          <w:rFonts w:ascii="Bahnschrift" w:hAnsi="Bahnschrift"/>
          <w:noProof/>
          <w:color w:val="9A0000"/>
          <w:sz w:val="32"/>
          <w:szCs w:val="18"/>
          <w:lang w:bidi="es-ES"/>
        </w:rPr>
      </w:pPr>
      <w:r>
        <w:rPr>
          <w:rFonts w:ascii="Bahnschrift" w:hAnsi="Bahnschrift"/>
          <w:noProof/>
          <w:color w:val="9A0000"/>
          <w:sz w:val="32"/>
          <w:szCs w:val="18"/>
          <w:lang w:bidi="es-ES"/>
        </w:rPr>
        <w:t>Router1:</w:t>
      </w:r>
    </w:p>
    <w:p w14:paraId="43F5260B" w14:textId="77777777" w:rsidR="00902685" w:rsidRDefault="00902685" w:rsidP="00902685">
      <w:pPr>
        <w:rPr>
          <w:rFonts w:ascii="Segoe UI" w:hAnsi="Segoe UI" w:cs="Segoe UI"/>
          <w:lang w:eastAsia="zh-CN"/>
        </w:rPr>
      </w:pPr>
    </w:p>
    <w:p w14:paraId="7E34677B" w14:textId="753FD979" w:rsidR="00902685" w:rsidRDefault="00902685" w:rsidP="00902685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>
        <w:rPr>
          <w:rFonts w:ascii="Segoe UI" w:hAnsi="Segoe UI" w:cs="Segoe UI"/>
          <w:b w:val="0"/>
          <w:bCs/>
          <w:noProof/>
          <w:color w:val="auto"/>
          <w:lang w:bidi="es-ES"/>
        </w:rPr>
        <w:t>Para acceder a la red 192.26.134.0, debemos de acceder por la interfaz del router 10.26.134.1:</w:t>
      </w:r>
    </w:p>
    <w:p w14:paraId="39FDB252" w14:textId="77777777" w:rsidR="007258BF" w:rsidRDefault="007258BF" w:rsidP="00902685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</w:p>
    <w:p w14:paraId="660D4246" w14:textId="06570B97" w:rsidR="00450D45" w:rsidRDefault="00450D45" w:rsidP="00902685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 w:rsidRPr="00450D45">
        <w:rPr>
          <w:rFonts w:ascii="Segoe UI" w:hAnsi="Segoe UI" w:cs="Segoe UI"/>
          <w:b w:val="0"/>
          <w:bCs/>
          <w:noProof/>
          <w:color w:val="auto"/>
          <w:lang w:bidi="es-ES"/>
        </w:rPr>
        <w:drawing>
          <wp:inline distT="0" distB="0" distL="0" distR="0" wp14:anchorId="54645B6C" wp14:editId="6C7E1A28">
            <wp:extent cx="4782217" cy="2057687"/>
            <wp:effectExtent l="152400" t="152400" r="361315" b="3619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0576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EED37D" w14:textId="77777777" w:rsidR="00902685" w:rsidRDefault="00902685" w:rsidP="00902685">
      <w:pPr>
        <w:rPr>
          <w:rFonts w:ascii="Segoe UI" w:hAnsi="Segoe UI" w:cs="Segoe UI"/>
          <w:lang w:eastAsia="zh-CN"/>
        </w:rPr>
      </w:pPr>
    </w:p>
    <w:p w14:paraId="09ADAED7" w14:textId="77777777" w:rsidR="00450D45" w:rsidRDefault="00450D45" w:rsidP="00902685">
      <w:pPr>
        <w:rPr>
          <w:rFonts w:ascii="Segoe UI" w:hAnsi="Segoe UI" w:cs="Segoe UI"/>
          <w:lang w:eastAsia="zh-CN"/>
        </w:rPr>
      </w:pPr>
    </w:p>
    <w:p w14:paraId="4C9426FF" w14:textId="77777777" w:rsidR="00450D45" w:rsidRDefault="00450D45" w:rsidP="00902685">
      <w:pPr>
        <w:rPr>
          <w:rFonts w:ascii="Segoe UI" w:hAnsi="Segoe UI" w:cs="Segoe UI"/>
          <w:lang w:eastAsia="zh-CN"/>
        </w:rPr>
      </w:pPr>
    </w:p>
    <w:p w14:paraId="3A71A8FB" w14:textId="77777777" w:rsidR="00450D45" w:rsidRDefault="00450D45" w:rsidP="00902685">
      <w:pPr>
        <w:rPr>
          <w:rFonts w:ascii="Segoe UI" w:hAnsi="Segoe UI" w:cs="Segoe UI"/>
          <w:lang w:eastAsia="zh-CN"/>
        </w:rPr>
      </w:pPr>
    </w:p>
    <w:p w14:paraId="1BDFA3F7" w14:textId="4968331D" w:rsidR="00450D45" w:rsidRPr="00AD0501" w:rsidRDefault="00450D45" w:rsidP="00450D45">
      <w:pPr>
        <w:pStyle w:val="Ttulo1"/>
        <w:jc w:val="both"/>
        <w:rPr>
          <w:rFonts w:ascii="Bahnschrift" w:hAnsi="Bahnschrift"/>
          <w:noProof/>
          <w:color w:val="9A0000"/>
          <w:sz w:val="44"/>
          <w:szCs w:val="24"/>
          <w:lang w:bidi="es-ES"/>
        </w:rPr>
      </w:pPr>
      <w:r>
        <w:rPr>
          <w:rFonts w:ascii="Bahnschrift" w:hAnsi="Bahnschrift"/>
          <w:noProof/>
          <w:color w:val="9A0000"/>
          <w:sz w:val="44"/>
          <w:szCs w:val="24"/>
          <w:lang w:bidi="es-ES"/>
        </w:rPr>
        <w:lastRenderedPageBreak/>
        <w:t>5.</w:t>
      </w:r>
      <w:r w:rsidRPr="00071AEB">
        <w:rPr>
          <w:rFonts w:ascii="Bahnschrift" w:hAnsi="Bahnschrift"/>
          <w:noProof/>
          <w:color w:val="9A0000"/>
          <w:sz w:val="44"/>
          <w:szCs w:val="24"/>
          <w:lang w:bidi="es-ES"/>
        </w:rPr>
        <w:t xml:space="preserve"> </w:t>
      </w:r>
      <w:r w:rsidR="007258BF">
        <w:rPr>
          <w:rFonts w:ascii="Bahnschrift" w:hAnsi="Bahnschrift"/>
          <w:noProof/>
          <w:color w:val="9A0000"/>
          <w:sz w:val="44"/>
          <w:szCs w:val="24"/>
          <w:lang w:bidi="es-ES"/>
        </w:rPr>
        <w:t>Comprobación de funcionamiento</w:t>
      </w:r>
      <w:r w:rsidRPr="00071AEB">
        <w:rPr>
          <w:rFonts w:ascii="Bahnschrift" w:hAnsi="Bahnschrift"/>
          <w:noProof/>
          <w:color w:val="9A0000"/>
          <w:sz w:val="44"/>
          <w:szCs w:val="24"/>
          <w:lang w:bidi="es-ES"/>
        </w:rPr>
        <w:t>:</w:t>
      </w:r>
    </w:p>
    <w:p w14:paraId="63897B81" w14:textId="38CEC9BB" w:rsidR="007258BF" w:rsidRDefault="007258BF" w:rsidP="00902685">
      <w:pPr>
        <w:rPr>
          <w:rFonts w:ascii="Segoe UI" w:hAnsi="Segoe UI" w:cs="Segoe UI"/>
          <w:lang w:eastAsia="zh-CN"/>
        </w:rPr>
      </w:pPr>
    </w:p>
    <w:p w14:paraId="443204DF" w14:textId="1DD035CD" w:rsidR="007258BF" w:rsidRDefault="001E6BAA" w:rsidP="004E0142">
      <w:pPr>
        <w:jc w:val="both"/>
        <w:rPr>
          <w:rFonts w:ascii="Segoe UI" w:hAnsi="Segoe UI" w:cs="Segoe UI"/>
          <w:b w:val="0"/>
          <w:bCs/>
          <w:noProof/>
          <w:color w:val="auto"/>
          <w:lang w:bidi="es-ES"/>
        </w:rPr>
      </w:pPr>
      <w:r>
        <w:rPr>
          <w:rFonts w:ascii="Segoe UI" w:hAnsi="Segoe UI" w:cs="Segoe UI"/>
          <w:b w:val="0"/>
          <w:bCs/>
          <w:noProof/>
          <w:color w:val="auto"/>
          <w:lang w:bidi="es-ES"/>
        </w:rPr>
        <w:t xml:space="preserve">Comprobaremos el funcionamiento del enrutamiento realizando ping entre equipos </w:t>
      </w:r>
      <w:r w:rsidR="000547E5">
        <w:rPr>
          <w:rFonts w:ascii="Segoe UI" w:hAnsi="Segoe UI" w:cs="Segoe UI"/>
          <w:b w:val="0"/>
          <w:bCs/>
          <w:noProof/>
          <w:color w:val="auto"/>
          <w:lang w:bidi="es-ES"/>
        </w:rPr>
        <w:t>de diferentes redes:</w:t>
      </w:r>
    </w:p>
    <w:p w14:paraId="1948175D" w14:textId="77777777" w:rsidR="000547E5" w:rsidRPr="004E0142" w:rsidRDefault="000547E5" w:rsidP="00902685">
      <w:pPr>
        <w:rPr>
          <w:rFonts w:ascii="Segoe UI" w:hAnsi="Segoe UI" w:cs="Segoe UI"/>
          <w:b w:val="0"/>
          <w:bCs/>
          <w:noProof/>
          <w:color w:val="auto"/>
          <w:sz w:val="22"/>
          <w:szCs w:val="18"/>
          <w:lang w:bidi="es-ES"/>
        </w:rPr>
      </w:pPr>
    </w:p>
    <w:p w14:paraId="5C0E6264" w14:textId="2C7647F5" w:rsidR="000547E5" w:rsidRDefault="000547E5" w:rsidP="000547E5">
      <w:pPr>
        <w:pStyle w:val="Ttulo1"/>
        <w:jc w:val="both"/>
        <w:rPr>
          <w:rFonts w:ascii="Bahnschrift" w:hAnsi="Bahnschrift"/>
          <w:noProof/>
          <w:color w:val="9A0000"/>
          <w:sz w:val="32"/>
          <w:szCs w:val="18"/>
          <w:lang w:bidi="es-ES"/>
        </w:rPr>
      </w:pPr>
      <w:r>
        <w:rPr>
          <w:rFonts w:ascii="Bahnschrift" w:hAnsi="Bahnschrift"/>
          <w:noProof/>
          <w:color w:val="9A0000"/>
          <w:sz w:val="32"/>
          <w:szCs w:val="18"/>
          <w:lang w:bidi="es-ES"/>
        </w:rPr>
        <w:t xml:space="preserve">Red </w:t>
      </w:r>
      <w:r w:rsidR="00680A47">
        <w:rPr>
          <w:rFonts w:ascii="Bahnschrift" w:hAnsi="Bahnschrift"/>
          <w:noProof/>
          <w:color w:val="9A0000"/>
          <w:sz w:val="32"/>
          <w:szCs w:val="18"/>
          <w:lang w:bidi="es-ES"/>
        </w:rPr>
        <w:t>192.26.134.0 a 192.26.135.0</w:t>
      </w:r>
      <w:r>
        <w:rPr>
          <w:rFonts w:ascii="Bahnschrift" w:hAnsi="Bahnschrift"/>
          <w:noProof/>
          <w:color w:val="9A0000"/>
          <w:sz w:val="32"/>
          <w:szCs w:val="18"/>
          <w:lang w:bidi="es-ES"/>
        </w:rPr>
        <w:t>:</w:t>
      </w:r>
    </w:p>
    <w:p w14:paraId="460DF8D5" w14:textId="40B66846" w:rsidR="004E0142" w:rsidRPr="004E0142" w:rsidRDefault="00727869" w:rsidP="004E0142">
      <w:pPr>
        <w:pStyle w:val="Contenido"/>
        <w:rPr>
          <w:noProof/>
          <w:lang w:bidi="es-ES"/>
        </w:rPr>
      </w:pPr>
      <w:r w:rsidRPr="00727869">
        <w:rPr>
          <w:noProof/>
          <w:lang w:bidi="es-ES"/>
        </w:rPr>
        <w:drawing>
          <wp:inline distT="0" distB="0" distL="0" distR="0" wp14:anchorId="58D4E1E8" wp14:editId="50360E49">
            <wp:extent cx="4210050" cy="2673196"/>
            <wp:effectExtent l="152400" t="152400" r="361950" b="3562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1623" cy="26805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0E1903" w14:textId="43ED5367" w:rsidR="00680A47" w:rsidRDefault="00680A47" w:rsidP="00680A47">
      <w:pPr>
        <w:pStyle w:val="Ttulo1"/>
        <w:jc w:val="both"/>
        <w:rPr>
          <w:rFonts w:ascii="Bahnschrift" w:hAnsi="Bahnschrift"/>
          <w:noProof/>
          <w:color w:val="9A0000"/>
          <w:sz w:val="32"/>
          <w:szCs w:val="18"/>
          <w:lang w:bidi="es-ES"/>
        </w:rPr>
      </w:pPr>
      <w:r>
        <w:rPr>
          <w:rFonts w:ascii="Bahnschrift" w:hAnsi="Bahnschrift"/>
          <w:noProof/>
          <w:color w:val="9A0000"/>
          <w:sz w:val="32"/>
          <w:szCs w:val="18"/>
          <w:lang w:bidi="es-ES"/>
        </w:rPr>
        <w:t>Red 192.26.135.0 a 192.26.134.0:</w:t>
      </w:r>
    </w:p>
    <w:p w14:paraId="23126772" w14:textId="38FBC9EE" w:rsidR="000547E5" w:rsidRPr="004B4175" w:rsidRDefault="004E0142" w:rsidP="004B4175">
      <w:pPr>
        <w:pStyle w:val="Contenido"/>
        <w:rPr>
          <w:noProof/>
          <w:lang w:bidi="es-ES"/>
        </w:rPr>
      </w:pPr>
      <w:r w:rsidRPr="004E0142">
        <w:rPr>
          <w:noProof/>
          <w:lang w:bidi="es-ES"/>
        </w:rPr>
        <w:drawing>
          <wp:inline distT="0" distB="0" distL="0" distR="0" wp14:anchorId="07578F24" wp14:editId="7AA9952D">
            <wp:extent cx="4210638" cy="2791215"/>
            <wp:effectExtent l="152400" t="152400" r="361950" b="3714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791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547E5" w:rsidRPr="004B4175" w:rsidSect="00D94A20">
      <w:headerReference w:type="default" r:id="rId24"/>
      <w:footerReference w:type="default" r:id="rId25"/>
      <w:pgSz w:w="11906" w:h="16838" w:code="9"/>
      <w:pgMar w:top="720" w:right="1134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74DF11" w14:textId="77777777" w:rsidR="00D05A00" w:rsidRDefault="00D05A00">
      <w:r>
        <w:separator/>
      </w:r>
    </w:p>
    <w:p w14:paraId="409E53BC" w14:textId="77777777" w:rsidR="00D05A00" w:rsidRDefault="00D05A00"/>
  </w:endnote>
  <w:endnote w:type="continuationSeparator" w:id="0">
    <w:p w14:paraId="1D9B7C12" w14:textId="77777777" w:rsidR="00D05A00" w:rsidRDefault="00D05A00">
      <w:r>
        <w:continuationSeparator/>
      </w:r>
    </w:p>
    <w:p w14:paraId="70F36F17" w14:textId="77777777" w:rsidR="00D05A00" w:rsidRDefault="00D05A00"/>
  </w:endnote>
  <w:endnote w:type="continuationNotice" w:id="1">
    <w:p w14:paraId="1867E45B" w14:textId="77777777" w:rsidR="00D05A00" w:rsidRDefault="00D05A0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49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779FA2A7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304800" t="323850" r="314325" b="33337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9A0000"/>
                            </a:solidFill>
                            <a:ln>
                              <a:noFill/>
                            </a:ln>
                            <a:effectLst>
                              <a:outerShdw blurRad="381000" sx="102000" sy="102000" algn="ctr" rotWithShape="0">
                                <a:prstClr val="black">
                                  <a:alpha val="57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B2BCB49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" fillcolor="#9a0000" stroked="f" strokeweight="2pt">
                    <v:shadow on="t" type="perspective" color="black" opacity="37355f" offset="0,0" matrix="66847f,,,66847f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BB0B70" w:rsidRDefault="00394BB1">
                          <w:pPr>
                            <w:rPr>
                              <w:rFonts w:ascii="Poppins" w:hAnsi="Poppins" w:cs="Poppins"/>
                              <w:color w:val="9A0000"/>
                              <w:sz w:val="20"/>
                              <w:szCs w:val="16"/>
                            </w:rPr>
                          </w:pPr>
                          <w:r w:rsidRPr="00BB0B70">
                            <w:rPr>
                              <w:rFonts w:ascii="Poppins" w:hAnsi="Poppins" w:cs="Poppins"/>
                              <w:color w:val="9A000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1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BB0B70" w:rsidRDefault="00394BB1">
                    <w:pPr>
                      <w:rPr>
                        <w:rFonts w:ascii="Poppins" w:hAnsi="Poppins" w:cs="Poppins"/>
                        <w:color w:val="9A0000"/>
                        <w:sz w:val="20"/>
                        <w:szCs w:val="16"/>
                      </w:rPr>
                    </w:pPr>
                    <w:r w:rsidRPr="00BB0B70">
                      <w:rPr>
                        <w:rFonts w:ascii="Poppins" w:hAnsi="Poppins" w:cs="Poppins"/>
                        <w:color w:val="9A000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89A9C" w14:textId="77777777" w:rsidR="00D05A00" w:rsidRDefault="00D05A00">
      <w:r>
        <w:separator/>
      </w:r>
    </w:p>
    <w:p w14:paraId="46105BB7" w14:textId="77777777" w:rsidR="00D05A00" w:rsidRDefault="00D05A00"/>
  </w:footnote>
  <w:footnote w:type="continuationSeparator" w:id="0">
    <w:p w14:paraId="6F6CADB7" w14:textId="77777777" w:rsidR="00D05A00" w:rsidRDefault="00D05A00">
      <w:r>
        <w:continuationSeparator/>
      </w:r>
    </w:p>
    <w:p w14:paraId="37513BCB" w14:textId="77777777" w:rsidR="00D05A00" w:rsidRDefault="00D05A00"/>
  </w:footnote>
  <w:footnote w:type="continuationNotice" w:id="1">
    <w:p w14:paraId="515BBC94" w14:textId="77777777" w:rsidR="00D05A00" w:rsidRDefault="00D05A0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093784">
      <w:trPr>
        <w:trHeight w:val="978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14:paraId="6FD300A8" w14:textId="4526D013" w:rsidR="00D077E9" w:rsidRPr="00BB0B70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9A0000"/>
              <w:sz w:val="20"/>
              <w:szCs w:val="16"/>
            </w:rPr>
          </w:pPr>
        </w:p>
        <w:p w14:paraId="0D5FFBA4" w14:textId="315D0F0B" w:rsidR="00370673" w:rsidRPr="00BB0B70" w:rsidRDefault="00093784" w:rsidP="000C4A6A">
          <w:pPr>
            <w:spacing w:before="60"/>
            <w:rPr>
              <w:rFonts w:ascii="Poppins" w:hAnsi="Poppins" w:cs="Poppins"/>
              <w:color w:val="9A0000"/>
              <w:sz w:val="20"/>
              <w:szCs w:val="16"/>
            </w:rPr>
          </w:pPr>
          <w:r w:rsidRPr="00BB0B70">
            <w:rPr>
              <w:noProof/>
              <w:color w:val="9A0000"/>
              <w:lang w:bidi="es-E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BE1DB16" wp14:editId="080216BB">
                    <wp:simplePos x="0" y="0"/>
                    <wp:positionH relativeFrom="column">
                      <wp:posOffset>-36728</wp:posOffset>
                    </wp:positionH>
                    <wp:positionV relativeFrom="paragraph">
                      <wp:posOffset>317830</wp:posOffset>
                    </wp:positionV>
                    <wp:extent cx="6301282" cy="0"/>
                    <wp:effectExtent l="19050" t="19050" r="23495" b="19050"/>
                    <wp:wrapNone/>
                    <wp:docPr id="2" name="Conector recto 2" descr="divisor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301282" cy="0"/>
                            </a:xfrm>
                            <a:prstGeom prst="line">
                              <a:avLst/>
                            </a:prstGeom>
                            <a:ln w="38100" cap="rnd">
                              <a:solidFill>
                                <a:srgbClr val="9A0000"/>
                              </a:solidFill>
                              <a:headEnd w="lg" len="lg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43E575E" id="Conector recto 2" o:spid="_x0000_s1026" alt="divisor de texto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9pt,25.05pt" to="493.2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" strokecolor="#9a0000" strokeweight="3pt">
                    <v:stroke startarrowwidth="wide" startarrowlength="long" endcap="round"/>
                  </v:line>
                </w:pict>
              </mc:Fallback>
            </mc:AlternateContent>
          </w:r>
          <w:r w:rsidR="001A1D1A">
            <w:rPr>
              <w:rFonts w:ascii="Poppins" w:hAnsi="Poppins" w:cs="Poppins"/>
              <w:color w:val="9A0000"/>
              <w:sz w:val="20"/>
              <w:szCs w:val="16"/>
            </w:rPr>
            <w:t xml:space="preserve">ACTIVIDAD 8.1: ENRUTAMIENTO ESTÁTICO                                                                     </w:t>
          </w:r>
          <w:r w:rsidR="00BE5625" w:rsidRPr="00BB0B70">
            <w:rPr>
              <w:rFonts w:ascii="Poppins" w:hAnsi="Poppins" w:cs="Poppins"/>
              <w:color w:val="9A0000"/>
              <w:sz w:val="20"/>
              <w:szCs w:val="16"/>
            </w:rPr>
            <w:t>ADMINISTRACIÓN DE REDES</w:t>
          </w:r>
        </w:p>
      </w:tc>
    </w:tr>
  </w:tbl>
  <w:p w14:paraId="23DFB0F7" w14:textId="3873B5F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3E89"/>
    <w:multiLevelType w:val="hybridMultilevel"/>
    <w:tmpl w:val="90244AF8"/>
    <w:lvl w:ilvl="0" w:tplc="3B20B0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437D8"/>
    <w:multiLevelType w:val="hybridMultilevel"/>
    <w:tmpl w:val="BB321D68"/>
    <w:lvl w:ilvl="0" w:tplc="92AC5DD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CC5BDA"/>
    <w:multiLevelType w:val="hybridMultilevel"/>
    <w:tmpl w:val="E5B6F454"/>
    <w:lvl w:ilvl="0" w:tplc="FB04674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9E1CB7"/>
    <w:multiLevelType w:val="hybridMultilevel"/>
    <w:tmpl w:val="22E28A10"/>
    <w:lvl w:ilvl="0" w:tplc="E1BEDCA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F1778"/>
    <w:multiLevelType w:val="hybridMultilevel"/>
    <w:tmpl w:val="023887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155F87"/>
    <w:multiLevelType w:val="hybridMultilevel"/>
    <w:tmpl w:val="F3EE7E36"/>
    <w:lvl w:ilvl="0" w:tplc="3B20B00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E13D5C"/>
    <w:multiLevelType w:val="hybridMultilevel"/>
    <w:tmpl w:val="741E1D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CD18D8"/>
    <w:multiLevelType w:val="hybridMultilevel"/>
    <w:tmpl w:val="0AD6F892"/>
    <w:lvl w:ilvl="0" w:tplc="C2F239F4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9C7116"/>
    <w:multiLevelType w:val="hybridMultilevel"/>
    <w:tmpl w:val="02AAA59E"/>
    <w:lvl w:ilvl="0" w:tplc="D674BF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 w:val="0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144650"/>
    <w:multiLevelType w:val="hybridMultilevel"/>
    <w:tmpl w:val="66A8A5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052652"/>
    <w:multiLevelType w:val="hybridMultilevel"/>
    <w:tmpl w:val="4AD2DC46"/>
    <w:lvl w:ilvl="0" w:tplc="2D20ADF6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2004E83"/>
    <w:multiLevelType w:val="multilevel"/>
    <w:tmpl w:val="7FB48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>
      <w:numFmt w:val="decimal"/>
      <w:isLgl/>
      <w:lvlText w:val="%1.%2."/>
      <w:lvlJc w:val="left"/>
      <w:pPr>
        <w:ind w:left="1440" w:hanging="720"/>
      </w:pPr>
      <w:rPr>
        <w:rFonts w:asciiTheme="minorHAnsi" w:hAnsiTheme="minorHAnsi" w:hint="default"/>
        <w:b w:val="0"/>
        <w:color w:val="082A75" w:themeColor="text2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asciiTheme="minorHAnsi" w:hAnsiTheme="minorHAnsi" w:hint="default"/>
        <w:b w:val="0"/>
        <w:color w:val="082A75" w:themeColor="text2"/>
      </w:rPr>
    </w:lvl>
    <w:lvl w:ilvl="3">
      <w:start w:val="1"/>
      <w:numFmt w:val="decimal"/>
      <w:isLgl/>
      <w:lvlText w:val="%1.%2.%3.%4."/>
      <w:lvlJc w:val="left"/>
      <w:pPr>
        <w:ind w:left="2160" w:hanging="1440"/>
      </w:pPr>
      <w:rPr>
        <w:rFonts w:asciiTheme="minorHAnsi" w:hAnsiTheme="minorHAnsi" w:hint="default"/>
        <w:b w:val="0"/>
        <w:color w:val="082A75" w:themeColor="text2"/>
      </w:rPr>
    </w:lvl>
    <w:lvl w:ilvl="4">
      <w:start w:val="1"/>
      <w:numFmt w:val="decimal"/>
      <w:isLgl/>
      <w:lvlText w:val="%1.%2.%3.%4.%5."/>
      <w:lvlJc w:val="left"/>
      <w:pPr>
        <w:ind w:left="2520" w:hanging="1800"/>
      </w:pPr>
      <w:rPr>
        <w:rFonts w:asciiTheme="minorHAnsi" w:hAnsiTheme="minorHAnsi" w:hint="default"/>
        <w:b w:val="0"/>
        <w:color w:val="082A75" w:themeColor="text2"/>
      </w:rPr>
    </w:lvl>
    <w:lvl w:ilvl="5">
      <w:start w:val="1"/>
      <w:numFmt w:val="decimal"/>
      <w:isLgl/>
      <w:lvlText w:val="%1.%2.%3.%4.%5.%6."/>
      <w:lvlJc w:val="left"/>
      <w:pPr>
        <w:ind w:left="2880" w:hanging="2160"/>
      </w:pPr>
      <w:rPr>
        <w:rFonts w:asciiTheme="minorHAnsi" w:hAnsiTheme="minorHAnsi" w:hint="default"/>
        <w:b w:val="0"/>
        <w:color w:val="082A75" w:themeColor="text2"/>
      </w:rPr>
    </w:lvl>
    <w:lvl w:ilvl="6">
      <w:start w:val="1"/>
      <w:numFmt w:val="decimal"/>
      <w:isLgl/>
      <w:lvlText w:val="%1.%2.%3.%4.%5.%6.%7."/>
      <w:lvlJc w:val="left"/>
      <w:pPr>
        <w:ind w:left="2880" w:hanging="2160"/>
      </w:pPr>
      <w:rPr>
        <w:rFonts w:asciiTheme="minorHAnsi" w:hAnsiTheme="minorHAnsi" w:hint="default"/>
        <w:b w:val="0"/>
        <w:color w:val="082A75" w:themeColor="text2"/>
      </w:rPr>
    </w:lvl>
    <w:lvl w:ilvl="7">
      <w:start w:val="1"/>
      <w:numFmt w:val="decimal"/>
      <w:isLgl/>
      <w:lvlText w:val="%1.%2.%3.%4.%5.%6.%7.%8."/>
      <w:lvlJc w:val="left"/>
      <w:pPr>
        <w:ind w:left="3240" w:hanging="2520"/>
      </w:pPr>
      <w:rPr>
        <w:rFonts w:asciiTheme="minorHAnsi" w:hAnsiTheme="minorHAnsi" w:hint="default"/>
        <w:b w:val="0"/>
        <w:color w:val="082A75" w:themeColor="text2"/>
      </w:rPr>
    </w:lvl>
    <w:lvl w:ilvl="8">
      <w:start w:val="1"/>
      <w:numFmt w:val="decimal"/>
      <w:isLgl/>
      <w:lvlText w:val="%1.%2.%3.%4.%5.%6.%7.%8.%9."/>
      <w:lvlJc w:val="left"/>
      <w:pPr>
        <w:ind w:left="3600" w:hanging="2880"/>
      </w:pPr>
      <w:rPr>
        <w:rFonts w:asciiTheme="minorHAnsi" w:hAnsiTheme="minorHAnsi" w:hint="default"/>
        <w:b w:val="0"/>
        <w:color w:val="082A75" w:themeColor="text2"/>
      </w:rPr>
    </w:lvl>
  </w:abstractNum>
  <w:abstractNum w:abstractNumId="12" w15:restartNumberingAfterBreak="0">
    <w:nsid w:val="45132DC1"/>
    <w:multiLevelType w:val="multilevel"/>
    <w:tmpl w:val="B6B6D1F6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59811A5"/>
    <w:multiLevelType w:val="hybridMultilevel"/>
    <w:tmpl w:val="1F8699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F8437F"/>
    <w:multiLevelType w:val="hybridMultilevel"/>
    <w:tmpl w:val="9BD484EA"/>
    <w:lvl w:ilvl="0" w:tplc="AD260A4C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A0932FC"/>
    <w:multiLevelType w:val="hybridMultilevel"/>
    <w:tmpl w:val="4FA62D12"/>
    <w:lvl w:ilvl="0" w:tplc="8DE629CA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D715BDF"/>
    <w:multiLevelType w:val="hybridMultilevel"/>
    <w:tmpl w:val="AA864CD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E625008"/>
    <w:multiLevelType w:val="hybridMultilevel"/>
    <w:tmpl w:val="0C5C63AE"/>
    <w:lvl w:ilvl="0" w:tplc="5B927DD0">
      <w:numFmt w:val="bullet"/>
      <w:lvlText w:val="-"/>
      <w:lvlJc w:val="left"/>
      <w:pPr>
        <w:ind w:left="1080" w:hanging="360"/>
      </w:pPr>
      <w:rPr>
        <w:rFonts w:ascii="Bahnschrift" w:eastAsiaTheme="minorEastAsia" w:hAnsi="Bahnschrift" w:cstheme="minorBidi" w:hint="default"/>
      </w:rPr>
    </w:lvl>
    <w:lvl w:ilvl="1" w:tplc="6344BEA6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b/>
        <w:bCs w:val="0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0"/>
  </w:num>
  <w:num w:numId="4">
    <w:abstractNumId w:val="7"/>
  </w:num>
  <w:num w:numId="5">
    <w:abstractNumId w:val="11"/>
  </w:num>
  <w:num w:numId="6">
    <w:abstractNumId w:val="14"/>
  </w:num>
  <w:num w:numId="7">
    <w:abstractNumId w:val="2"/>
  </w:num>
  <w:num w:numId="8">
    <w:abstractNumId w:val="15"/>
  </w:num>
  <w:num w:numId="9">
    <w:abstractNumId w:val="1"/>
  </w:num>
  <w:num w:numId="10">
    <w:abstractNumId w:val="4"/>
  </w:num>
  <w:num w:numId="11">
    <w:abstractNumId w:val="8"/>
  </w:num>
  <w:num w:numId="12">
    <w:abstractNumId w:val="6"/>
  </w:num>
  <w:num w:numId="13">
    <w:abstractNumId w:val="0"/>
  </w:num>
  <w:num w:numId="14">
    <w:abstractNumId w:val="5"/>
  </w:num>
  <w:num w:numId="15">
    <w:abstractNumId w:val="16"/>
  </w:num>
  <w:num w:numId="16">
    <w:abstractNumId w:val="3"/>
  </w:num>
  <w:num w:numId="17">
    <w:abstractNumId w:val="9"/>
  </w:num>
  <w:num w:numId="18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ff0f0,#fff5f5,#fffbfb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0838"/>
    <w:rsid w:val="00001483"/>
    <w:rsid w:val="00004FD7"/>
    <w:rsid w:val="0000542F"/>
    <w:rsid w:val="00005A47"/>
    <w:rsid w:val="00005B22"/>
    <w:rsid w:val="00006122"/>
    <w:rsid w:val="00011891"/>
    <w:rsid w:val="000132EB"/>
    <w:rsid w:val="00015169"/>
    <w:rsid w:val="0001561F"/>
    <w:rsid w:val="00017EAE"/>
    <w:rsid w:val="00020C80"/>
    <w:rsid w:val="00021E6D"/>
    <w:rsid w:val="00023104"/>
    <w:rsid w:val="0002482E"/>
    <w:rsid w:val="0002609C"/>
    <w:rsid w:val="000277FF"/>
    <w:rsid w:val="00027D0A"/>
    <w:rsid w:val="00030F59"/>
    <w:rsid w:val="00031877"/>
    <w:rsid w:val="000323BA"/>
    <w:rsid w:val="0003325A"/>
    <w:rsid w:val="0003588D"/>
    <w:rsid w:val="000366F4"/>
    <w:rsid w:val="00040F4C"/>
    <w:rsid w:val="00041B71"/>
    <w:rsid w:val="00041E66"/>
    <w:rsid w:val="00042904"/>
    <w:rsid w:val="00043A72"/>
    <w:rsid w:val="00044D7F"/>
    <w:rsid w:val="000464C4"/>
    <w:rsid w:val="00047AF3"/>
    <w:rsid w:val="00050324"/>
    <w:rsid w:val="000518CE"/>
    <w:rsid w:val="00053E14"/>
    <w:rsid w:val="000543B6"/>
    <w:rsid w:val="000547E5"/>
    <w:rsid w:val="00061A05"/>
    <w:rsid w:val="00061F2F"/>
    <w:rsid w:val="00065D83"/>
    <w:rsid w:val="00067046"/>
    <w:rsid w:val="0006746E"/>
    <w:rsid w:val="0007039C"/>
    <w:rsid w:val="0007061F"/>
    <w:rsid w:val="00071AEB"/>
    <w:rsid w:val="000728BC"/>
    <w:rsid w:val="00073E22"/>
    <w:rsid w:val="0007403C"/>
    <w:rsid w:val="000747A0"/>
    <w:rsid w:val="0007650E"/>
    <w:rsid w:val="00081BF6"/>
    <w:rsid w:val="00082817"/>
    <w:rsid w:val="000903CE"/>
    <w:rsid w:val="00093784"/>
    <w:rsid w:val="00093E29"/>
    <w:rsid w:val="0009721A"/>
    <w:rsid w:val="000A0150"/>
    <w:rsid w:val="000A0A92"/>
    <w:rsid w:val="000A130C"/>
    <w:rsid w:val="000A1B32"/>
    <w:rsid w:val="000A5714"/>
    <w:rsid w:val="000A66C0"/>
    <w:rsid w:val="000A7832"/>
    <w:rsid w:val="000B1794"/>
    <w:rsid w:val="000B447D"/>
    <w:rsid w:val="000B4C7A"/>
    <w:rsid w:val="000C07A4"/>
    <w:rsid w:val="000C131E"/>
    <w:rsid w:val="000C296E"/>
    <w:rsid w:val="000C36B2"/>
    <w:rsid w:val="000C4A6A"/>
    <w:rsid w:val="000C6D20"/>
    <w:rsid w:val="000C7C28"/>
    <w:rsid w:val="000D0EA7"/>
    <w:rsid w:val="000D1BF6"/>
    <w:rsid w:val="000D2612"/>
    <w:rsid w:val="000D38C7"/>
    <w:rsid w:val="000D5D80"/>
    <w:rsid w:val="000D6E1C"/>
    <w:rsid w:val="000E0FCB"/>
    <w:rsid w:val="000E1AE4"/>
    <w:rsid w:val="000E2218"/>
    <w:rsid w:val="000E4D72"/>
    <w:rsid w:val="000E4EE3"/>
    <w:rsid w:val="000E63C9"/>
    <w:rsid w:val="000E63CA"/>
    <w:rsid w:val="000E67DC"/>
    <w:rsid w:val="000E6CF8"/>
    <w:rsid w:val="000F09D1"/>
    <w:rsid w:val="000F0DB9"/>
    <w:rsid w:val="000F1E9E"/>
    <w:rsid w:val="000F21A4"/>
    <w:rsid w:val="000F38B9"/>
    <w:rsid w:val="000F38DD"/>
    <w:rsid w:val="000F40CD"/>
    <w:rsid w:val="000F597C"/>
    <w:rsid w:val="000F5D76"/>
    <w:rsid w:val="000F7062"/>
    <w:rsid w:val="000F72CE"/>
    <w:rsid w:val="0010183B"/>
    <w:rsid w:val="00101D93"/>
    <w:rsid w:val="00101FE6"/>
    <w:rsid w:val="00102537"/>
    <w:rsid w:val="00102E84"/>
    <w:rsid w:val="00102FD2"/>
    <w:rsid w:val="00103568"/>
    <w:rsid w:val="001036B2"/>
    <w:rsid w:val="00104419"/>
    <w:rsid w:val="001109D9"/>
    <w:rsid w:val="0011169D"/>
    <w:rsid w:val="00112B3B"/>
    <w:rsid w:val="0011339C"/>
    <w:rsid w:val="001175FD"/>
    <w:rsid w:val="001210C9"/>
    <w:rsid w:val="00121C47"/>
    <w:rsid w:val="00122B3E"/>
    <w:rsid w:val="00124324"/>
    <w:rsid w:val="00124B88"/>
    <w:rsid w:val="00125E1F"/>
    <w:rsid w:val="00130E9D"/>
    <w:rsid w:val="00132A43"/>
    <w:rsid w:val="001358E9"/>
    <w:rsid w:val="00136EE6"/>
    <w:rsid w:val="001376D5"/>
    <w:rsid w:val="00140FC6"/>
    <w:rsid w:val="00141218"/>
    <w:rsid w:val="001423E4"/>
    <w:rsid w:val="001478DF"/>
    <w:rsid w:val="00150A6D"/>
    <w:rsid w:val="00151AAB"/>
    <w:rsid w:val="001529B7"/>
    <w:rsid w:val="00154249"/>
    <w:rsid w:val="00154888"/>
    <w:rsid w:val="001552DA"/>
    <w:rsid w:val="00157864"/>
    <w:rsid w:val="00157E7A"/>
    <w:rsid w:val="001669C4"/>
    <w:rsid w:val="00170161"/>
    <w:rsid w:val="00171B1A"/>
    <w:rsid w:val="00171B28"/>
    <w:rsid w:val="00172525"/>
    <w:rsid w:val="00175247"/>
    <w:rsid w:val="00180DB1"/>
    <w:rsid w:val="0018148E"/>
    <w:rsid w:val="0018297B"/>
    <w:rsid w:val="001829EF"/>
    <w:rsid w:val="00185B35"/>
    <w:rsid w:val="00187877"/>
    <w:rsid w:val="0019010F"/>
    <w:rsid w:val="00191497"/>
    <w:rsid w:val="00193657"/>
    <w:rsid w:val="001949CA"/>
    <w:rsid w:val="0019621A"/>
    <w:rsid w:val="00196A7E"/>
    <w:rsid w:val="00196BEC"/>
    <w:rsid w:val="00197585"/>
    <w:rsid w:val="001A1D1A"/>
    <w:rsid w:val="001A3944"/>
    <w:rsid w:val="001A3C86"/>
    <w:rsid w:val="001A4473"/>
    <w:rsid w:val="001A7AE1"/>
    <w:rsid w:val="001B1ABB"/>
    <w:rsid w:val="001B297D"/>
    <w:rsid w:val="001B7311"/>
    <w:rsid w:val="001C50FC"/>
    <w:rsid w:val="001C6500"/>
    <w:rsid w:val="001D2D39"/>
    <w:rsid w:val="001D7815"/>
    <w:rsid w:val="001E1AD7"/>
    <w:rsid w:val="001E4D9C"/>
    <w:rsid w:val="001E6BAA"/>
    <w:rsid w:val="001F2BC8"/>
    <w:rsid w:val="001F520E"/>
    <w:rsid w:val="001F54BA"/>
    <w:rsid w:val="001F5F6B"/>
    <w:rsid w:val="001F7147"/>
    <w:rsid w:val="0020040C"/>
    <w:rsid w:val="0020064D"/>
    <w:rsid w:val="0020257A"/>
    <w:rsid w:val="002042B6"/>
    <w:rsid w:val="00204849"/>
    <w:rsid w:val="0020515A"/>
    <w:rsid w:val="0020577B"/>
    <w:rsid w:val="0020608E"/>
    <w:rsid w:val="0020681F"/>
    <w:rsid w:val="002100E0"/>
    <w:rsid w:val="002109F8"/>
    <w:rsid w:val="0021582F"/>
    <w:rsid w:val="00216FA4"/>
    <w:rsid w:val="0021702B"/>
    <w:rsid w:val="00220B77"/>
    <w:rsid w:val="00224617"/>
    <w:rsid w:val="002254EC"/>
    <w:rsid w:val="0022739E"/>
    <w:rsid w:val="00227470"/>
    <w:rsid w:val="00231152"/>
    <w:rsid w:val="00237644"/>
    <w:rsid w:val="00241F99"/>
    <w:rsid w:val="00242048"/>
    <w:rsid w:val="00242AF5"/>
    <w:rsid w:val="00242DE2"/>
    <w:rsid w:val="002438CF"/>
    <w:rsid w:val="00243EBC"/>
    <w:rsid w:val="00245EE2"/>
    <w:rsid w:val="00246A35"/>
    <w:rsid w:val="002471C4"/>
    <w:rsid w:val="00251152"/>
    <w:rsid w:val="00251232"/>
    <w:rsid w:val="0025235D"/>
    <w:rsid w:val="00255741"/>
    <w:rsid w:val="00257EF3"/>
    <w:rsid w:val="00260A81"/>
    <w:rsid w:val="002613F0"/>
    <w:rsid w:val="00263CE4"/>
    <w:rsid w:val="00265DDF"/>
    <w:rsid w:val="00267B70"/>
    <w:rsid w:val="00267C96"/>
    <w:rsid w:val="0027037A"/>
    <w:rsid w:val="0027073D"/>
    <w:rsid w:val="00271D81"/>
    <w:rsid w:val="0027232F"/>
    <w:rsid w:val="002753AC"/>
    <w:rsid w:val="002759C4"/>
    <w:rsid w:val="00280CB0"/>
    <w:rsid w:val="00280CE7"/>
    <w:rsid w:val="00280FE4"/>
    <w:rsid w:val="002821E2"/>
    <w:rsid w:val="00282390"/>
    <w:rsid w:val="0028269F"/>
    <w:rsid w:val="00284348"/>
    <w:rsid w:val="002853D4"/>
    <w:rsid w:val="00286B8B"/>
    <w:rsid w:val="00290F8F"/>
    <w:rsid w:val="00292DCC"/>
    <w:rsid w:val="00294731"/>
    <w:rsid w:val="002A0125"/>
    <w:rsid w:val="002A1580"/>
    <w:rsid w:val="002A38FE"/>
    <w:rsid w:val="002A4922"/>
    <w:rsid w:val="002A4D68"/>
    <w:rsid w:val="002A4E33"/>
    <w:rsid w:val="002A592A"/>
    <w:rsid w:val="002A702C"/>
    <w:rsid w:val="002B059D"/>
    <w:rsid w:val="002B110F"/>
    <w:rsid w:val="002B4256"/>
    <w:rsid w:val="002B44FB"/>
    <w:rsid w:val="002B618C"/>
    <w:rsid w:val="002B7582"/>
    <w:rsid w:val="002B7768"/>
    <w:rsid w:val="002C1DFD"/>
    <w:rsid w:val="002C4615"/>
    <w:rsid w:val="002C51EE"/>
    <w:rsid w:val="002C62D6"/>
    <w:rsid w:val="002C76BC"/>
    <w:rsid w:val="002D2507"/>
    <w:rsid w:val="002D3326"/>
    <w:rsid w:val="002D4714"/>
    <w:rsid w:val="002D560C"/>
    <w:rsid w:val="002E0066"/>
    <w:rsid w:val="002E10AE"/>
    <w:rsid w:val="002E36FC"/>
    <w:rsid w:val="002E3C29"/>
    <w:rsid w:val="002E45B3"/>
    <w:rsid w:val="002E6275"/>
    <w:rsid w:val="002E7400"/>
    <w:rsid w:val="002F1235"/>
    <w:rsid w:val="002F2347"/>
    <w:rsid w:val="002F51F5"/>
    <w:rsid w:val="002F5266"/>
    <w:rsid w:val="00303345"/>
    <w:rsid w:val="0030455F"/>
    <w:rsid w:val="0030459D"/>
    <w:rsid w:val="0030744A"/>
    <w:rsid w:val="00307775"/>
    <w:rsid w:val="00307D5F"/>
    <w:rsid w:val="00310D6C"/>
    <w:rsid w:val="00311884"/>
    <w:rsid w:val="00311911"/>
    <w:rsid w:val="00312137"/>
    <w:rsid w:val="003126B8"/>
    <w:rsid w:val="00312A9C"/>
    <w:rsid w:val="00312B97"/>
    <w:rsid w:val="00317270"/>
    <w:rsid w:val="00317721"/>
    <w:rsid w:val="00320280"/>
    <w:rsid w:val="00320E93"/>
    <w:rsid w:val="00320F0D"/>
    <w:rsid w:val="0032449C"/>
    <w:rsid w:val="00326764"/>
    <w:rsid w:val="00326A46"/>
    <w:rsid w:val="00326DF4"/>
    <w:rsid w:val="00327675"/>
    <w:rsid w:val="00330359"/>
    <w:rsid w:val="00332115"/>
    <w:rsid w:val="00333179"/>
    <w:rsid w:val="00333A3D"/>
    <w:rsid w:val="00337450"/>
    <w:rsid w:val="0033762F"/>
    <w:rsid w:val="00340B7D"/>
    <w:rsid w:val="0034188F"/>
    <w:rsid w:val="00344FF0"/>
    <w:rsid w:val="003460AC"/>
    <w:rsid w:val="00346F05"/>
    <w:rsid w:val="0034713A"/>
    <w:rsid w:val="0034714D"/>
    <w:rsid w:val="00350C36"/>
    <w:rsid w:val="00350DDE"/>
    <w:rsid w:val="00352D61"/>
    <w:rsid w:val="00355418"/>
    <w:rsid w:val="00355839"/>
    <w:rsid w:val="00355EF0"/>
    <w:rsid w:val="00360494"/>
    <w:rsid w:val="00362063"/>
    <w:rsid w:val="00364169"/>
    <w:rsid w:val="00366A0B"/>
    <w:rsid w:val="00366C7E"/>
    <w:rsid w:val="00370673"/>
    <w:rsid w:val="00371685"/>
    <w:rsid w:val="0037346B"/>
    <w:rsid w:val="00373725"/>
    <w:rsid w:val="0037390B"/>
    <w:rsid w:val="00374A3D"/>
    <w:rsid w:val="00381F38"/>
    <w:rsid w:val="00384443"/>
    <w:rsid w:val="00384DE3"/>
    <w:rsid w:val="00384EA3"/>
    <w:rsid w:val="00384FF8"/>
    <w:rsid w:val="003855F5"/>
    <w:rsid w:val="00391006"/>
    <w:rsid w:val="00391BFF"/>
    <w:rsid w:val="00392E25"/>
    <w:rsid w:val="00394BB1"/>
    <w:rsid w:val="0039513F"/>
    <w:rsid w:val="003A080A"/>
    <w:rsid w:val="003A2BE1"/>
    <w:rsid w:val="003A39A1"/>
    <w:rsid w:val="003A50BA"/>
    <w:rsid w:val="003A7EC2"/>
    <w:rsid w:val="003B1933"/>
    <w:rsid w:val="003B228E"/>
    <w:rsid w:val="003B2EBD"/>
    <w:rsid w:val="003B3161"/>
    <w:rsid w:val="003B41A4"/>
    <w:rsid w:val="003B62EC"/>
    <w:rsid w:val="003C1D5F"/>
    <w:rsid w:val="003C2191"/>
    <w:rsid w:val="003C2E87"/>
    <w:rsid w:val="003C47FA"/>
    <w:rsid w:val="003C545B"/>
    <w:rsid w:val="003C647A"/>
    <w:rsid w:val="003C7BDB"/>
    <w:rsid w:val="003D0B13"/>
    <w:rsid w:val="003D3863"/>
    <w:rsid w:val="003D5691"/>
    <w:rsid w:val="003D6E99"/>
    <w:rsid w:val="003D767D"/>
    <w:rsid w:val="003E0890"/>
    <w:rsid w:val="003E0D82"/>
    <w:rsid w:val="003E1A6C"/>
    <w:rsid w:val="003E3426"/>
    <w:rsid w:val="003E787D"/>
    <w:rsid w:val="003F1321"/>
    <w:rsid w:val="003F4299"/>
    <w:rsid w:val="003F4742"/>
    <w:rsid w:val="003F75B6"/>
    <w:rsid w:val="00400070"/>
    <w:rsid w:val="004000CE"/>
    <w:rsid w:val="00400887"/>
    <w:rsid w:val="00402CB6"/>
    <w:rsid w:val="00402D6D"/>
    <w:rsid w:val="00403E13"/>
    <w:rsid w:val="00405980"/>
    <w:rsid w:val="004110DE"/>
    <w:rsid w:val="00411D29"/>
    <w:rsid w:val="00415D76"/>
    <w:rsid w:val="004164C9"/>
    <w:rsid w:val="0041735A"/>
    <w:rsid w:val="00425ED4"/>
    <w:rsid w:val="004273BF"/>
    <w:rsid w:val="0042750D"/>
    <w:rsid w:val="0042796B"/>
    <w:rsid w:val="0043157B"/>
    <w:rsid w:val="0043396B"/>
    <w:rsid w:val="00433C90"/>
    <w:rsid w:val="00435784"/>
    <w:rsid w:val="00435A5D"/>
    <w:rsid w:val="004378D5"/>
    <w:rsid w:val="0044085A"/>
    <w:rsid w:val="00442CA4"/>
    <w:rsid w:val="00442E52"/>
    <w:rsid w:val="004446E8"/>
    <w:rsid w:val="00445C9D"/>
    <w:rsid w:val="00447CB1"/>
    <w:rsid w:val="0045059F"/>
    <w:rsid w:val="00450D45"/>
    <w:rsid w:val="00452002"/>
    <w:rsid w:val="00453B1B"/>
    <w:rsid w:val="00455B2F"/>
    <w:rsid w:val="00457083"/>
    <w:rsid w:val="00457621"/>
    <w:rsid w:val="00460934"/>
    <w:rsid w:val="00460955"/>
    <w:rsid w:val="00462762"/>
    <w:rsid w:val="00462B18"/>
    <w:rsid w:val="00464D5F"/>
    <w:rsid w:val="00465121"/>
    <w:rsid w:val="004655EE"/>
    <w:rsid w:val="0046765A"/>
    <w:rsid w:val="00470901"/>
    <w:rsid w:val="004715E9"/>
    <w:rsid w:val="00471776"/>
    <w:rsid w:val="00472C0B"/>
    <w:rsid w:val="00476E06"/>
    <w:rsid w:val="00477889"/>
    <w:rsid w:val="00480D34"/>
    <w:rsid w:val="0048477A"/>
    <w:rsid w:val="00485219"/>
    <w:rsid w:val="004876C6"/>
    <w:rsid w:val="00490A4F"/>
    <w:rsid w:val="00492165"/>
    <w:rsid w:val="00497510"/>
    <w:rsid w:val="004A1AB8"/>
    <w:rsid w:val="004A2EB5"/>
    <w:rsid w:val="004A48A8"/>
    <w:rsid w:val="004A779D"/>
    <w:rsid w:val="004A7B61"/>
    <w:rsid w:val="004B0556"/>
    <w:rsid w:val="004B21A5"/>
    <w:rsid w:val="004B2D7A"/>
    <w:rsid w:val="004B4175"/>
    <w:rsid w:val="004B4C69"/>
    <w:rsid w:val="004B57FB"/>
    <w:rsid w:val="004C069D"/>
    <w:rsid w:val="004C4C1B"/>
    <w:rsid w:val="004C5839"/>
    <w:rsid w:val="004D0FAF"/>
    <w:rsid w:val="004D2193"/>
    <w:rsid w:val="004D21AD"/>
    <w:rsid w:val="004D5A29"/>
    <w:rsid w:val="004D6A59"/>
    <w:rsid w:val="004D74BE"/>
    <w:rsid w:val="004D7827"/>
    <w:rsid w:val="004E0142"/>
    <w:rsid w:val="004E3E82"/>
    <w:rsid w:val="004E5FEE"/>
    <w:rsid w:val="004F07D0"/>
    <w:rsid w:val="004F3B4C"/>
    <w:rsid w:val="004F3D6F"/>
    <w:rsid w:val="004F54F4"/>
    <w:rsid w:val="004F68AB"/>
    <w:rsid w:val="004F72EB"/>
    <w:rsid w:val="004F772D"/>
    <w:rsid w:val="004F7C29"/>
    <w:rsid w:val="00500010"/>
    <w:rsid w:val="005001F4"/>
    <w:rsid w:val="00500B4B"/>
    <w:rsid w:val="005037F0"/>
    <w:rsid w:val="005065A0"/>
    <w:rsid w:val="00507DE9"/>
    <w:rsid w:val="0051001F"/>
    <w:rsid w:val="005100B7"/>
    <w:rsid w:val="00510F9E"/>
    <w:rsid w:val="00512D41"/>
    <w:rsid w:val="00514488"/>
    <w:rsid w:val="00514752"/>
    <w:rsid w:val="005155B9"/>
    <w:rsid w:val="00516A86"/>
    <w:rsid w:val="00516CA9"/>
    <w:rsid w:val="00516F36"/>
    <w:rsid w:val="0051785F"/>
    <w:rsid w:val="00522DF5"/>
    <w:rsid w:val="0052712F"/>
    <w:rsid w:val="005275F6"/>
    <w:rsid w:val="00530175"/>
    <w:rsid w:val="00532D13"/>
    <w:rsid w:val="00533969"/>
    <w:rsid w:val="00536B48"/>
    <w:rsid w:val="00537B53"/>
    <w:rsid w:val="005416AE"/>
    <w:rsid w:val="005442CE"/>
    <w:rsid w:val="00545065"/>
    <w:rsid w:val="00545425"/>
    <w:rsid w:val="0054560C"/>
    <w:rsid w:val="005472E5"/>
    <w:rsid w:val="00547683"/>
    <w:rsid w:val="00547B37"/>
    <w:rsid w:val="00552A2F"/>
    <w:rsid w:val="005552F9"/>
    <w:rsid w:val="005559A2"/>
    <w:rsid w:val="00556794"/>
    <w:rsid w:val="005574F9"/>
    <w:rsid w:val="00557A8E"/>
    <w:rsid w:val="00560409"/>
    <w:rsid w:val="005625B6"/>
    <w:rsid w:val="0056323E"/>
    <w:rsid w:val="00564BD6"/>
    <w:rsid w:val="005669BD"/>
    <w:rsid w:val="00566DFE"/>
    <w:rsid w:val="005679CB"/>
    <w:rsid w:val="00570FCB"/>
    <w:rsid w:val="00572102"/>
    <w:rsid w:val="00575BE1"/>
    <w:rsid w:val="00576F44"/>
    <w:rsid w:val="0057729A"/>
    <w:rsid w:val="005776F5"/>
    <w:rsid w:val="00583F0B"/>
    <w:rsid w:val="0058487D"/>
    <w:rsid w:val="00584AE8"/>
    <w:rsid w:val="00585F2B"/>
    <w:rsid w:val="00586AE4"/>
    <w:rsid w:val="00587FBC"/>
    <w:rsid w:val="00594FA5"/>
    <w:rsid w:val="00595B01"/>
    <w:rsid w:val="0059657C"/>
    <w:rsid w:val="00596BAC"/>
    <w:rsid w:val="00597E79"/>
    <w:rsid w:val="005A01BC"/>
    <w:rsid w:val="005A1E2C"/>
    <w:rsid w:val="005A2A3A"/>
    <w:rsid w:val="005A4148"/>
    <w:rsid w:val="005A5069"/>
    <w:rsid w:val="005B0A84"/>
    <w:rsid w:val="005B4B07"/>
    <w:rsid w:val="005B5729"/>
    <w:rsid w:val="005C1C37"/>
    <w:rsid w:val="005C2037"/>
    <w:rsid w:val="005C2949"/>
    <w:rsid w:val="005C3B74"/>
    <w:rsid w:val="005C4601"/>
    <w:rsid w:val="005C7A74"/>
    <w:rsid w:val="005C7BC5"/>
    <w:rsid w:val="005D12A2"/>
    <w:rsid w:val="005D1856"/>
    <w:rsid w:val="005D2A66"/>
    <w:rsid w:val="005D4C62"/>
    <w:rsid w:val="005D5D8E"/>
    <w:rsid w:val="005D5EF7"/>
    <w:rsid w:val="005E2404"/>
    <w:rsid w:val="005E2A09"/>
    <w:rsid w:val="005E32DB"/>
    <w:rsid w:val="005E4987"/>
    <w:rsid w:val="005E5FA9"/>
    <w:rsid w:val="005E6107"/>
    <w:rsid w:val="005E710E"/>
    <w:rsid w:val="005F173C"/>
    <w:rsid w:val="005F1937"/>
    <w:rsid w:val="005F1BB0"/>
    <w:rsid w:val="005F3348"/>
    <w:rsid w:val="006005D9"/>
    <w:rsid w:val="00603009"/>
    <w:rsid w:val="00603E1E"/>
    <w:rsid w:val="006041D7"/>
    <w:rsid w:val="00605055"/>
    <w:rsid w:val="0060629F"/>
    <w:rsid w:val="00606B16"/>
    <w:rsid w:val="00606B91"/>
    <w:rsid w:val="00606FB2"/>
    <w:rsid w:val="0060760B"/>
    <w:rsid w:val="00611A7C"/>
    <w:rsid w:val="00612093"/>
    <w:rsid w:val="00612401"/>
    <w:rsid w:val="00612C4C"/>
    <w:rsid w:val="006141D6"/>
    <w:rsid w:val="00614CED"/>
    <w:rsid w:val="006173E1"/>
    <w:rsid w:val="00617B85"/>
    <w:rsid w:val="00622320"/>
    <w:rsid w:val="00624145"/>
    <w:rsid w:val="00624D77"/>
    <w:rsid w:val="00625A66"/>
    <w:rsid w:val="00627870"/>
    <w:rsid w:val="006309A0"/>
    <w:rsid w:val="00630ABD"/>
    <w:rsid w:val="00631587"/>
    <w:rsid w:val="00632F61"/>
    <w:rsid w:val="00634B87"/>
    <w:rsid w:val="006409F9"/>
    <w:rsid w:val="00640ABC"/>
    <w:rsid w:val="00650401"/>
    <w:rsid w:val="0065086F"/>
    <w:rsid w:val="00650C91"/>
    <w:rsid w:val="0065203B"/>
    <w:rsid w:val="00652E16"/>
    <w:rsid w:val="00654CDF"/>
    <w:rsid w:val="00654DD0"/>
    <w:rsid w:val="0065652C"/>
    <w:rsid w:val="00656AE2"/>
    <w:rsid w:val="00656C4D"/>
    <w:rsid w:val="00661424"/>
    <w:rsid w:val="00663BBF"/>
    <w:rsid w:val="006640A6"/>
    <w:rsid w:val="00664B23"/>
    <w:rsid w:val="006658D0"/>
    <w:rsid w:val="00666B01"/>
    <w:rsid w:val="0067055E"/>
    <w:rsid w:val="006714DE"/>
    <w:rsid w:val="006757C6"/>
    <w:rsid w:val="00676011"/>
    <w:rsid w:val="00677B61"/>
    <w:rsid w:val="00680029"/>
    <w:rsid w:val="00680844"/>
    <w:rsid w:val="00680A47"/>
    <w:rsid w:val="00681229"/>
    <w:rsid w:val="006829CB"/>
    <w:rsid w:val="00683F56"/>
    <w:rsid w:val="0068553D"/>
    <w:rsid w:val="00685E16"/>
    <w:rsid w:val="00686ACF"/>
    <w:rsid w:val="006878A1"/>
    <w:rsid w:val="006907E3"/>
    <w:rsid w:val="006924BD"/>
    <w:rsid w:val="00693765"/>
    <w:rsid w:val="00696F2B"/>
    <w:rsid w:val="006A317A"/>
    <w:rsid w:val="006A53E5"/>
    <w:rsid w:val="006B1821"/>
    <w:rsid w:val="006B2803"/>
    <w:rsid w:val="006B28D3"/>
    <w:rsid w:val="006B2E46"/>
    <w:rsid w:val="006B493B"/>
    <w:rsid w:val="006C514E"/>
    <w:rsid w:val="006D05DC"/>
    <w:rsid w:val="006D0A41"/>
    <w:rsid w:val="006D1B92"/>
    <w:rsid w:val="006D3580"/>
    <w:rsid w:val="006D35B4"/>
    <w:rsid w:val="006D388E"/>
    <w:rsid w:val="006D3C34"/>
    <w:rsid w:val="006D4178"/>
    <w:rsid w:val="006D63E1"/>
    <w:rsid w:val="006D6EFC"/>
    <w:rsid w:val="006E0C5D"/>
    <w:rsid w:val="006E22D1"/>
    <w:rsid w:val="006E4D8F"/>
    <w:rsid w:val="006E4E11"/>
    <w:rsid w:val="006E5716"/>
    <w:rsid w:val="006E5D6B"/>
    <w:rsid w:val="006F02C9"/>
    <w:rsid w:val="006F0FB6"/>
    <w:rsid w:val="006F3245"/>
    <w:rsid w:val="006F53BE"/>
    <w:rsid w:val="006F7CED"/>
    <w:rsid w:val="00703F8A"/>
    <w:rsid w:val="00704F0E"/>
    <w:rsid w:val="007068A9"/>
    <w:rsid w:val="0071181C"/>
    <w:rsid w:val="00711F40"/>
    <w:rsid w:val="00712AA3"/>
    <w:rsid w:val="00712C35"/>
    <w:rsid w:val="00713F2D"/>
    <w:rsid w:val="0071434F"/>
    <w:rsid w:val="00716E2C"/>
    <w:rsid w:val="00717471"/>
    <w:rsid w:val="00717EA0"/>
    <w:rsid w:val="0072103C"/>
    <w:rsid w:val="00721BDC"/>
    <w:rsid w:val="00721F45"/>
    <w:rsid w:val="00724111"/>
    <w:rsid w:val="00724315"/>
    <w:rsid w:val="00725004"/>
    <w:rsid w:val="007258BF"/>
    <w:rsid w:val="00725ADC"/>
    <w:rsid w:val="00725B32"/>
    <w:rsid w:val="0072604C"/>
    <w:rsid w:val="00726093"/>
    <w:rsid w:val="00727030"/>
    <w:rsid w:val="00727869"/>
    <w:rsid w:val="007302B3"/>
    <w:rsid w:val="00730733"/>
    <w:rsid w:val="007309A6"/>
    <w:rsid w:val="00730E3A"/>
    <w:rsid w:val="00732DBB"/>
    <w:rsid w:val="00733A01"/>
    <w:rsid w:val="00733C27"/>
    <w:rsid w:val="00734566"/>
    <w:rsid w:val="00735BB3"/>
    <w:rsid w:val="00736194"/>
    <w:rsid w:val="00736AAF"/>
    <w:rsid w:val="00741958"/>
    <w:rsid w:val="00741FD5"/>
    <w:rsid w:val="007441FE"/>
    <w:rsid w:val="007444D4"/>
    <w:rsid w:val="00745BF7"/>
    <w:rsid w:val="00746410"/>
    <w:rsid w:val="00751A45"/>
    <w:rsid w:val="007553CD"/>
    <w:rsid w:val="007575E5"/>
    <w:rsid w:val="0076307C"/>
    <w:rsid w:val="007635E8"/>
    <w:rsid w:val="0076363A"/>
    <w:rsid w:val="0076497D"/>
    <w:rsid w:val="00765B2A"/>
    <w:rsid w:val="00765C7B"/>
    <w:rsid w:val="007677A9"/>
    <w:rsid w:val="00771247"/>
    <w:rsid w:val="00772EB9"/>
    <w:rsid w:val="007740B7"/>
    <w:rsid w:val="00774CAE"/>
    <w:rsid w:val="00776D2D"/>
    <w:rsid w:val="00777315"/>
    <w:rsid w:val="00781727"/>
    <w:rsid w:val="00783A34"/>
    <w:rsid w:val="00786ED0"/>
    <w:rsid w:val="00790D9E"/>
    <w:rsid w:val="007937EE"/>
    <w:rsid w:val="00793F5B"/>
    <w:rsid w:val="0079449E"/>
    <w:rsid w:val="00795C68"/>
    <w:rsid w:val="00796B7E"/>
    <w:rsid w:val="007A0662"/>
    <w:rsid w:val="007A2FEA"/>
    <w:rsid w:val="007A3237"/>
    <w:rsid w:val="007A7BC4"/>
    <w:rsid w:val="007B1AF0"/>
    <w:rsid w:val="007B1FA3"/>
    <w:rsid w:val="007B2851"/>
    <w:rsid w:val="007B33E6"/>
    <w:rsid w:val="007B3C72"/>
    <w:rsid w:val="007B6272"/>
    <w:rsid w:val="007B79BC"/>
    <w:rsid w:val="007C013A"/>
    <w:rsid w:val="007C2643"/>
    <w:rsid w:val="007C32B4"/>
    <w:rsid w:val="007C573D"/>
    <w:rsid w:val="007C5768"/>
    <w:rsid w:val="007C6B52"/>
    <w:rsid w:val="007D06BD"/>
    <w:rsid w:val="007D06D0"/>
    <w:rsid w:val="007D16C5"/>
    <w:rsid w:val="007D1853"/>
    <w:rsid w:val="007D2D82"/>
    <w:rsid w:val="007D4446"/>
    <w:rsid w:val="007D4502"/>
    <w:rsid w:val="007D45B1"/>
    <w:rsid w:val="007D4A03"/>
    <w:rsid w:val="007D52BC"/>
    <w:rsid w:val="007D688F"/>
    <w:rsid w:val="007D7A1C"/>
    <w:rsid w:val="007E1F09"/>
    <w:rsid w:val="007E3261"/>
    <w:rsid w:val="007E6CD2"/>
    <w:rsid w:val="007E73D2"/>
    <w:rsid w:val="007E7BC8"/>
    <w:rsid w:val="00802DBE"/>
    <w:rsid w:val="00803C72"/>
    <w:rsid w:val="0080441D"/>
    <w:rsid w:val="00805D8F"/>
    <w:rsid w:val="00806B57"/>
    <w:rsid w:val="00806D08"/>
    <w:rsid w:val="0081464F"/>
    <w:rsid w:val="00815A88"/>
    <w:rsid w:val="0081771B"/>
    <w:rsid w:val="00817B2F"/>
    <w:rsid w:val="00821FE3"/>
    <w:rsid w:val="00826768"/>
    <w:rsid w:val="00832155"/>
    <w:rsid w:val="0083242F"/>
    <w:rsid w:val="00832C57"/>
    <w:rsid w:val="00833461"/>
    <w:rsid w:val="00836391"/>
    <w:rsid w:val="00837C9A"/>
    <w:rsid w:val="008408AD"/>
    <w:rsid w:val="0084130C"/>
    <w:rsid w:val="008417B7"/>
    <w:rsid w:val="00842C3A"/>
    <w:rsid w:val="00852222"/>
    <w:rsid w:val="008528A0"/>
    <w:rsid w:val="00855732"/>
    <w:rsid w:val="00856E63"/>
    <w:rsid w:val="00860A36"/>
    <w:rsid w:val="008611B1"/>
    <w:rsid w:val="00861D22"/>
    <w:rsid w:val="008622A7"/>
    <w:rsid w:val="00862EDF"/>
    <w:rsid w:val="00862FE4"/>
    <w:rsid w:val="0086389A"/>
    <w:rsid w:val="00863EFC"/>
    <w:rsid w:val="008666F6"/>
    <w:rsid w:val="00866951"/>
    <w:rsid w:val="00867A0D"/>
    <w:rsid w:val="00870971"/>
    <w:rsid w:val="00871C29"/>
    <w:rsid w:val="00871C51"/>
    <w:rsid w:val="00872FF0"/>
    <w:rsid w:val="00874177"/>
    <w:rsid w:val="00875522"/>
    <w:rsid w:val="00875CCF"/>
    <w:rsid w:val="0087605E"/>
    <w:rsid w:val="00880DB6"/>
    <w:rsid w:val="00881750"/>
    <w:rsid w:val="0088535B"/>
    <w:rsid w:val="00885B2A"/>
    <w:rsid w:val="008941AE"/>
    <w:rsid w:val="008A07DA"/>
    <w:rsid w:val="008A1553"/>
    <w:rsid w:val="008A2D3E"/>
    <w:rsid w:val="008A4229"/>
    <w:rsid w:val="008A4936"/>
    <w:rsid w:val="008A4968"/>
    <w:rsid w:val="008A4974"/>
    <w:rsid w:val="008A4DCD"/>
    <w:rsid w:val="008A535F"/>
    <w:rsid w:val="008A681F"/>
    <w:rsid w:val="008A6825"/>
    <w:rsid w:val="008A6F3E"/>
    <w:rsid w:val="008A795A"/>
    <w:rsid w:val="008B000E"/>
    <w:rsid w:val="008B1807"/>
    <w:rsid w:val="008B1974"/>
    <w:rsid w:val="008B1DDF"/>
    <w:rsid w:val="008B1FEE"/>
    <w:rsid w:val="008B214B"/>
    <w:rsid w:val="008B2871"/>
    <w:rsid w:val="008B323E"/>
    <w:rsid w:val="008B5C3D"/>
    <w:rsid w:val="008B766D"/>
    <w:rsid w:val="008C4456"/>
    <w:rsid w:val="008C4F85"/>
    <w:rsid w:val="008C5047"/>
    <w:rsid w:val="008C5583"/>
    <w:rsid w:val="008C586C"/>
    <w:rsid w:val="008C5F2A"/>
    <w:rsid w:val="008D03A9"/>
    <w:rsid w:val="008D3239"/>
    <w:rsid w:val="008D380A"/>
    <w:rsid w:val="008D5038"/>
    <w:rsid w:val="008D53C3"/>
    <w:rsid w:val="008E0D26"/>
    <w:rsid w:val="008E1952"/>
    <w:rsid w:val="008E268B"/>
    <w:rsid w:val="008E2F49"/>
    <w:rsid w:val="008E441C"/>
    <w:rsid w:val="008E5351"/>
    <w:rsid w:val="008E717E"/>
    <w:rsid w:val="008E7637"/>
    <w:rsid w:val="008F06D7"/>
    <w:rsid w:val="008F16C3"/>
    <w:rsid w:val="008F16CC"/>
    <w:rsid w:val="008F1EF3"/>
    <w:rsid w:val="008F3332"/>
    <w:rsid w:val="008F56F9"/>
    <w:rsid w:val="008F6C57"/>
    <w:rsid w:val="008F7833"/>
    <w:rsid w:val="00902685"/>
    <w:rsid w:val="00903C32"/>
    <w:rsid w:val="00904FDB"/>
    <w:rsid w:val="00905208"/>
    <w:rsid w:val="00906B48"/>
    <w:rsid w:val="00907CDF"/>
    <w:rsid w:val="00914634"/>
    <w:rsid w:val="00915F6C"/>
    <w:rsid w:val="00916B16"/>
    <w:rsid w:val="009173B9"/>
    <w:rsid w:val="0092079D"/>
    <w:rsid w:val="00920F71"/>
    <w:rsid w:val="0092115A"/>
    <w:rsid w:val="00921332"/>
    <w:rsid w:val="009216AB"/>
    <w:rsid w:val="00921C87"/>
    <w:rsid w:val="00924609"/>
    <w:rsid w:val="00924C68"/>
    <w:rsid w:val="00926282"/>
    <w:rsid w:val="0093335D"/>
    <w:rsid w:val="00935C22"/>
    <w:rsid w:val="00935F4E"/>
    <w:rsid w:val="0093613E"/>
    <w:rsid w:val="0094196F"/>
    <w:rsid w:val="00941E4C"/>
    <w:rsid w:val="00942F77"/>
    <w:rsid w:val="00943026"/>
    <w:rsid w:val="00943D08"/>
    <w:rsid w:val="00944F37"/>
    <w:rsid w:val="00947A09"/>
    <w:rsid w:val="00950FCE"/>
    <w:rsid w:val="00952C87"/>
    <w:rsid w:val="0095607C"/>
    <w:rsid w:val="00957937"/>
    <w:rsid w:val="00957B39"/>
    <w:rsid w:val="00963840"/>
    <w:rsid w:val="009640B7"/>
    <w:rsid w:val="00965C2D"/>
    <w:rsid w:val="00965CB5"/>
    <w:rsid w:val="00965ECD"/>
    <w:rsid w:val="00966B81"/>
    <w:rsid w:val="00966E1F"/>
    <w:rsid w:val="00967664"/>
    <w:rsid w:val="0097512C"/>
    <w:rsid w:val="00975429"/>
    <w:rsid w:val="00977D91"/>
    <w:rsid w:val="00977F79"/>
    <w:rsid w:val="00980108"/>
    <w:rsid w:val="00980143"/>
    <w:rsid w:val="009807B7"/>
    <w:rsid w:val="009809D7"/>
    <w:rsid w:val="009832CF"/>
    <w:rsid w:val="00983DE2"/>
    <w:rsid w:val="009870DA"/>
    <w:rsid w:val="009875D6"/>
    <w:rsid w:val="00990E29"/>
    <w:rsid w:val="00992CB8"/>
    <w:rsid w:val="00993544"/>
    <w:rsid w:val="00993D3A"/>
    <w:rsid w:val="00994A9B"/>
    <w:rsid w:val="00995940"/>
    <w:rsid w:val="009A0E26"/>
    <w:rsid w:val="009A21B6"/>
    <w:rsid w:val="009A24A8"/>
    <w:rsid w:val="009A275F"/>
    <w:rsid w:val="009A359B"/>
    <w:rsid w:val="009A73B8"/>
    <w:rsid w:val="009A7DAA"/>
    <w:rsid w:val="009B2926"/>
    <w:rsid w:val="009B427A"/>
    <w:rsid w:val="009B63A2"/>
    <w:rsid w:val="009B6AB6"/>
    <w:rsid w:val="009C596A"/>
    <w:rsid w:val="009C7720"/>
    <w:rsid w:val="009D0B05"/>
    <w:rsid w:val="009D1DD4"/>
    <w:rsid w:val="009D28B0"/>
    <w:rsid w:val="009D4B4C"/>
    <w:rsid w:val="009D56C9"/>
    <w:rsid w:val="009D5C77"/>
    <w:rsid w:val="009D6758"/>
    <w:rsid w:val="009E1E77"/>
    <w:rsid w:val="009E4196"/>
    <w:rsid w:val="009F1366"/>
    <w:rsid w:val="009F511E"/>
    <w:rsid w:val="009F52AE"/>
    <w:rsid w:val="009F73F8"/>
    <w:rsid w:val="009F78BC"/>
    <w:rsid w:val="00A01A13"/>
    <w:rsid w:val="00A01BB1"/>
    <w:rsid w:val="00A02646"/>
    <w:rsid w:val="00A02FBA"/>
    <w:rsid w:val="00A036F1"/>
    <w:rsid w:val="00A048AA"/>
    <w:rsid w:val="00A04D4F"/>
    <w:rsid w:val="00A04E4B"/>
    <w:rsid w:val="00A076C3"/>
    <w:rsid w:val="00A11697"/>
    <w:rsid w:val="00A11F60"/>
    <w:rsid w:val="00A139B7"/>
    <w:rsid w:val="00A17640"/>
    <w:rsid w:val="00A20390"/>
    <w:rsid w:val="00A21069"/>
    <w:rsid w:val="00A23AFA"/>
    <w:rsid w:val="00A23BD9"/>
    <w:rsid w:val="00A267AA"/>
    <w:rsid w:val="00A2779C"/>
    <w:rsid w:val="00A279C3"/>
    <w:rsid w:val="00A3188D"/>
    <w:rsid w:val="00A31B3E"/>
    <w:rsid w:val="00A31C9E"/>
    <w:rsid w:val="00A33128"/>
    <w:rsid w:val="00A33CDC"/>
    <w:rsid w:val="00A34362"/>
    <w:rsid w:val="00A34BC5"/>
    <w:rsid w:val="00A35A95"/>
    <w:rsid w:val="00A430D3"/>
    <w:rsid w:val="00A45159"/>
    <w:rsid w:val="00A455A8"/>
    <w:rsid w:val="00A4592D"/>
    <w:rsid w:val="00A47B43"/>
    <w:rsid w:val="00A52922"/>
    <w:rsid w:val="00A52EA1"/>
    <w:rsid w:val="00A532F3"/>
    <w:rsid w:val="00A54DD0"/>
    <w:rsid w:val="00A55FDD"/>
    <w:rsid w:val="00A6098F"/>
    <w:rsid w:val="00A60F15"/>
    <w:rsid w:val="00A6221E"/>
    <w:rsid w:val="00A62D41"/>
    <w:rsid w:val="00A62D93"/>
    <w:rsid w:val="00A630D7"/>
    <w:rsid w:val="00A63532"/>
    <w:rsid w:val="00A645D7"/>
    <w:rsid w:val="00A66D22"/>
    <w:rsid w:val="00A677EF"/>
    <w:rsid w:val="00A75BAF"/>
    <w:rsid w:val="00A8489E"/>
    <w:rsid w:val="00A86715"/>
    <w:rsid w:val="00A87A2C"/>
    <w:rsid w:val="00A92163"/>
    <w:rsid w:val="00AA1D11"/>
    <w:rsid w:val="00AA31A1"/>
    <w:rsid w:val="00AA38B4"/>
    <w:rsid w:val="00AA71C9"/>
    <w:rsid w:val="00AB0194"/>
    <w:rsid w:val="00AB02A7"/>
    <w:rsid w:val="00AB0D74"/>
    <w:rsid w:val="00AB1894"/>
    <w:rsid w:val="00AB2381"/>
    <w:rsid w:val="00AB2507"/>
    <w:rsid w:val="00AB50EC"/>
    <w:rsid w:val="00AC048F"/>
    <w:rsid w:val="00AC0DC2"/>
    <w:rsid w:val="00AC0FD2"/>
    <w:rsid w:val="00AC29F3"/>
    <w:rsid w:val="00AC3868"/>
    <w:rsid w:val="00AC5CFF"/>
    <w:rsid w:val="00AD0501"/>
    <w:rsid w:val="00AD1780"/>
    <w:rsid w:val="00AD6CA2"/>
    <w:rsid w:val="00AD6F41"/>
    <w:rsid w:val="00AE2132"/>
    <w:rsid w:val="00AE6864"/>
    <w:rsid w:val="00AE7459"/>
    <w:rsid w:val="00AF1335"/>
    <w:rsid w:val="00AF33B8"/>
    <w:rsid w:val="00AF6CBE"/>
    <w:rsid w:val="00AF76D5"/>
    <w:rsid w:val="00B00567"/>
    <w:rsid w:val="00B01C79"/>
    <w:rsid w:val="00B05636"/>
    <w:rsid w:val="00B0776E"/>
    <w:rsid w:val="00B07B2E"/>
    <w:rsid w:val="00B11DEB"/>
    <w:rsid w:val="00B1464A"/>
    <w:rsid w:val="00B15A05"/>
    <w:rsid w:val="00B2161F"/>
    <w:rsid w:val="00B21715"/>
    <w:rsid w:val="00B2277B"/>
    <w:rsid w:val="00B231E5"/>
    <w:rsid w:val="00B2339F"/>
    <w:rsid w:val="00B24772"/>
    <w:rsid w:val="00B34C81"/>
    <w:rsid w:val="00B40C10"/>
    <w:rsid w:val="00B412EA"/>
    <w:rsid w:val="00B43553"/>
    <w:rsid w:val="00B46CCB"/>
    <w:rsid w:val="00B470DF"/>
    <w:rsid w:val="00B4788D"/>
    <w:rsid w:val="00B516EE"/>
    <w:rsid w:val="00B51935"/>
    <w:rsid w:val="00B51B54"/>
    <w:rsid w:val="00B54B5B"/>
    <w:rsid w:val="00B5586D"/>
    <w:rsid w:val="00B55AA5"/>
    <w:rsid w:val="00B55EE9"/>
    <w:rsid w:val="00B56237"/>
    <w:rsid w:val="00B567F2"/>
    <w:rsid w:val="00B56BF1"/>
    <w:rsid w:val="00B57AF8"/>
    <w:rsid w:val="00B62817"/>
    <w:rsid w:val="00B639AB"/>
    <w:rsid w:val="00B63D28"/>
    <w:rsid w:val="00B64127"/>
    <w:rsid w:val="00B65DE8"/>
    <w:rsid w:val="00B6794B"/>
    <w:rsid w:val="00B73D2F"/>
    <w:rsid w:val="00B75C3B"/>
    <w:rsid w:val="00B808D7"/>
    <w:rsid w:val="00B815B8"/>
    <w:rsid w:val="00B8160D"/>
    <w:rsid w:val="00B817F6"/>
    <w:rsid w:val="00B8491D"/>
    <w:rsid w:val="00B857A7"/>
    <w:rsid w:val="00B9016C"/>
    <w:rsid w:val="00B9053F"/>
    <w:rsid w:val="00B9253B"/>
    <w:rsid w:val="00B929C8"/>
    <w:rsid w:val="00B92B14"/>
    <w:rsid w:val="00B94F6D"/>
    <w:rsid w:val="00B96A26"/>
    <w:rsid w:val="00B96E2D"/>
    <w:rsid w:val="00BA3009"/>
    <w:rsid w:val="00BA3580"/>
    <w:rsid w:val="00BB0B70"/>
    <w:rsid w:val="00BB199E"/>
    <w:rsid w:val="00BB1A11"/>
    <w:rsid w:val="00BB1EBF"/>
    <w:rsid w:val="00BB36E4"/>
    <w:rsid w:val="00BB416E"/>
    <w:rsid w:val="00BB436F"/>
    <w:rsid w:val="00BC2B38"/>
    <w:rsid w:val="00BC2B69"/>
    <w:rsid w:val="00BC396C"/>
    <w:rsid w:val="00BD0625"/>
    <w:rsid w:val="00BD0F04"/>
    <w:rsid w:val="00BD5ED8"/>
    <w:rsid w:val="00BD6849"/>
    <w:rsid w:val="00BE05A2"/>
    <w:rsid w:val="00BE1169"/>
    <w:rsid w:val="00BE5625"/>
    <w:rsid w:val="00BF1B1D"/>
    <w:rsid w:val="00BF5E2B"/>
    <w:rsid w:val="00BF6B78"/>
    <w:rsid w:val="00BF7753"/>
    <w:rsid w:val="00BF7A4E"/>
    <w:rsid w:val="00BF7BD7"/>
    <w:rsid w:val="00C00983"/>
    <w:rsid w:val="00C0148D"/>
    <w:rsid w:val="00C02B87"/>
    <w:rsid w:val="00C03733"/>
    <w:rsid w:val="00C04C2E"/>
    <w:rsid w:val="00C10335"/>
    <w:rsid w:val="00C11F98"/>
    <w:rsid w:val="00C1239C"/>
    <w:rsid w:val="00C151DD"/>
    <w:rsid w:val="00C15C71"/>
    <w:rsid w:val="00C1651F"/>
    <w:rsid w:val="00C20C36"/>
    <w:rsid w:val="00C2202F"/>
    <w:rsid w:val="00C225C8"/>
    <w:rsid w:val="00C27703"/>
    <w:rsid w:val="00C27C7D"/>
    <w:rsid w:val="00C31DDE"/>
    <w:rsid w:val="00C347A0"/>
    <w:rsid w:val="00C349C9"/>
    <w:rsid w:val="00C4086D"/>
    <w:rsid w:val="00C44B7B"/>
    <w:rsid w:val="00C5013D"/>
    <w:rsid w:val="00C520C1"/>
    <w:rsid w:val="00C54E0B"/>
    <w:rsid w:val="00C5572E"/>
    <w:rsid w:val="00C56287"/>
    <w:rsid w:val="00C567E3"/>
    <w:rsid w:val="00C62900"/>
    <w:rsid w:val="00C63386"/>
    <w:rsid w:val="00C63B01"/>
    <w:rsid w:val="00C64B9C"/>
    <w:rsid w:val="00C662BF"/>
    <w:rsid w:val="00C71F50"/>
    <w:rsid w:val="00C7382A"/>
    <w:rsid w:val="00C74415"/>
    <w:rsid w:val="00C74616"/>
    <w:rsid w:val="00C74A33"/>
    <w:rsid w:val="00C77164"/>
    <w:rsid w:val="00C77CC5"/>
    <w:rsid w:val="00C80BDE"/>
    <w:rsid w:val="00C81BCB"/>
    <w:rsid w:val="00C82DD0"/>
    <w:rsid w:val="00C8362D"/>
    <w:rsid w:val="00C83B98"/>
    <w:rsid w:val="00C83D39"/>
    <w:rsid w:val="00C84AB3"/>
    <w:rsid w:val="00C84E9B"/>
    <w:rsid w:val="00C93ECB"/>
    <w:rsid w:val="00C94F9A"/>
    <w:rsid w:val="00C97AF3"/>
    <w:rsid w:val="00C97F3A"/>
    <w:rsid w:val="00CA1896"/>
    <w:rsid w:val="00CA74F5"/>
    <w:rsid w:val="00CB0E3E"/>
    <w:rsid w:val="00CB22BA"/>
    <w:rsid w:val="00CB5B28"/>
    <w:rsid w:val="00CB65E2"/>
    <w:rsid w:val="00CB76B2"/>
    <w:rsid w:val="00CC0507"/>
    <w:rsid w:val="00CC0D27"/>
    <w:rsid w:val="00CC4D15"/>
    <w:rsid w:val="00CC4E19"/>
    <w:rsid w:val="00CC784A"/>
    <w:rsid w:val="00CC79DE"/>
    <w:rsid w:val="00CD3114"/>
    <w:rsid w:val="00CD42C4"/>
    <w:rsid w:val="00CD46B1"/>
    <w:rsid w:val="00CD79C8"/>
    <w:rsid w:val="00CE14FF"/>
    <w:rsid w:val="00CE3702"/>
    <w:rsid w:val="00CE52A2"/>
    <w:rsid w:val="00CE60E4"/>
    <w:rsid w:val="00CF27B4"/>
    <w:rsid w:val="00CF295F"/>
    <w:rsid w:val="00CF39AB"/>
    <w:rsid w:val="00CF5371"/>
    <w:rsid w:val="00CF5AB0"/>
    <w:rsid w:val="00CF7BF0"/>
    <w:rsid w:val="00D0148C"/>
    <w:rsid w:val="00D0323A"/>
    <w:rsid w:val="00D03E2D"/>
    <w:rsid w:val="00D0559F"/>
    <w:rsid w:val="00D0593A"/>
    <w:rsid w:val="00D05A00"/>
    <w:rsid w:val="00D064B5"/>
    <w:rsid w:val="00D077E9"/>
    <w:rsid w:val="00D11FB3"/>
    <w:rsid w:val="00D14E0D"/>
    <w:rsid w:val="00D16EF8"/>
    <w:rsid w:val="00D17396"/>
    <w:rsid w:val="00D2171B"/>
    <w:rsid w:val="00D224EF"/>
    <w:rsid w:val="00D22E82"/>
    <w:rsid w:val="00D266DF"/>
    <w:rsid w:val="00D26B52"/>
    <w:rsid w:val="00D2787C"/>
    <w:rsid w:val="00D27BCB"/>
    <w:rsid w:val="00D3275E"/>
    <w:rsid w:val="00D33983"/>
    <w:rsid w:val="00D34679"/>
    <w:rsid w:val="00D4036F"/>
    <w:rsid w:val="00D41411"/>
    <w:rsid w:val="00D419E8"/>
    <w:rsid w:val="00D424C4"/>
    <w:rsid w:val="00D42CB7"/>
    <w:rsid w:val="00D4341C"/>
    <w:rsid w:val="00D4633C"/>
    <w:rsid w:val="00D46D8E"/>
    <w:rsid w:val="00D471E4"/>
    <w:rsid w:val="00D50B5E"/>
    <w:rsid w:val="00D5413D"/>
    <w:rsid w:val="00D554F9"/>
    <w:rsid w:val="00D55707"/>
    <w:rsid w:val="00D570A9"/>
    <w:rsid w:val="00D57F40"/>
    <w:rsid w:val="00D60190"/>
    <w:rsid w:val="00D62073"/>
    <w:rsid w:val="00D62EB5"/>
    <w:rsid w:val="00D670AE"/>
    <w:rsid w:val="00D67D92"/>
    <w:rsid w:val="00D70D02"/>
    <w:rsid w:val="00D733D1"/>
    <w:rsid w:val="00D73968"/>
    <w:rsid w:val="00D74184"/>
    <w:rsid w:val="00D75018"/>
    <w:rsid w:val="00D752C9"/>
    <w:rsid w:val="00D7694D"/>
    <w:rsid w:val="00D76D79"/>
    <w:rsid w:val="00D76E92"/>
    <w:rsid w:val="00D770C7"/>
    <w:rsid w:val="00D7713A"/>
    <w:rsid w:val="00D77C7A"/>
    <w:rsid w:val="00D83DAC"/>
    <w:rsid w:val="00D83F36"/>
    <w:rsid w:val="00D841E9"/>
    <w:rsid w:val="00D854AE"/>
    <w:rsid w:val="00D85632"/>
    <w:rsid w:val="00D86945"/>
    <w:rsid w:val="00D90290"/>
    <w:rsid w:val="00D91390"/>
    <w:rsid w:val="00D92714"/>
    <w:rsid w:val="00D94A20"/>
    <w:rsid w:val="00D977EE"/>
    <w:rsid w:val="00DA1D13"/>
    <w:rsid w:val="00DB186B"/>
    <w:rsid w:val="00DB5E99"/>
    <w:rsid w:val="00DB7A9F"/>
    <w:rsid w:val="00DC0A81"/>
    <w:rsid w:val="00DC706A"/>
    <w:rsid w:val="00DC72A9"/>
    <w:rsid w:val="00DC7465"/>
    <w:rsid w:val="00DD152F"/>
    <w:rsid w:val="00DD3D21"/>
    <w:rsid w:val="00DD4A7E"/>
    <w:rsid w:val="00DD60FB"/>
    <w:rsid w:val="00DD698A"/>
    <w:rsid w:val="00DE213F"/>
    <w:rsid w:val="00DE2D16"/>
    <w:rsid w:val="00DE410B"/>
    <w:rsid w:val="00DE65AE"/>
    <w:rsid w:val="00DE6DA7"/>
    <w:rsid w:val="00DE7FA2"/>
    <w:rsid w:val="00DF0093"/>
    <w:rsid w:val="00DF027C"/>
    <w:rsid w:val="00DF0CF3"/>
    <w:rsid w:val="00DF1115"/>
    <w:rsid w:val="00DF17CF"/>
    <w:rsid w:val="00DF2815"/>
    <w:rsid w:val="00DF4934"/>
    <w:rsid w:val="00E00242"/>
    <w:rsid w:val="00E00A32"/>
    <w:rsid w:val="00E02B74"/>
    <w:rsid w:val="00E0736D"/>
    <w:rsid w:val="00E07C2A"/>
    <w:rsid w:val="00E10EA7"/>
    <w:rsid w:val="00E11A4C"/>
    <w:rsid w:val="00E149C9"/>
    <w:rsid w:val="00E151DA"/>
    <w:rsid w:val="00E15876"/>
    <w:rsid w:val="00E15954"/>
    <w:rsid w:val="00E15B09"/>
    <w:rsid w:val="00E16732"/>
    <w:rsid w:val="00E16BC4"/>
    <w:rsid w:val="00E17913"/>
    <w:rsid w:val="00E17E0B"/>
    <w:rsid w:val="00E22ACD"/>
    <w:rsid w:val="00E23F85"/>
    <w:rsid w:val="00E25F46"/>
    <w:rsid w:val="00E33503"/>
    <w:rsid w:val="00E336E8"/>
    <w:rsid w:val="00E364DB"/>
    <w:rsid w:val="00E36ED8"/>
    <w:rsid w:val="00E448D6"/>
    <w:rsid w:val="00E45C33"/>
    <w:rsid w:val="00E46387"/>
    <w:rsid w:val="00E4754B"/>
    <w:rsid w:val="00E47D1F"/>
    <w:rsid w:val="00E50057"/>
    <w:rsid w:val="00E514F3"/>
    <w:rsid w:val="00E51A73"/>
    <w:rsid w:val="00E51F49"/>
    <w:rsid w:val="00E543AD"/>
    <w:rsid w:val="00E54A6A"/>
    <w:rsid w:val="00E56B8D"/>
    <w:rsid w:val="00E608C9"/>
    <w:rsid w:val="00E61A64"/>
    <w:rsid w:val="00E620B0"/>
    <w:rsid w:val="00E63993"/>
    <w:rsid w:val="00E70571"/>
    <w:rsid w:val="00E74C20"/>
    <w:rsid w:val="00E81B40"/>
    <w:rsid w:val="00E824FC"/>
    <w:rsid w:val="00E843CE"/>
    <w:rsid w:val="00E856EC"/>
    <w:rsid w:val="00E85CFB"/>
    <w:rsid w:val="00E8751A"/>
    <w:rsid w:val="00E908A4"/>
    <w:rsid w:val="00E91285"/>
    <w:rsid w:val="00E91FC5"/>
    <w:rsid w:val="00EA4EC6"/>
    <w:rsid w:val="00EA5849"/>
    <w:rsid w:val="00EA5DF0"/>
    <w:rsid w:val="00EA6995"/>
    <w:rsid w:val="00EA76DD"/>
    <w:rsid w:val="00EA775C"/>
    <w:rsid w:val="00EB17FB"/>
    <w:rsid w:val="00EB1CA5"/>
    <w:rsid w:val="00EB1CF9"/>
    <w:rsid w:val="00EB36B9"/>
    <w:rsid w:val="00EB3C22"/>
    <w:rsid w:val="00EB3E9D"/>
    <w:rsid w:val="00EB6BA5"/>
    <w:rsid w:val="00EC0388"/>
    <w:rsid w:val="00EC2C46"/>
    <w:rsid w:val="00EC373C"/>
    <w:rsid w:val="00EC3B68"/>
    <w:rsid w:val="00EC4980"/>
    <w:rsid w:val="00EC611F"/>
    <w:rsid w:val="00EC68FE"/>
    <w:rsid w:val="00ED17B5"/>
    <w:rsid w:val="00ED18EE"/>
    <w:rsid w:val="00ED2357"/>
    <w:rsid w:val="00ED30B7"/>
    <w:rsid w:val="00ED4F01"/>
    <w:rsid w:val="00ED4F58"/>
    <w:rsid w:val="00EE287F"/>
    <w:rsid w:val="00EE4326"/>
    <w:rsid w:val="00EE4C14"/>
    <w:rsid w:val="00EE7CEC"/>
    <w:rsid w:val="00EF124C"/>
    <w:rsid w:val="00EF1622"/>
    <w:rsid w:val="00EF1714"/>
    <w:rsid w:val="00EF3151"/>
    <w:rsid w:val="00EF3E78"/>
    <w:rsid w:val="00EF4A78"/>
    <w:rsid w:val="00EF4F57"/>
    <w:rsid w:val="00EF555B"/>
    <w:rsid w:val="00EF6779"/>
    <w:rsid w:val="00F01540"/>
    <w:rsid w:val="00F027BB"/>
    <w:rsid w:val="00F06454"/>
    <w:rsid w:val="00F0728D"/>
    <w:rsid w:val="00F11B2A"/>
    <w:rsid w:val="00F11DCF"/>
    <w:rsid w:val="00F162EA"/>
    <w:rsid w:val="00F166D0"/>
    <w:rsid w:val="00F17564"/>
    <w:rsid w:val="00F21809"/>
    <w:rsid w:val="00F21AC2"/>
    <w:rsid w:val="00F242BF"/>
    <w:rsid w:val="00F25303"/>
    <w:rsid w:val="00F25EEA"/>
    <w:rsid w:val="00F2611F"/>
    <w:rsid w:val="00F26A32"/>
    <w:rsid w:val="00F30E68"/>
    <w:rsid w:val="00F315B7"/>
    <w:rsid w:val="00F315C6"/>
    <w:rsid w:val="00F37030"/>
    <w:rsid w:val="00F37849"/>
    <w:rsid w:val="00F40210"/>
    <w:rsid w:val="00F42824"/>
    <w:rsid w:val="00F45104"/>
    <w:rsid w:val="00F45684"/>
    <w:rsid w:val="00F51C1B"/>
    <w:rsid w:val="00F52D27"/>
    <w:rsid w:val="00F5317E"/>
    <w:rsid w:val="00F538FF"/>
    <w:rsid w:val="00F53F9B"/>
    <w:rsid w:val="00F54D42"/>
    <w:rsid w:val="00F5661D"/>
    <w:rsid w:val="00F60463"/>
    <w:rsid w:val="00F62281"/>
    <w:rsid w:val="00F6232A"/>
    <w:rsid w:val="00F62699"/>
    <w:rsid w:val="00F67893"/>
    <w:rsid w:val="00F678B5"/>
    <w:rsid w:val="00F67ACB"/>
    <w:rsid w:val="00F67F9D"/>
    <w:rsid w:val="00F71279"/>
    <w:rsid w:val="00F73588"/>
    <w:rsid w:val="00F76587"/>
    <w:rsid w:val="00F76A44"/>
    <w:rsid w:val="00F77F5E"/>
    <w:rsid w:val="00F77F81"/>
    <w:rsid w:val="00F80AE5"/>
    <w:rsid w:val="00F811B1"/>
    <w:rsid w:val="00F812A4"/>
    <w:rsid w:val="00F8146F"/>
    <w:rsid w:val="00F829F7"/>
    <w:rsid w:val="00F831D1"/>
    <w:rsid w:val="00F83527"/>
    <w:rsid w:val="00F839B3"/>
    <w:rsid w:val="00F90529"/>
    <w:rsid w:val="00F90595"/>
    <w:rsid w:val="00F905A1"/>
    <w:rsid w:val="00F917F4"/>
    <w:rsid w:val="00F9583B"/>
    <w:rsid w:val="00F97219"/>
    <w:rsid w:val="00F97B6B"/>
    <w:rsid w:val="00F97D12"/>
    <w:rsid w:val="00FA273C"/>
    <w:rsid w:val="00FA6982"/>
    <w:rsid w:val="00FA7C8F"/>
    <w:rsid w:val="00FB1065"/>
    <w:rsid w:val="00FB1154"/>
    <w:rsid w:val="00FB132C"/>
    <w:rsid w:val="00FB3170"/>
    <w:rsid w:val="00FB34BC"/>
    <w:rsid w:val="00FB4B12"/>
    <w:rsid w:val="00FB5667"/>
    <w:rsid w:val="00FB6B81"/>
    <w:rsid w:val="00FC0F2C"/>
    <w:rsid w:val="00FC305D"/>
    <w:rsid w:val="00FC30B8"/>
    <w:rsid w:val="00FC7613"/>
    <w:rsid w:val="00FD076B"/>
    <w:rsid w:val="00FD14AB"/>
    <w:rsid w:val="00FD1DEA"/>
    <w:rsid w:val="00FD2D18"/>
    <w:rsid w:val="00FD49F0"/>
    <w:rsid w:val="00FD4EB5"/>
    <w:rsid w:val="00FD582C"/>
    <w:rsid w:val="00FD583F"/>
    <w:rsid w:val="00FD5DC3"/>
    <w:rsid w:val="00FD650E"/>
    <w:rsid w:val="00FD676C"/>
    <w:rsid w:val="00FD7488"/>
    <w:rsid w:val="00FD7661"/>
    <w:rsid w:val="00FE0463"/>
    <w:rsid w:val="00FE1E44"/>
    <w:rsid w:val="00FE445F"/>
    <w:rsid w:val="00FE5957"/>
    <w:rsid w:val="00FE74FF"/>
    <w:rsid w:val="00FF0171"/>
    <w:rsid w:val="00FF16B4"/>
    <w:rsid w:val="00FF16F0"/>
    <w:rsid w:val="00FF4EBB"/>
    <w:rsid w:val="00FF586D"/>
    <w:rsid w:val="00FF5994"/>
    <w:rsid w:val="00FF7CF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ff0f0,#fff5f5,#fffbfb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87C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D7713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0F09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D7713A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1"/>
    <w:rsid w:val="000F09D1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paragraph" w:styleId="NormalWeb">
    <w:name w:val="Normal (Web)"/>
    <w:basedOn w:val="Normal"/>
    <w:uiPriority w:val="99"/>
    <w:unhideWhenUsed/>
    <w:rsid w:val="000F09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FF4EBB"/>
    <w:rPr>
      <w:b/>
      <w:bCs/>
    </w:rPr>
  </w:style>
  <w:style w:type="character" w:styleId="nfasis">
    <w:name w:val="Emphasis"/>
    <w:basedOn w:val="Fuentedeprrafopredeter"/>
    <w:uiPriority w:val="20"/>
    <w:qFormat/>
    <w:rsid w:val="00FF4EBB"/>
    <w:rPr>
      <w:i/>
      <w:iCs/>
    </w:rPr>
  </w:style>
  <w:style w:type="paragraph" w:styleId="TtuloTDC">
    <w:name w:val="TOC Heading"/>
    <w:basedOn w:val="Ttulo1"/>
    <w:next w:val="Normal"/>
    <w:uiPriority w:val="39"/>
    <w:unhideWhenUsed/>
    <w:qFormat/>
    <w:rsid w:val="00280FE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E0D26"/>
    <w:pPr>
      <w:tabs>
        <w:tab w:val="right" w:leader="dot" w:pos="9826"/>
      </w:tabs>
      <w:spacing w:after="100"/>
    </w:pPr>
    <w:rPr>
      <w:rFonts w:ascii="Bahnschrift" w:hAnsi="Bahnschrift"/>
      <w:b w:val="0"/>
      <w:bCs/>
      <w:noProof/>
      <w:color w:val="C00000"/>
      <w:sz w:val="16"/>
      <w:szCs w:val="16"/>
      <w:lang w:bidi="es-ES"/>
    </w:rPr>
  </w:style>
  <w:style w:type="paragraph" w:styleId="TDC2">
    <w:name w:val="toc 2"/>
    <w:basedOn w:val="Normal"/>
    <w:next w:val="Normal"/>
    <w:autoRedefine/>
    <w:uiPriority w:val="39"/>
    <w:unhideWhenUsed/>
    <w:rsid w:val="00280FE4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280FE4"/>
    <w:pPr>
      <w:spacing w:after="100"/>
      <w:ind w:left="560"/>
    </w:pPr>
  </w:style>
  <w:style w:type="paragraph" w:styleId="Descripcin">
    <w:name w:val="caption"/>
    <w:basedOn w:val="Normal"/>
    <w:next w:val="Normal"/>
    <w:uiPriority w:val="99"/>
    <w:unhideWhenUsed/>
    <w:rsid w:val="00A11F60"/>
    <w:pPr>
      <w:spacing w:after="200" w:line="240" w:lineRule="auto"/>
    </w:pPr>
    <w:rPr>
      <w:i/>
      <w:iCs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759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655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970</TotalTime>
  <Pages>8</Pages>
  <Words>278</Words>
  <Characters>1489</Characters>
  <Application>Microsoft Office Word</Application>
  <DocSecurity>0</DocSecurity>
  <Lines>114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578</cp:revision>
  <cp:lastPrinted>2022-01-14T21:13:00Z</cp:lastPrinted>
  <dcterms:created xsi:type="dcterms:W3CDTF">2023-03-04T12:00:00Z</dcterms:created>
  <dcterms:modified xsi:type="dcterms:W3CDTF">2023-04-17T08:43:00Z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