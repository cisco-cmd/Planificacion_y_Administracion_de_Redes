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BFB"/>
  <w:body>
    <w:p w14:paraId="4A2E57AD" w14:textId="7E37B61D" w:rsidR="00D077E9" w:rsidRDefault="00A34BC5" w:rsidP="00D70D02">
      <w:pPr>
        <w:rPr>
          <w:noProof/>
        </w:rPr>
      </w:pPr>
      <w:bookmarkStart w:id="0" w:name="_Hlk130555148"/>
      <w:bookmarkEnd w:id="0"/>
      <w:r>
        <w:rPr>
          <w:noProof/>
        </w:rPr>
        <w:drawing>
          <wp:anchor distT="0" distB="0" distL="114300" distR="114300" simplePos="0" relativeHeight="251865600" behindDoc="1" locked="0" layoutInCell="1" allowOverlap="1" wp14:anchorId="5C6151E7" wp14:editId="26D11C7E">
            <wp:simplePos x="0" y="0"/>
            <wp:positionH relativeFrom="column">
              <wp:posOffset>-14571436</wp:posOffset>
            </wp:positionH>
            <wp:positionV relativeFrom="paragraph">
              <wp:posOffset>-2663009</wp:posOffset>
            </wp:positionV>
            <wp:extent cx="23187625" cy="13048343"/>
            <wp:effectExtent l="0" t="0" r="0" b="1270"/>
            <wp:wrapNone/>
            <wp:docPr id="3" name="Imagen 3" descr="Networking Wallpapers - Top Free Networking Background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working Wallpapers - Top Free Networking Backgrounds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1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7625" cy="1304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36675694" w:rsidR="00D077E9" w:rsidRDefault="00D077E9" w:rsidP="00AB02A7">
            <w:pPr>
              <w:rPr>
                <w:noProof/>
              </w:rPr>
            </w:pPr>
          </w:p>
          <w:p w14:paraId="19779501" w14:textId="763487A6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158E43B4" w:rsidR="00D077E9" w:rsidRPr="00F97219" w:rsidRDefault="001A1D1A" w:rsidP="00AB02A7">
            <w:pPr>
              <w:rPr>
                <w:noProof/>
                <w:color w:val="2665F0" w:themeColor="text2" w:themeTint="99"/>
              </w:rPr>
            </w:pPr>
            <w:r>
              <w:rPr>
                <w:noProof/>
              </w:rPr>
              <w:drawing>
                <wp:anchor distT="0" distB="0" distL="114300" distR="114300" simplePos="0" relativeHeight="251867648" behindDoc="0" locked="0" layoutInCell="1" allowOverlap="1" wp14:anchorId="496F601A" wp14:editId="12452EEA">
                  <wp:simplePos x="0" y="0"/>
                  <wp:positionH relativeFrom="column">
                    <wp:posOffset>-221539</wp:posOffset>
                  </wp:positionH>
                  <wp:positionV relativeFrom="paragraph">
                    <wp:posOffset>1745869</wp:posOffset>
                  </wp:positionV>
                  <wp:extent cx="3962400" cy="3962400"/>
                  <wp:effectExtent l="0" t="0" r="0" b="0"/>
                  <wp:wrapNone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97219">
              <w:rPr>
                <w:noProof/>
                <w:color w:val="2665F0" w:themeColor="text2" w:themeTint="99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23936" behindDoc="0" locked="0" layoutInCell="1" allowOverlap="1" wp14:anchorId="5D6904CF" wp14:editId="4A9AC087">
                      <wp:simplePos x="0" y="0"/>
                      <wp:positionH relativeFrom="column">
                        <wp:posOffset>163272</wp:posOffset>
                      </wp:positionH>
                      <wp:positionV relativeFrom="paragraph">
                        <wp:posOffset>1526006</wp:posOffset>
                      </wp:positionV>
                      <wp:extent cx="1858433" cy="0"/>
                      <wp:effectExtent l="38100" t="38100" r="46990" b="38100"/>
                      <wp:wrapNone/>
                      <wp:docPr id="1" name="Conector recto 1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58433" cy="0"/>
                              </a:xfrm>
                              <a:prstGeom prst="line">
                                <a:avLst/>
                              </a:prstGeom>
                              <a:ln w="76200" cap="rnd">
                                <a:solidFill>
                                  <a:srgbClr val="FF9B9B"/>
                                </a:solidFill>
                                <a:headEnd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C6E294F" id="Conector recto 1" o:spid="_x0000_s1026" alt="divisor de texto" style="position:absolute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85pt,120.15pt" to="159.2pt,1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" strokecolor="#ff9b9b" strokeweight="6pt">
                      <v:stroke startarrowwidth="wide" startarrowlength="long" endcap="round"/>
                    </v:lin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1648" behindDoc="0" locked="0" layoutInCell="1" allowOverlap="1" wp14:anchorId="109145AA" wp14:editId="096B7876">
                      <wp:simplePos x="0" y="0"/>
                      <wp:positionH relativeFrom="column">
                        <wp:posOffset>42062</wp:posOffset>
                      </wp:positionH>
                      <wp:positionV relativeFrom="paragraph">
                        <wp:posOffset>428549</wp:posOffset>
                      </wp:positionV>
                      <wp:extent cx="3599180" cy="1682496"/>
                      <wp:effectExtent l="0" t="0" r="0" b="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99180" cy="168249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7094E3" w14:textId="6A3130D8" w:rsidR="00237644" w:rsidRPr="00EB6BA5" w:rsidRDefault="00EB6BA5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D1D1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  <w:r w:rsidRPr="00EB6BA5">
                                    <w:rPr>
                                      <w:rFonts w:ascii="Poppins" w:hAnsi="Poppins" w:cs="Poppins"/>
                                      <w:color w:val="FFD1D1"/>
                                      <w:sz w:val="56"/>
                                      <w:szCs w:val="56"/>
                                      <w:lang w:bidi="es-ES"/>
                                    </w:rPr>
                                    <w:t xml:space="preserve">ACTIVIDAD </w:t>
                                  </w:r>
                                  <w:r w:rsidR="001A1D1A">
                                    <w:rPr>
                                      <w:rFonts w:ascii="Poppins" w:hAnsi="Poppins" w:cs="Poppins"/>
                                      <w:color w:val="FFD1D1"/>
                                      <w:sz w:val="56"/>
                                      <w:szCs w:val="56"/>
                                      <w:lang w:bidi="es-ES"/>
                                    </w:rPr>
                                    <w:t>8.</w:t>
                                  </w:r>
                                  <w:r w:rsidR="00240278">
                                    <w:rPr>
                                      <w:rFonts w:ascii="Poppins" w:hAnsi="Poppins" w:cs="Poppins"/>
                                      <w:color w:val="FFD1D1"/>
                                      <w:sz w:val="56"/>
                                      <w:szCs w:val="56"/>
                                      <w:lang w:bidi="es-ES"/>
                                    </w:rPr>
                                    <w:t>3</w:t>
                                  </w:r>
                                  <w:r w:rsidR="00CC784A" w:rsidRPr="00EB6BA5">
                                    <w:rPr>
                                      <w:rFonts w:ascii="Poppins" w:hAnsi="Poppins" w:cs="Poppins"/>
                                      <w:color w:val="FFD1D1"/>
                                      <w:sz w:val="56"/>
                                      <w:szCs w:val="56"/>
                                      <w:lang w:bidi="es-ES"/>
                                    </w:rPr>
                                    <w:t>:</w:t>
                                  </w:r>
                                </w:p>
                                <w:p w14:paraId="3FAEB2CF" w14:textId="2394B54A" w:rsidR="00CC784A" w:rsidRPr="001A1D1A" w:rsidRDefault="001A1D1A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D1D1"/>
                                      <w:sz w:val="40"/>
                                      <w:szCs w:val="40"/>
                                    </w:rPr>
                                  </w:pPr>
                                  <w:r w:rsidRPr="001A1D1A">
                                    <w:rPr>
                                      <w:rFonts w:ascii="Poppins" w:hAnsi="Poppins" w:cs="Poppins"/>
                                      <w:color w:val="FFD1D1"/>
                                      <w:sz w:val="40"/>
                                      <w:szCs w:val="40"/>
                                      <w:lang w:bidi="es-ES"/>
                                    </w:rPr>
                                    <w:t xml:space="preserve">ENRUTAMIENTO </w:t>
                                  </w:r>
                                  <w:r w:rsidR="00945DFE">
                                    <w:rPr>
                                      <w:rFonts w:ascii="Poppins" w:hAnsi="Poppins" w:cs="Poppins"/>
                                      <w:color w:val="FFD1D1"/>
                                      <w:sz w:val="40"/>
                                      <w:szCs w:val="40"/>
                                      <w:lang w:bidi="es-ES"/>
                                    </w:rPr>
                                    <w:t>ESTÁTICO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3.3pt;margin-top:33.75pt;width:283.4pt;height:132.5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" filled="f" stroked="f" strokeweight=".5pt">
                      <v:textbox>
                        <w:txbxContent>
                          <w:p w14:paraId="7F7094E3" w14:textId="6A3130D8" w:rsidR="00237644" w:rsidRPr="00EB6BA5" w:rsidRDefault="00EB6BA5" w:rsidP="00D077E9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D1D1"/>
                                <w:sz w:val="56"/>
                                <w:szCs w:val="56"/>
                                <w:lang w:bidi="es-ES"/>
                              </w:rPr>
                            </w:pPr>
                            <w:r w:rsidRPr="00EB6BA5">
                              <w:rPr>
                                <w:rFonts w:ascii="Poppins" w:hAnsi="Poppins" w:cs="Poppins"/>
                                <w:color w:val="FFD1D1"/>
                                <w:sz w:val="56"/>
                                <w:szCs w:val="56"/>
                                <w:lang w:bidi="es-ES"/>
                              </w:rPr>
                              <w:t xml:space="preserve">ACTIVIDAD </w:t>
                            </w:r>
                            <w:r w:rsidR="001A1D1A">
                              <w:rPr>
                                <w:rFonts w:ascii="Poppins" w:hAnsi="Poppins" w:cs="Poppins"/>
                                <w:color w:val="FFD1D1"/>
                                <w:sz w:val="56"/>
                                <w:szCs w:val="56"/>
                                <w:lang w:bidi="es-ES"/>
                              </w:rPr>
                              <w:t>8.</w:t>
                            </w:r>
                            <w:r w:rsidR="00240278">
                              <w:rPr>
                                <w:rFonts w:ascii="Poppins" w:hAnsi="Poppins" w:cs="Poppins"/>
                                <w:color w:val="FFD1D1"/>
                                <w:sz w:val="56"/>
                                <w:szCs w:val="56"/>
                                <w:lang w:bidi="es-ES"/>
                              </w:rPr>
                              <w:t>3</w:t>
                            </w:r>
                            <w:r w:rsidR="00CC784A" w:rsidRPr="00EB6BA5">
                              <w:rPr>
                                <w:rFonts w:ascii="Poppins" w:hAnsi="Poppins" w:cs="Poppins"/>
                                <w:color w:val="FFD1D1"/>
                                <w:sz w:val="56"/>
                                <w:szCs w:val="56"/>
                                <w:lang w:bidi="es-ES"/>
                              </w:rPr>
                              <w:t>:</w:t>
                            </w:r>
                          </w:p>
                          <w:p w14:paraId="3FAEB2CF" w14:textId="2394B54A" w:rsidR="00CC784A" w:rsidRPr="001A1D1A" w:rsidRDefault="001A1D1A" w:rsidP="00D077E9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D1D1"/>
                                <w:sz w:val="40"/>
                                <w:szCs w:val="40"/>
                              </w:rPr>
                            </w:pPr>
                            <w:r w:rsidRPr="001A1D1A">
                              <w:rPr>
                                <w:rFonts w:ascii="Poppins" w:hAnsi="Poppins" w:cs="Poppins"/>
                                <w:color w:val="FFD1D1"/>
                                <w:sz w:val="40"/>
                                <w:szCs w:val="40"/>
                                <w:lang w:bidi="es-ES"/>
                              </w:rPr>
                              <w:t xml:space="preserve">ENRUTAMIENTO </w:t>
                            </w:r>
                            <w:r w:rsidR="00945DFE">
                              <w:rPr>
                                <w:rFonts w:ascii="Poppins" w:hAnsi="Poppins" w:cs="Poppins"/>
                                <w:color w:val="FFD1D1"/>
                                <w:sz w:val="40"/>
                                <w:szCs w:val="40"/>
                                <w:lang w:bidi="es-ES"/>
                              </w:rPr>
                              <w:t>ESTÁTICO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6F051992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11B3F9F" w14:textId="6EBC90B4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0034DF9F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4F39792D" w:rsidR="00D077E9" w:rsidRPr="00D86945" w:rsidRDefault="007635E8" w:rsidP="00AB02A7">
            <w:pPr>
              <w:rPr>
                <w:noProof/>
                <w:sz w:val="10"/>
                <w:szCs w:val="10"/>
              </w:rPr>
            </w:pPr>
            <w:r w:rsidRPr="00F97219">
              <w:rPr>
                <w:noProof/>
                <w:color w:val="2665F0" w:themeColor="text2" w:themeTint="99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765248" behindDoc="0" locked="0" layoutInCell="1" allowOverlap="1" wp14:anchorId="4315AEC8" wp14:editId="1AEED9AE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970280</wp:posOffset>
                      </wp:positionV>
                      <wp:extent cx="1858433" cy="0"/>
                      <wp:effectExtent l="38100" t="38100" r="46990" b="38100"/>
                      <wp:wrapNone/>
                      <wp:docPr id="38" name="Conector recto 38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58433" cy="0"/>
                              </a:xfrm>
                              <a:prstGeom prst="line">
                                <a:avLst/>
                              </a:prstGeom>
                              <a:ln w="76200" cap="rnd">
                                <a:solidFill>
                                  <a:srgbClr val="FF9B9B"/>
                                </a:solidFill>
                                <a:headEnd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4D445A" id="Conector recto 38" o:spid="_x0000_s1026" alt="divisor de texto" style="position:absolute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05pt,76.4pt" to="157.4pt,7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" strokecolor="#ff9b9b" strokeweight="6pt">
                      <v:stroke startarrowwidth="wide" startarrowlength="long" endcap="round"/>
                    </v:line>
                  </w:pict>
                </mc:Fallback>
              </mc:AlternateContent>
            </w:r>
          </w:p>
        </w:tc>
      </w:tr>
    </w:tbl>
    <w:p w14:paraId="12D59304" w14:textId="69FF6F5E" w:rsidR="00D872BF" w:rsidRDefault="00A34BC5" w:rsidP="00D872BF">
      <w:pPr>
        <w:pStyle w:val="Contenido"/>
        <w:rPr>
          <w:noProof/>
          <w:lang w:bidi="es-ES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866624" behindDoc="1" locked="0" layoutInCell="1" allowOverlap="1" wp14:anchorId="7B60DC4F" wp14:editId="5EF404B9">
                <wp:simplePos x="0" y="0"/>
                <wp:positionH relativeFrom="column">
                  <wp:posOffset>-760367</wp:posOffset>
                </wp:positionH>
                <wp:positionV relativeFrom="paragraph">
                  <wp:posOffset>7101931</wp:posOffset>
                </wp:positionV>
                <wp:extent cx="8302171" cy="2948849"/>
                <wp:effectExtent l="400050" t="438150" r="384810" b="3854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2171" cy="2948849"/>
                        </a:xfrm>
                        <a:prstGeom prst="rect">
                          <a:avLst/>
                        </a:prstGeom>
                        <a:solidFill>
                          <a:srgbClr val="442020">
                            <a:alpha val="90000"/>
                          </a:srgbClr>
                        </a:solidFill>
                        <a:ln>
                          <a:noFill/>
                        </a:ln>
                        <a:effectLst>
                          <a:outerShdw blurRad="508000" dist="38100" dir="16200000" rotWithShape="0">
                            <a:srgbClr val="9A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CA912" id="Rectángulo 4" o:spid="_x0000_s1026" style="position:absolute;margin-left:-59.85pt;margin-top:559.2pt;width:653.7pt;height:232.2pt;z-index:-25144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" fillcolor="#442020" stroked="f" strokeweight="2pt">
                <v:fill opacity="59110f"/>
                <v:shadow on="t" color="#9a0000" opacity="26214f" origin=",.5" offset="0,-3pt"/>
              </v:rect>
            </w:pict>
          </mc:Fallback>
        </mc:AlternateContent>
      </w:r>
      <w:r w:rsidR="007635E8" w:rsidRPr="00CD42C4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063CF8FC" wp14:editId="502A38B7">
                <wp:simplePos x="0" y="0"/>
                <wp:positionH relativeFrom="margin">
                  <wp:align>left</wp:align>
                </wp:positionH>
                <wp:positionV relativeFrom="paragraph">
                  <wp:posOffset>7228696</wp:posOffset>
                </wp:positionV>
                <wp:extent cx="3139440" cy="624840"/>
                <wp:effectExtent l="0" t="0" r="0" b="38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B20C9" w14:textId="0AE4FFD4" w:rsidR="00704F0E" w:rsidRPr="00516CA9" w:rsidRDefault="008A4229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D1D1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516CA9">
                              <w:rPr>
                                <w:rFonts w:ascii="Poppins" w:hAnsi="Poppins" w:cs="Poppins"/>
                                <w:color w:val="FFD1D1"/>
                                <w:sz w:val="28"/>
                                <w:szCs w:val="28"/>
                                <w:lang w:bidi="es-ES"/>
                              </w:rPr>
                              <w:t>ADMINISTRACIÓN DE REDES</w:t>
                            </w:r>
                          </w:p>
                          <w:p w14:paraId="3095BFCE" w14:textId="6E9B5CD1" w:rsidR="00F76A44" w:rsidRPr="00516CA9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D1D1"/>
                                <w:sz w:val="28"/>
                                <w:szCs w:val="28"/>
                              </w:rPr>
                            </w:pPr>
                            <w:r w:rsidRPr="00516CA9">
                              <w:rPr>
                                <w:rFonts w:ascii="Poppins" w:hAnsi="Poppins" w:cs="Poppins"/>
                                <w:color w:val="FFD1D1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7" type="#_x0000_t202" style="position:absolute;margin-left:0;margin-top:569.2pt;width:247.2pt;height:49.2pt;z-index:251615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" filled="f" stroked="f" strokeweight=".5pt">
                <v:textbox>
                  <w:txbxContent>
                    <w:p w14:paraId="477B20C9" w14:textId="0AE4FFD4" w:rsidR="00704F0E" w:rsidRPr="00516CA9" w:rsidRDefault="008A4229" w:rsidP="00704F0E">
                      <w:pPr>
                        <w:pStyle w:val="Ttulo"/>
                        <w:spacing w:after="0"/>
                        <w:rPr>
                          <w:rFonts w:ascii="Poppins" w:hAnsi="Poppins" w:cs="Poppins"/>
                          <w:color w:val="FFD1D1"/>
                          <w:sz w:val="28"/>
                          <w:szCs w:val="28"/>
                          <w:lang w:bidi="es-ES"/>
                        </w:rPr>
                      </w:pPr>
                      <w:r w:rsidRPr="00516CA9">
                        <w:rPr>
                          <w:rFonts w:ascii="Poppins" w:hAnsi="Poppins" w:cs="Poppins"/>
                          <w:color w:val="FFD1D1"/>
                          <w:sz w:val="28"/>
                          <w:szCs w:val="28"/>
                          <w:lang w:bidi="es-ES"/>
                        </w:rPr>
                        <w:t>ADMINISTRACIÓN DE REDES</w:t>
                      </w:r>
                    </w:p>
                    <w:p w14:paraId="3095BFCE" w14:textId="6E9B5CD1" w:rsidR="00F76A44" w:rsidRPr="00516CA9" w:rsidRDefault="00F76A44" w:rsidP="00704F0E">
                      <w:pPr>
                        <w:pStyle w:val="Ttulo"/>
                        <w:spacing w:after="0"/>
                        <w:rPr>
                          <w:rFonts w:ascii="Poppins" w:hAnsi="Poppins" w:cs="Poppins"/>
                          <w:color w:val="FFD1D1"/>
                          <w:sz w:val="28"/>
                          <w:szCs w:val="28"/>
                        </w:rPr>
                      </w:pPr>
                      <w:r w:rsidRPr="00516CA9">
                        <w:rPr>
                          <w:rFonts w:ascii="Poppins" w:hAnsi="Poppins" w:cs="Poppins"/>
                          <w:color w:val="FFD1D1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35E8" w:rsidRPr="00CD42C4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46BDF55B" wp14:editId="7E8CF6FD">
                <wp:simplePos x="0" y="0"/>
                <wp:positionH relativeFrom="column">
                  <wp:posOffset>-140335</wp:posOffset>
                </wp:positionH>
                <wp:positionV relativeFrom="paragraph">
                  <wp:posOffset>350856</wp:posOffset>
                </wp:positionV>
                <wp:extent cx="3938905" cy="8648700"/>
                <wp:effectExtent l="266700" t="342900" r="290195" b="24765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487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14000">
                              <a:srgbClr val="4E1A16">
                                <a:alpha val="88627"/>
                              </a:srgbClr>
                            </a:gs>
                            <a:gs pos="100000">
                              <a:srgbClr val="4E1A16">
                                <a:alpha val="87000"/>
                              </a:srgbClr>
                            </a:gs>
                            <a:gs pos="46945">
                              <a:srgbClr val="802B24">
                                <a:alpha val="85000"/>
                              </a:srgbClr>
                            </a:gs>
                            <a:gs pos="69000">
                              <a:srgbClr val="802B24">
                                <a:alpha val="90000"/>
                              </a:srgb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>
                          <a:outerShdw blurRad="292100" dir="5400000" sx="101000" sy="101000" rotWithShape="0">
                            <a:srgbClr val="9A0000">
                              <a:alpha val="57647"/>
                            </a:srgbClr>
                          </a:outerShdw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F3D3F" w14:textId="6EF8D63A" w:rsidR="00F97219" w:rsidRDefault="00F97219" w:rsidP="00F972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BDF55B" id="Rectángulo: esquinas redondeadas 12" o:spid="_x0000_s1028" style="position:absolute;margin-left:-11.05pt;margin-top:27.65pt;width:310.15pt;height:681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" fillcolor="#4e1a16" stroked="f" strokeweight="2pt">
                <v:fill opacity="57016f" color2="#4e1a16" o:opacity2="58082f" colors="0 #4e1a16;9175f #4e1a16;30766f #802b24;45220f #802b24" focus="100%" type="gradient"/>
                <v:shadow on="t" type="perspective" color="#9a0000" opacity="37779f" origin=",.5" offset="0,0" matrix="66191f,,,66191f"/>
                <v:textbox>
                  <w:txbxContent>
                    <w:p w14:paraId="556F3D3F" w14:textId="6EF8D63A" w:rsidR="00F97219" w:rsidRDefault="00F97219" w:rsidP="00F9721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280FE4" w:rsidRPr="00CD42C4">
        <w:rPr>
          <w:noProof/>
        </w:rPr>
        <w:t xml:space="preserve"> </w:t>
      </w:r>
      <w:r w:rsidR="00D077E9" w:rsidRPr="00CD42C4">
        <w:rPr>
          <w:noProof/>
          <w:lang w:bidi="es-ES"/>
        </w:rPr>
        <w:br w:type="page"/>
      </w:r>
      <w:bookmarkStart w:id="1" w:name="_Toc122451105"/>
      <w:bookmarkStart w:id="2" w:name="_Toc130557090"/>
      <w:bookmarkEnd w:id="1"/>
    </w:p>
    <w:p w14:paraId="2B1CA0DB" w14:textId="1091CC68" w:rsidR="00D2171B" w:rsidRPr="00170161" w:rsidRDefault="004324BE" w:rsidP="00CF5AB0">
      <w:pPr>
        <w:pStyle w:val="Ttulo1"/>
        <w:jc w:val="both"/>
        <w:rPr>
          <w:rFonts w:ascii="Bahnschrift" w:hAnsi="Bahnschrift"/>
          <w:noProof/>
          <w:color w:val="9A0000"/>
          <w:sz w:val="44"/>
          <w:szCs w:val="24"/>
          <w:lang w:bidi="es-ES"/>
        </w:rPr>
      </w:pPr>
      <w:bookmarkStart w:id="3" w:name="_Toc133246797"/>
      <w:r>
        <w:rPr>
          <w:rFonts w:ascii="Bahnschrift" w:hAnsi="Bahnschrift"/>
          <w:noProof/>
          <w:color w:val="9A0000"/>
          <w:sz w:val="44"/>
          <w:szCs w:val="24"/>
          <w:lang w:bidi="es-ES"/>
        </w:rPr>
        <w:lastRenderedPageBreak/>
        <w:t xml:space="preserve">Método 1, </w:t>
      </w:r>
      <w:r w:rsidR="00D45953">
        <w:rPr>
          <w:rFonts w:ascii="Bahnschrift" w:hAnsi="Bahnschrift"/>
          <w:noProof/>
          <w:color w:val="9A0000"/>
          <w:sz w:val="44"/>
          <w:szCs w:val="24"/>
          <w:lang w:bidi="es-ES"/>
        </w:rPr>
        <w:t>sumando subredes</w:t>
      </w:r>
      <w:r w:rsidR="00FE1E44" w:rsidRPr="00071AEB">
        <w:rPr>
          <w:rFonts w:ascii="Bahnschrift" w:hAnsi="Bahnschrift"/>
          <w:noProof/>
          <w:color w:val="9A0000"/>
          <w:sz w:val="44"/>
          <w:szCs w:val="24"/>
          <w:lang w:bidi="es-ES"/>
        </w:rPr>
        <w:t>:</w:t>
      </w:r>
      <w:bookmarkEnd w:id="2"/>
      <w:bookmarkEnd w:id="3"/>
    </w:p>
    <w:p w14:paraId="3682F922" w14:textId="77777777" w:rsidR="00B0776E" w:rsidRPr="00B0776E" w:rsidRDefault="00B0776E" w:rsidP="00B0776E">
      <w:pPr>
        <w:rPr>
          <w:noProof/>
          <w:sz w:val="22"/>
          <w:szCs w:val="18"/>
          <w:lang w:bidi="es-ES"/>
        </w:rPr>
      </w:pPr>
    </w:p>
    <w:p w14:paraId="6E521ECE" w14:textId="5B261CE0" w:rsidR="00C15143" w:rsidRPr="00CD0329" w:rsidRDefault="00D45953" w:rsidP="00CD0329">
      <w:pPr>
        <w:jc w:val="both"/>
        <w:rPr>
          <w:rFonts w:ascii="Leelawadee" w:hAnsi="Leelawadee" w:cs="Leelawadee"/>
          <w:b w:val="0"/>
          <w:bCs/>
          <w:noProof/>
          <w:color w:val="auto"/>
          <w:lang w:bidi="es-ES"/>
        </w:rPr>
      </w:pPr>
      <w:r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>En este primer método, en vez de ir indicando en la tabla de enrutamiento de cada router</w:t>
      </w:r>
      <w:r w:rsidR="00945DFE"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 xml:space="preserve"> (rutas indirectas)</w:t>
      </w:r>
      <w:r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 xml:space="preserve">, la red a la que tiene que ir y su salto, sumaremos las subredes </w:t>
      </w:r>
      <w:r w:rsidR="008741F8"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>y de esa manera nos quedaremos con una sola rut</w:t>
      </w:r>
      <w:r w:rsidR="006F1641"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>a</w:t>
      </w:r>
      <w:r w:rsidR="008741F8"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 xml:space="preserve"> por router</w:t>
      </w:r>
      <w:r w:rsidR="00A97433"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>.</w:t>
      </w:r>
    </w:p>
    <w:p w14:paraId="5E48F3CE" w14:textId="77777777" w:rsidR="006F1641" w:rsidRPr="00CD0329" w:rsidRDefault="006F1641" w:rsidP="007D2C61">
      <w:pPr>
        <w:rPr>
          <w:rFonts w:ascii="Leelawadee" w:hAnsi="Leelawadee" w:cs="Leelawadee"/>
          <w:b w:val="0"/>
          <w:bCs/>
          <w:noProof/>
          <w:color w:val="auto"/>
          <w:sz w:val="24"/>
          <w:szCs w:val="20"/>
          <w:lang w:bidi="es-ES"/>
        </w:rPr>
      </w:pPr>
    </w:p>
    <w:p w14:paraId="17674182" w14:textId="48C45EC2" w:rsidR="006F1641" w:rsidRPr="00CD0329" w:rsidRDefault="006F1641" w:rsidP="007D2C61">
      <w:pPr>
        <w:rPr>
          <w:sz w:val="32"/>
          <w:szCs w:val="24"/>
          <w:lang w:bidi="es-ES"/>
        </w:rPr>
      </w:pPr>
      <w:r w:rsidRPr="00CD0329">
        <w:rPr>
          <w:noProof/>
          <w:sz w:val="32"/>
          <w:szCs w:val="24"/>
          <w:lang w:bidi="es-ES"/>
        </w:rPr>
        <w:drawing>
          <wp:inline distT="0" distB="0" distL="0" distR="0" wp14:anchorId="307424E6" wp14:editId="58E95D35">
            <wp:extent cx="6245860" cy="3562985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AA6B" w14:textId="1E138815" w:rsidR="006F1641" w:rsidRPr="00CD0329" w:rsidRDefault="006F1641" w:rsidP="00CD0329">
      <w:pPr>
        <w:jc w:val="both"/>
        <w:rPr>
          <w:rFonts w:ascii="Leelawadee" w:hAnsi="Leelawadee" w:cs="Leelawadee"/>
          <w:b w:val="0"/>
          <w:bCs/>
          <w:noProof/>
          <w:color w:val="auto"/>
          <w:lang w:bidi="es-ES"/>
        </w:rPr>
      </w:pPr>
      <w:r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 xml:space="preserve">Si nos damos cuenta, cada router necesita acceso </w:t>
      </w:r>
      <w:r w:rsidR="00AD2123"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>a tres redes, las cuales tendremos que sumar.</w:t>
      </w:r>
    </w:p>
    <w:p w14:paraId="4C058C20" w14:textId="2F6F060F" w:rsidR="00AD2123" w:rsidRPr="00CD0329" w:rsidRDefault="00AD2123" w:rsidP="00CD0329">
      <w:pPr>
        <w:jc w:val="both"/>
        <w:rPr>
          <w:rFonts w:ascii="Leelawadee" w:hAnsi="Leelawadee" w:cs="Leelawadee"/>
          <w:b w:val="0"/>
          <w:bCs/>
          <w:noProof/>
          <w:color w:val="auto"/>
          <w:lang w:bidi="es-ES"/>
        </w:rPr>
      </w:pPr>
    </w:p>
    <w:p w14:paraId="5BE07536" w14:textId="00038ED4" w:rsidR="00AD2123" w:rsidRPr="00CD0329" w:rsidRDefault="00AD2123" w:rsidP="00CD0329">
      <w:pPr>
        <w:jc w:val="both"/>
        <w:rPr>
          <w:rFonts w:ascii="Leelawadee" w:hAnsi="Leelawadee" w:cs="Leelawadee"/>
          <w:b w:val="0"/>
          <w:bCs/>
          <w:noProof/>
          <w:color w:val="auto"/>
          <w:lang w:bidi="es-ES"/>
        </w:rPr>
      </w:pPr>
      <w:r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 xml:space="preserve">El </w:t>
      </w:r>
      <w:r w:rsidRPr="00CD0329">
        <w:rPr>
          <w:rFonts w:ascii="Leelawadee" w:hAnsi="Leelawadee" w:cs="Leelawadee"/>
          <w:noProof/>
          <w:color w:val="auto"/>
          <w:lang w:bidi="es-ES"/>
        </w:rPr>
        <w:t>router0</w:t>
      </w:r>
      <w:r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 xml:space="preserve"> </w:t>
      </w:r>
      <w:r w:rsidR="00A03B6D"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 xml:space="preserve">necesita acceso a la subred </w:t>
      </w:r>
      <w:r w:rsidR="00A03B6D" w:rsidRPr="00CD0329">
        <w:rPr>
          <w:rFonts w:ascii="Leelawadee" w:hAnsi="Leelawadee" w:cs="Leelawadee"/>
          <w:noProof/>
          <w:color w:val="auto"/>
          <w:lang w:bidi="es-ES"/>
        </w:rPr>
        <w:t>192.26.134.64/27</w:t>
      </w:r>
      <w:r w:rsidR="00A03B6D"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 xml:space="preserve">, </w:t>
      </w:r>
      <w:r w:rsidR="00A03B6D" w:rsidRPr="00CD0329">
        <w:rPr>
          <w:rFonts w:ascii="Leelawadee" w:hAnsi="Leelawadee" w:cs="Leelawadee"/>
          <w:noProof/>
          <w:color w:val="auto"/>
          <w:lang w:bidi="es-ES"/>
        </w:rPr>
        <w:t>192.26.134.128/28</w:t>
      </w:r>
      <w:r w:rsidR="00A03B6D"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 xml:space="preserve"> y </w:t>
      </w:r>
      <w:r w:rsidR="00A03B6D" w:rsidRPr="00CD0329">
        <w:rPr>
          <w:rFonts w:ascii="Leelawadee" w:hAnsi="Leelawadee" w:cs="Leelawadee"/>
          <w:noProof/>
          <w:color w:val="auto"/>
          <w:lang w:bidi="es-ES"/>
        </w:rPr>
        <w:t>192.26.134.96/27</w:t>
      </w:r>
      <w:r w:rsidR="00E97359"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>.</w:t>
      </w:r>
    </w:p>
    <w:p w14:paraId="058618AB" w14:textId="77777777" w:rsidR="006F1641" w:rsidRPr="00CD0329" w:rsidRDefault="006F1641" w:rsidP="00CD0329">
      <w:pPr>
        <w:jc w:val="both"/>
        <w:rPr>
          <w:sz w:val="36"/>
          <w:szCs w:val="28"/>
          <w:lang w:bidi="es-ES"/>
        </w:rPr>
      </w:pPr>
    </w:p>
    <w:p w14:paraId="22FD9142" w14:textId="1B5C50AC" w:rsidR="00DB42AC" w:rsidRPr="00CD0329" w:rsidRDefault="00DB42AC" w:rsidP="00CD0329">
      <w:pPr>
        <w:jc w:val="both"/>
        <w:rPr>
          <w:rFonts w:ascii="Leelawadee" w:hAnsi="Leelawadee" w:cs="Leelawadee"/>
          <w:b w:val="0"/>
          <w:bCs/>
          <w:color w:val="auto"/>
          <w:lang w:bidi="es-ES"/>
        </w:rPr>
      </w:pPr>
      <w:r w:rsidRPr="00CD0329">
        <w:rPr>
          <w:rFonts w:ascii="Leelawadee" w:hAnsi="Leelawadee" w:cs="Leelawadee" w:hint="cs"/>
          <w:color w:val="auto"/>
          <w:lang w:bidi="es-ES"/>
        </w:rPr>
        <w:t>192.26.134.64/27</w:t>
      </w:r>
      <w:r w:rsidRPr="00CD0329">
        <w:rPr>
          <w:rFonts w:ascii="Leelawadee" w:hAnsi="Leelawadee" w:cs="Leelawadee" w:hint="cs"/>
          <w:b w:val="0"/>
          <w:bCs/>
          <w:color w:val="auto"/>
          <w:lang w:bidi="es-ES"/>
        </w:rPr>
        <w:tab/>
      </w:r>
      <w:r w:rsidRPr="00CD0329">
        <w:rPr>
          <w:rFonts w:ascii="Leelawadee" w:hAnsi="Leelawadee" w:cs="Leelawadee"/>
          <w:b w:val="0"/>
          <w:bCs/>
          <w:color w:val="auto"/>
          <w:lang w:bidi="es-ES"/>
        </w:rPr>
        <w:t xml:space="preserve">         </w:t>
      </w:r>
      <w:r w:rsidRPr="00CD0329">
        <w:rPr>
          <w:rFonts w:ascii="Leelawadee" w:hAnsi="Leelawadee" w:cs="Leelawadee" w:hint="cs"/>
          <w:b w:val="0"/>
          <w:bCs/>
          <w:color w:val="FF0000"/>
          <w:lang w:bidi="es-ES"/>
        </w:rPr>
        <w:t xml:space="preserve">11000000.00011010.10000110. </w:t>
      </w:r>
      <w:r w:rsidRPr="00CD0329">
        <w:rPr>
          <w:rFonts w:ascii="Leelawadee" w:hAnsi="Leelawadee" w:cs="Leelawadee" w:hint="cs"/>
          <w:b w:val="0"/>
          <w:bCs/>
          <w:color w:val="auto"/>
          <w:lang w:bidi="es-ES"/>
        </w:rPr>
        <w:t xml:space="preserve">| </w:t>
      </w:r>
      <w:r w:rsidRPr="00CD0329">
        <w:rPr>
          <w:rFonts w:ascii="Leelawadee" w:hAnsi="Leelawadee" w:cs="Leelawadee" w:hint="cs"/>
          <w:b w:val="0"/>
          <w:bCs/>
          <w:color w:val="00B050"/>
          <w:lang w:bidi="es-ES"/>
        </w:rPr>
        <w:t>01000000</w:t>
      </w:r>
    </w:p>
    <w:p w14:paraId="74BA4B0B" w14:textId="6A4A48A4" w:rsidR="00DB42AC" w:rsidRPr="00CD0329" w:rsidRDefault="00DB42AC" w:rsidP="00CD0329">
      <w:pPr>
        <w:jc w:val="both"/>
        <w:rPr>
          <w:rFonts w:ascii="Leelawadee" w:hAnsi="Leelawadee" w:cs="Leelawadee"/>
          <w:b w:val="0"/>
          <w:bCs/>
          <w:color w:val="auto"/>
          <w:lang w:bidi="es-ES"/>
        </w:rPr>
      </w:pPr>
      <w:r w:rsidRPr="00CD0329">
        <w:rPr>
          <w:rFonts w:ascii="Leelawadee" w:hAnsi="Leelawadee" w:cs="Leelawadee" w:hint="cs"/>
          <w:color w:val="auto"/>
          <w:lang w:bidi="es-ES"/>
        </w:rPr>
        <w:t>192.26.134.128/28</w:t>
      </w:r>
      <w:r w:rsidRPr="00CD0329">
        <w:rPr>
          <w:rFonts w:ascii="Leelawadee" w:hAnsi="Leelawadee" w:cs="Leelawadee"/>
          <w:b w:val="0"/>
          <w:bCs/>
          <w:color w:val="auto"/>
          <w:lang w:bidi="es-ES"/>
        </w:rPr>
        <w:t xml:space="preserve"> </w:t>
      </w:r>
      <w:r w:rsidR="00CD0329">
        <w:rPr>
          <w:rFonts w:ascii="Leelawadee" w:hAnsi="Leelawadee" w:cs="Leelawadee"/>
          <w:b w:val="0"/>
          <w:bCs/>
          <w:color w:val="auto"/>
          <w:lang w:bidi="es-ES"/>
        </w:rPr>
        <w:tab/>
      </w:r>
      <w:r w:rsidR="00CD0329">
        <w:rPr>
          <w:rFonts w:ascii="Leelawadee" w:hAnsi="Leelawadee" w:cs="Leelawadee"/>
          <w:b w:val="0"/>
          <w:bCs/>
          <w:color w:val="auto"/>
          <w:lang w:bidi="es-ES"/>
        </w:rPr>
        <w:tab/>
      </w:r>
      <w:r w:rsidRPr="00CD0329">
        <w:rPr>
          <w:rFonts w:ascii="Leelawadee" w:hAnsi="Leelawadee" w:cs="Leelawadee" w:hint="cs"/>
          <w:b w:val="0"/>
          <w:bCs/>
          <w:color w:val="FF0000"/>
          <w:lang w:bidi="es-ES"/>
        </w:rPr>
        <w:t>11000000.00011010.10000110.</w:t>
      </w:r>
      <w:r w:rsidR="00CD0329">
        <w:rPr>
          <w:rFonts w:ascii="Leelawadee" w:hAnsi="Leelawadee" w:cs="Leelawadee"/>
          <w:b w:val="0"/>
          <w:bCs/>
          <w:color w:val="FF0000"/>
          <w:lang w:bidi="es-ES"/>
        </w:rPr>
        <w:t xml:space="preserve"> </w:t>
      </w:r>
      <w:r w:rsidRPr="00CD0329">
        <w:rPr>
          <w:rFonts w:ascii="Leelawadee" w:hAnsi="Leelawadee" w:cs="Leelawadee" w:hint="cs"/>
          <w:b w:val="0"/>
          <w:bCs/>
          <w:color w:val="auto"/>
          <w:lang w:bidi="es-ES"/>
        </w:rPr>
        <w:t xml:space="preserve">| </w:t>
      </w:r>
      <w:r w:rsidRPr="00CD0329">
        <w:rPr>
          <w:rFonts w:ascii="Leelawadee" w:hAnsi="Leelawadee" w:cs="Leelawadee" w:hint="cs"/>
          <w:b w:val="0"/>
          <w:bCs/>
          <w:color w:val="00B050"/>
          <w:lang w:bidi="es-ES"/>
        </w:rPr>
        <w:t>10000000</w:t>
      </w:r>
    </w:p>
    <w:p w14:paraId="29DDDC6F" w14:textId="7ABABD16" w:rsidR="00DB42AC" w:rsidRPr="00CD0329" w:rsidRDefault="00DB42AC" w:rsidP="00CD0329">
      <w:pPr>
        <w:jc w:val="both"/>
        <w:rPr>
          <w:rFonts w:ascii="Leelawadee" w:hAnsi="Leelawadee" w:cs="Leelawadee"/>
          <w:b w:val="0"/>
          <w:bCs/>
          <w:color w:val="auto"/>
          <w:lang w:bidi="es-ES"/>
        </w:rPr>
      </w:pPr>
      <w:r w:rsidRPr="00CD0329">
        <w:rPr>
          <w:rFonts w:ascii="Leelawadee" w:hAnsi="Leelawadee" w:cs="Leelawadee" w:hint="cs"/>
          <w:color w:val="auto"/>
          <w:lang w:bidi="es-ES"/>
        </w:rPr>
        <w:t>192.26.134.96/27</w:t>
      </w:r>
      <w:r w:rsidRPr="00CD0329">
        <w:rPr>
          <w:rFonts w:ascii="Leelawadee" w:hAnsi="Leelawadee" w:cs="Leelawadee" w:hint="cs"/>
          <w:color w:val="auto"/>
          <w:lang w:bidi="es-ES"/>
        </w:rPr>
        <w:tab/>
      </w:r>
      <w:r w:rsidRPr="00CD0329">
        <w:rPr>
          <w:rFonts w:ascii="Leelawadee" w:hAnsi="Leelawadee" w:cs="Leelawadee"/>
          <w:b w:val="0"/>
          <w:bCs/>
          <w:color w:val="auto"/>
          <w:lang w:bidi="es-ES"/>
        </w:rPr>
        <w:t xml:space="preserve">         </w:t>
      </w:r>
      <w:r w:rsidRPr="00CD0329">
        <w:rPr>
          <w:rFonts w:ascii="Leelawadee" w:hAnsi="Leelawadee" w:cs="Leelawadee" w:hint="cs"/>
          <w:b w:val="0"/>
          <w:bCs/>
          <w:color w:val="FF0000"/>
          <w:lang w:bidi="es-ES"/>
        </w:rPr>
        <w:t xml:space="preserve">11000000.00011010.10000110. </w:t>
      </w:r>
      <w:r w:rsidRPr="00CD0329">
        <w:rPr>
          <w:rFonts w:ascii="Leelawadee" w:hAnsi="Leelawadee" w:cs="Leelawadee" w:hint="cs"/>
          <w:b w:val="0"/>
          <w:bCs/>
          <w:color w:val="auto"/>
          <w:lang w:bidi="es-ES"/>
        </w:rPr>
        <w:t xml:space="preserve">| </w:t>
      </w:r>
      <w:r w:rsidRPr="00CD0329">
        <w:rPr>
          <w:rFonts w:ascii="Leelawadee" w:hAnsi="Leelawadee" w:cs="Leelawadee" w:hint="cs"/>
          <w:b w:val="0"/>
          <w:bCs/>
          <w:color w:val="00B050"/>
          <w:lang w:bidi="es-ES"/>
        </w:rPr>
        <w:t>01100000</w:t>
      </w:r>
    </w:p>
    <w:p w14:paraId="6DCC1889" w14:textId="64443892" w:rsidR="006F1641" w:rsidRPr="00CD0329" w:rsidRDefault="006F1641" w:rsidP="00CD0329">
      <w:pPr>
        <w:jc w:val="both"/>
        <w:rPr>
          <w:sz w:val="32"/>
          <w:szCs w:val="24"/>
          <w:lang w:bidi="es-ES"/>
        </w:rPr>
      </w:pPr>
    </w:p>
    <w:p w14:paraId="68D2B7DA" w14:textId="07908246" w:rsidR="00DB42AC" w:rsidRPr="00CD0329" w:rsidRDefault="00DB42AC" w:rsidP="00CD0329">
      <w:pPr>
        <w:jc w:val="both"/>
        <w:rPr>
          <w:rFonts w:ascii="Leelawadee" w:hAnsi="Leelawadee" w:cs="Leelawadee"/>
          <w:b w:val="0"/>
          <w:bCs/>
          <w:color w:val="auto"/>
          <w:lang w:bidi="es-ES"/>
        </w:rPr>
      </w:pPr>
      <w:r w:rsidRPr="00CD0329">
        <w:rPr>
          <w:rFonts w:ascii="Leelawadee" w:hAnsi="Leelawadee" w:cs="Leelawadee"/>
          <w:b w:val="0"/>
          <w:bCs/>
          <w:color w:val="auto"/>
          <w:lang w:bidi="es-ES"/>
        </w:rPr>
        <w:t xml:space="preserve">Saldría la red </w:t>
      </w:r>
      <w:r w:rsidRPr="00CD0329">
        <w:rPr>
          <w:rFonts w:ascii="Leelawadee" w:hAnsi="Leelawadee" w:cs="Leelawadee"/>
          <w:color w:val="auto"/>
          <w:lang w:bidi="es-ES"/>
        </w:rPr>
        <w:t>192.26.134.0/24</w:t>
      </w:r>
    </w:p>
    <w:p w14:paraId="21C01B6B" w14:textId="77777777" w:rsidR="00474581" w:rsidRDefault="00474581" w:rsidP="00DB42AC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7806F828" w14:textId="77777777" w:rsidR="00945DFE" w:rsidRDefault="00945DFE" w:rsidP="00DB42AC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2B2EF4AC" w14:textId="77777777" w:rsidR="00945DFE" w:rsidRDefault="00945DFE" w:rsidP="00DB42AC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4F0BB68B" w14:textId="77777777" w:rsidR="00945DFE" w:rsidRDefault="00945DFE" w:rsidP="00DB42AC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41FEC986" w14:textId="77777777" w:rsidR="00945DFE" w:rsidRDefault="00945DFE" w:rsidP="00DB42AC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35AD6549" w14:textId="3086ED3B" w:rsidR="007E69BB" w:rsidRPr="00CD0329" w:rsidRDefault="00945DFE" w:rsidP="00CD0329">
      <w:pPr>
        <w:jc w:val="both"/>
        <w:rPr>
          <w:rFonts w:ascii="Leelawadee" w:hAnsi="Leelawadee" w:cs="Leelawadee"/>
          <w:b w:val="0"/>
          <w:bCs/>
          <w:color w:val="auto"/>
          <w:lang w:bidi="es-ES"/>
        </w:rPr>
      </w:pPr>
      <w:r w:rsidRPr="00CD0329">
        <w:rPr>
          <w:noProof/>
          <w:lang w:bidi="es-ES"/>
        </w:rPr>
        <w:lastRenderedPageBreak/>
        <w:drawing>
          <wp:anchor distT="0" distB="0" distL="114300" distR="114300" simplePos="0" relativeHeight="251868672" behindDoc="0" locked="0" layoutInCell="1" allowOverlap="1" wp14:anchorId="5279B40A" wp14:editId="53D4B6ED">
            <wp:simplePos x="0" y="0"/>
            <wp:positionH relativeFrom="page">
              <wp:align>center</wp:align>
            </wp:positionH>
            <wp:positionV relativeFrom="paragraph">
              <wp:posOffset>710565</wp:posOffset>
            </wp:positionV>
            <wp:extent cx="4476750" cy="1907033"/>
            <wp:effectExtent l="152400" t="152400" r="361950" b="360045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070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74581" w:rsidRPr="00CD0329">
        <w:rPr>
          <w:rFonts w:ascii="Leelawadee" w:hAnsi="Leelawadee" w:cs="Leelawadee"/>
          <w:b w:val="0"/>
          <w:bCs/>
          <w:color w:val="auto"/>
          <w:lang w:bidi="es-ES"/>
        </w:rPr>
        <w:t xml:space="preserve">Entonces, lo que tenemos que hacer es </w:t>
      </w:r>
      <w:r w:rsidR="002E0993" w:rsidRPr="00CD0329">
        <w:rPr>
          <w:rFonts w:ascii="Leelawadee" w:hAnsi="Leelawadee" w:cs="Leelawadee"/>
          <w:b w:val="0"/>
          <w:bCs/>
          <w:color w:val="auto"/>
          <w:lang w:bidi="es-ES"/>
        </w:rPr>
        <w:t xml:space="preserve">definir en enrutamiento estático solo la subred sumada y el salto, que sería el </w:t>
      </w:r>
      <w:r w:rsidR="004B76A6" w:rsidRPr="00CD0329">
        <w:rPr>
          <w:rFonts w:ascii="Leelawadee" w:hAnsi="Leelawadee" w:cs="Leelawadee"/>
          <w:b w:val="0"/>
          <w:bCs/>
          <w:color w:val="auto"/>
          <w:lang w:bidi="es-ES"/>
        </w:rPr>
        <w:t>Gateway del router:</w:t>
      </w:r>
    </w:p>
    <w:p w14:paraId="08D38EAF" w14:textId="77777777" w:rsidR="007E69BB" w:rsidRPr="00CD0329" w:rsidRDefault="007E69BB" w:rsidP="00DB42AC">
      <w:pPr>
        <w:rPr>
          <w:lang w:bidi="es-ES"/>
        </w:rPr>
      </w:pPr>
    </w:p>
    <w:p w14:paraId="438399AE" w14:textId="367200D6" w:rsidR="007E69BB" w:rsidRPr="00CD0329" w:rsidRDefault="007E69BB" w:rsidP="00CD0329">
      <w:pPr>
        <w:jc w:val="both"/>
        <w:rPr>
          <w:rFonts w:ascii="Leelawadee" w:hAnsi="Leelawadee" w:cs="Leelawadee"/>
          <w:b w:val="0"/>
          <w:bCs/>
          <w:noProof/>
          <w:color w:val="auto"/>
          <w:lang w:bidi="es-ES"/>
        </w:rPr>
      </w:pPr>
      <w:r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 xml:space="preserve">El </w:t>
      </w:r>
      <w:r w:rsidRPr="00CD0329">
        <w:rPr>
          <w:rFonts w:ascii="Leelawadee" w:hAnsi="Leelawadee" w:cs="Leelawadee"/>
          <w:noProof/>
          <w:color w:val="auto"/>
          <w:lang w:bidi="es-ES"/>
        </w:rPr>
        <w:t>router1</w:t>
      </w:r>
      <w:r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 xml:space="preserve"> necesita acceso a la subred </w:t>
      </w:r>
      <w:r w:rsidRPr="00CD0329">
        <w:rPr>
          <w:rFonts w:ascii="Leelawadee" w:hAnsi="Leelawadee" w:cs="Leelawadee"/>
          <w:noProof/>
          <w:color w:val="auto"/>
          <w:lang w:bidi="es-ES"/>
        </w:rPr>
        <w:t>192.26.134.128/28</w:t>
      </w:r>
      <w:r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 xml:space="preserve">, </w:t>
      </w:r>
      <w:r w:rsidRPr="00CD0329">
        <w:rPr>
          <w:rFonts w:ascii="Leelawadee" w:hAnsi="Leelawadee" w:cs="Leelawadee"/>
          <w:noProof/>
          <w:color w:val="auto"/>
          <w:lang w:bidi="es-ES"/>
        </w:rPr>
        <w:t>192.26.134.96/27</w:t>
      </w:r>
      <w:r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 xml:space="preserve"> y </w:t>
      </w:r>
      <w:r w:rsidRPr="00CD0329">
        <w:rPr>
          <w:rFonts w:ascii="Leelawadee" w:hAnsi="Leelawadee" w:cs="Leelawadee"/>
          <w:noProof/>
          <w:color w:val="auto"/>
          <w:lang w:bidi="es-ES"/>
        </w:rPr>
        <w:t>192.26.134.0/2</w:t>
      </w:r>
      <w:r w:rsidR="009935B1" w:rsidRPr="00CD0329">
        <w:rPr>
          <w:rFonts w:ascii="Leelawadee" w:hAnsi="Leelawadee" w:cs="Leelawadee"/>
          <w:noProof/>
          <w:color w:val="auto"/>
          <w:lang w:bidi="es-ES"/>
        </w:rPr>
        <w:t>5</w:t>
      </w:r>
      <w:r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>.</w:t>
      </w:r>
    </w:p>
    <w:p w14:paraId="2AAB6F05" w14:textId="77777777" w:rsidR="007E69BB" w:rsidRPr="00CD0329" w:rsidRDefault="007E69BB" w:rsidP="00CD0329">
      <w:pPr>
        <w:jc w:val="both"/>
        <w:rPr>
          <w:sz w:val="36"/>
          <w:szCs w:val="28"/>
          <w:lang w:bidi="es-ES"/>
        </w:rPr>
      </w:pPr>
    </w:p>
    <w:p w14:paraId="54BB1CC9" w14:textId="77777777" w:rsidR="00D3775D" w:rsidRPr="00CD0329" w:rsidRDefault="00D3775D" w:rsidP="00CD0329">
      <w:pPr>
        <w:jc w:val="both"/>
        <w:rPr>
          <w:rFonts w:ascii="Leelawadee" w:hAnsi="Leelawadee" w:cs="Leelawadee"/>
          <w:b w:val="0"/>
          <w:bCs/>
          <w:color w:val="auto"/>
          <w:lang w:bidi="es-ES"/>
        </w:rPr>
      </w:pPr>
      <w:r w:rsidRPr="00CD0329">
        <w:rPr>
          <w:rFonts w:ascii="Leelawadee" w:hAnsi="Leelawadee" w:cs="Leelawadee"/>
          <w:color w:val="auto"/>
          <w:lang w:bidi="es-ES"/>
        </w:rPr>
        <w:t>192.26.134.128/28</w:t>
      </w:r>
      <w:r w:rsidRPr="00CD0329">
        <w:rPr>
          <w:rFonts w:ascii="Leelawadee" w:hAnsi="Leelawadee" w:cs="Leelawadee"/>
          <w:b w:val="0"/>
          <w:bCs/>
          <w:color w:val="auto"/>
          <w:lang w:bidi="es-ES"/>
        </w:rPr>
        <w:tab/>
      </w:r>
      <w:r w:rsidRPr="00CD0329">
        <w:rPr>
          <w:rFonts w:ascii="Leelawadee" w:hAnsi="Leelawadee" w:cs="Leelawadee"/>
          <w:b w:val="0"/>
          <w:bCs/>
          <w:color w:val="FF0000"/>
          <w:lang w:bidi="es-ES"/>
        </w:rPr>
        <w:t xml:space="preserve">11000000.00011010.10000110. </w:t>
      </w:r>
      <w:r w:rsidRPr="00CD0329">
        <w:rPr>
          <w:rFonts w:ascii="Leelawadee" w:hAnsi="Leelawadee" w:cs="Leelawadee"/>
          <w:b w:val="0"/>
          <w:bCs/>
          <w:color w:val="auto"/>
          <w:lang w:bidi="es-ES"/>
        </w:rPr>
        <w:t xml:space="preserve">| </w:t>
      </w:r>
      <w:r w:rsidRPr="00CD0329">
        <w:rPr>
          <w:rFonts w:ascii="Leelawadee" w:hAnsi="Leelawadee" w:cs="Leelawadee"/>
          <w:color w:val="92D050"/>
          <w:lang w:bidi="es-ES"/>
        </w:rPr>
        <w:t>10000000</w:t>
      </w:r>
    </w:p>
    <w:p w14:paraId="294C1E6B" w14:textId="0BBF07E6" w:rsidR="00D3775D" w:rsidRPr="00CD0329" w:rsidRDefault="00D3775D" w:rsidP="00CD0329">
      <w:pPr>
        <w:jc w:val="both"/>
        <w:rPr>
          <w:rFonts w:ascii="Leelawadee" w:hAnsi="Leelawadee" w:cs="Leelawadee"/>
          <w:b w:val="0"/>
          <w:bCs/>
          <w:color w:val="auto"/>
          <w:lang w:bidi="es-ES"/>
        </w:rPr>
      </w:pPr>
      <w:r w:rsidRPr="00CD0329">
        <w:rPr>
          <w:rFonts w:ascii="Leelawadee" w:hAnsi="Leelawadee" w:cs="Leelawadee"/>
          <w:color w:val="auto"/>
          <w:lang w:bidi="es-ES"/>
        </w:rPr>
        <w:t>192.26.134.96/27</w:t>
      </w:r>
      <w:r w:rsidRPr="00CD0329">
        <w:rPr>
          <w:rFonts w:ascii="Leelawadee" w:hAnsi="Leelawadee" w:cs="Leelawadee"/>
          <w:color w:val="auto"/>
          <w:lang w:bidi="es-ES"/>
        </w:rPr>
        <w:tab/>
      </w:r>
      <w:r w:rsidRPr="00CD0329">
        <w:rPr>
          <w:rFonts w:ascii="Leelawadee" w:hAnsi="Leelawadee" w:cs="Leelawadee"/>
          <w:b w:val="0"/>
          <w:bCs/>
          <w:color w:val="FF0000"/>
          <w:lang w:bidi="es-ES"/>
        </w:rPr>
        <w:t xml:space="preserve">11000000.00011010.10000110. </w:t>
      </w:r>
      <w:r w:rsidRPr="00CD0329">
        <w:rPr>
          <w:rFonts w:ascii="Leelawadee" w:hAnsi="Leelawadee" w:cs="Leelawadee"/>
          <w:b w:val="0"/>
          <w:bCs/>
          <w:color w:val="auto"/>
          <w:lang w:bidi="es-ES"/>
        </w:rPr>
        <w:t xml:space="preserve">| </w:t>
      </w:r>
      <w:r w:rsidRPr="00CD0329">
        <w:rPr>
          <w:rFonts w:ascii="Leelawadee" w:hAnsi="Leelawadee" w:cs="Leelawadee"/>
          <w:color w:val="92D050"/>
          <w:lang w:bidi="es-ES"/>
        </w:rPr>
        <w:t>01100000</w:t>
      </w:r>
    </w:p>
    <w:p w14:paraId="64370696" w14:textId="76AEAB43" w:rsidR="007E69BB" w:rsidRPr="00CD0329" w:rsidRDefault="00D3775D" w:rsidP="00CD0329">
      <w:pPr>
        <w:jc w:val="both"/>
        <w:rPr>
          <w:rFonts w:ascii="Leelawadee" w:hAnsi="Leelawadee" w:cs="Leelawadee"/>
          <w:b w:val="0"/>
          <w:bCs/>
          <w:color w:val="auto"/>
          <w:lang w:bidi="es-ES"/>
        </w:rPr>
      </w:pPr>
      <w:r w:rsidRPr="00CD0329">
        <w:rPr>
          <w:rFonts w:ascii="Leelawadee" w:hAnsi="Leelawadee" w:cs="Leelawadee"/>
          <w:color w:val="auto"/>
          <w:lang w:bidi="es-ES"/>
        </w:rPr>
        <w:t>192.26.134.0/25</w:t>
      </w:r>
      <w:r w:rsidRPr="00CD0329">
        <w:rPr>
          <w:rFonts w:ascii="Leelawadee" w:hAnsi="Leelawadee" w:cs="Leelawadee"/>
          <w:color w:val="auto"/>
          <w:lang w:bidi="es-ES"/>
        </w:rPr>
        <w:tab/>
      </w:r>
      <w:r w:rsidR="00CD0329">
        <w:rPr>
          <w:rFonts w:ascii="Leelawadee" w:hAnsi="Leelawadee" w:cs="Leelawadee"/>
          <w:b w:val="0"/>
          <w:bCs/>
          <w:color w:val="auto"/>
          <w:lang w:bidi="es-ES"/>
        </w:rPr>
        <w:tab/>
      </w:r>
      <w:r w:rsidRPr="00CD0329">
        <w:rPr>
          <w:rFonts w:ascii="Leelawadee" w:hAnsi="Leelawadee" w:cs="Leelawadee"/>
          <w:b w:val="0"/>
          <w:bCs/>
          <w:color w:val="FF0000"/>
          <w:lang w:bidi="es-ES"/>
        </w:rPr>
        <w:t xml:space="preserve">11000000.00011010.10000110. </w:t>
      </w:r>
      <w:r w:rsidRPr="00CD0329">
        <w:rPr>
          <w:rFonts w:ascii="Leelawadee" w:hAnsi="Leelawadee" w:cs="Leelawadee"/>
          <w:b w:val="0"/>
          <w:bCs/>
          <w:color w:val="auto"/>
          <w:lang w:bidi="es-ES"/>
        </w:rPr>
        <w:t xml:space="preserve">| </w:t>
      </w:r>
      <w:r w:rsidRPr="00CD0329">
        <w:rPr>
          <w:rFonts w:ascii="Leelawadee" w:hAnsi="Leelawadee" w:cs="Leelawadee"/>
          <w:color w:val="92D050"/>
          <w:lang w:bidi="es-ES"/>
        </w:rPr>
        <w:t>00000000</w:t>
      </w:r>
    </w:p>
    <w:p w14:paraId="0B386BBA" w14:textId="77777777" w:rsidR="00D3775D" w:rsidRPr="00CD0329" w:rsidRDefault="00D3775D" w:rsidP="00CD0329">
      <w:pPr>
        <w:jc w:val="both"/>
        <w:rPr>
          <w:lang w:bidi="es-ES"/>
        </w:rPr>
      </w:pPr>
    </w:p>
    <w:p w14:paraId="2E0484CE" w14:textId="77777777" w:rsidR="007E69BB" w:rsidRPr="00CD0329" w:rsidRDefault="007E69BB" w:rsidP="00CD0329">
      <w:pPr>
        <w:jc w:val="both"/>
        <w:rPr>
          <w:rFonts w:ascii="Leelawadee" w:hAnsi="Leelawadee" w:cs="Leelawadee"/>
          <w:b w:val="0"/>
          <w:bCs/>
          <w:color w:val="auto"/>
          <w:lang w:bidi="es-ES"/>
        </w:rPr>
      </w:pPr>
      <w:r w:rsidRPr="00CD0329">
        <w:rPr>
          <w:rFonts w:ascii="Leelawadee" w:hAnsi="Leelawadee" w:cs="Leelawadee"/>
          <w:b w:val="0"/>
          <w:bCs/>
          <w:color w:val="auto"/>
          <w:lang w:bidi="es-ES"/>
        </w:rPr>
        <w:t xml:space="preserve">Saldría la red </w:t>
      </w:r>
      <w:r w:rsidRPr="00CD0329">
        <w:rPr>
          <w:rFonts w:ascii="Leelawadee" w:hAnsi="Leelawadee" w:cs="Leelawadee"/>
          <w:color w:val="auto"/>
          <w:lang w:bidi="es-ES"/>
        </w:rPr>
        <w:t>192.26.134.0/24</w:t>
      </w:r>
    </w:p>
    <w:p w14:paraId="7E67A448" w14:textId="77777777" w:rsidR="007E69BB" w:rsidRPr="00CD0329" w:rsidRDefault="007E69BB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69164900" w14:textId="77777777" w:rsidR="007E69BB" w:rsidRPr="00CD0329" w:rsidRDefault="007E69BB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  <w:r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>Entonces, lo que tenemos que hacer es definir en enrutamiento estático solo la subred sumada y el salto, que sería el Gateway del router:</w:t>
      </w:r>
    </w:p>
    <w:p w14:paraId="11834774" w14:textId="6BC4A339" w:rsidR="006469D9" w:rsidRPr="00CD0329" w:rsidRDefault="00945DFE" w:rsidP="00DB7464">
      <w:pPr>
        <w:rPr>
          <w:sz w:val="32"/>
          <w:szCs w:val="24"/>
          <w:lang w:bidi="es-ES"/>
        </w:rPr>
      </w:pPr>
      <w:r w:rsidRPr="00CD0329">
        <w:rPr>
          <w:noProof/>
          <w:sz w:val="32"/>
          <w:szCs w:val="24"/>
          <w:lang w:bidi="es-ES"/>
        </w:rPr>
        <w:drawing>
          <wp:anchor distT="0" distB="0" distL="114300" distR="114300" simplePos="0" relativeHeight="251869696" behindDoc="0" locked="0" layoutInCell="1" allowOverlap="1" wp14:anchorId="30C6A0F1" wp14:editId="4F7F01D4">
            <wp:simplePos x="0" y="0"/>
            <wp:positionH relativeFrom="page">
              <wp:align>center</wp:align>
            </wp:positionH>
            <wp:positionV relativeFrom="paragraph">
              <wp:posOffset>434340</wp:posOffset>
            </wp:positionV>
            <wp:extent cx="4343400" cy="1863725"/>
            <wp:effectExtent l="152400" t="152400" r="361950" b="36512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63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2ABEDA" w14:textId="1C886BA2" w:rsidR="00DB7464" w:rsidRPr="00CD0329" w:rsidRDefault="00DB7464" w:rsidP="00CD0329">
      <w:pPr>
        <w:jc w:val="both"/>
        <w:rPr>
          <w:rFonts w:ascii="Leelawadee" w:hAnsi="Leelawadee" w:cs="Leelawadee"/>
          <w:b w:val="0"/>
          <w:bCs/>
          <w:noProof/>
          <w:color w:val="auto"/>
          <w:lang w:bidi="es-ES"/>
        </w:rPr>
      </w:pPr>
      <w:r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lastRenderedPageBreak/>
        <w:t xml:space="preserve">El </w:t>
      </w:r>
      <w:r w:rsidRPr="00CD0329">
        <w:rPr>
          <w:rFonts w:ascii="Leelawadee" w:hAnsi="Leelawadee" w:cs="Leelawadee"/>
          <w:noProof/>
          <w:color w:val="auto"/>
          <w:lang w:bidi="es-ES"/>
        </w:rPr>
        <w:t>router3</w:t>
      </w:r>
      <w:r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 xml:space="preserve"> necesita acceso a la subred </w:t>
      </w:r>
      <w:r w:rsidRPr="00CD0329">
        <w:rPr>
          <w:rFonts w:ascii="Leelawadee" w:hAnsi="Leelawadee" w:cs="Leelawadee"/>
          <w:noProof/>
          <w:color w:val="auto"/>
          <w:lang w:bidi="es-ES"/>
        </w:rPr>
        <w:t>192.26.134.</w:t>
      </w:r>
      <w:r w:rsidR="006469D9" w:rsidRPr="00CD0329">
        <w:rPr>
          <w:rFonts w:ascii="Leelawadee" w:hAnsi="Leelawadee" w:cs="Leelawadee"/>
          <w:noProof/>
          <w:color w:val="auto"/>
          <w:lang w:bidi="es-ES"/>
        </w:rPr>
        <w:t>96</w:t>
      </w:r>
      <w:r w:rsidRPr="00CD0329">
        <w:rPr>
          <w:rFonts w:ascii="Leelawadee" w:hAnsi="Leelawadee" w:cs="Leelawadee"/>
          <w:noProof/>
          <w:color w:val="auto"/>
          <w:lang w:bidi="es-ES"/>
        </w:rPr>
        <w:t>/2</w:t>
      </w:r>
      <w:r w:rsidR="006469D9" w:rsidRPr="00CD0329">
        <w:rPr>
          <w:rFonts w:ascii="Leelawadee" w:hAnsi="Leelawadee" w:cs="Leelawadee"/>
          <w:noProof/>
          <w:color w:val="auto"/>
          <w:lang w:bidi="es-ES"/>
        </w:rPr>
        <w:t>7</w:t>
      </w:r>
      <w:r w:rsidRPr="00CD0329">
        <w:rPr>
          <w:rFonts w:ascii="Leelawadee" w:hAnsi="Leelawadee" w:cs="Leelawadee"/>
          <w:noProof/>
          <w:color w:val="auto"/>
          <w:lang w:bidi="es-ES"/>
        </w:rPr>
        <w:t>, 192.26.134.</w:t>
      </w:r>
      <w:r w:rsidR="006469D9" w:rsidRPr="00CD0329">
        <w:rPr>
          <w:rFonts w:ascii="Leelawadee" w:hAnsi="Leelawadee" w:cs="Leelawadee"/>
          <w:noProof/>
          <w:color w:val="auto"/>
          <w:lang w:bidi="es-ES"/>
        </w:rPr>
        <w:t>0</w:t>
      </w:r>
      <w:r w:rsidRPr="00CD0329">
        <w:rPr>
          <w:rFonts w:ascii="Leelawadee" w:hAnsi="Leelawadee" w:cs="Leelawadee"/>
          <w:noProof/>
          <w:color w:val="auto"/>
          <w:lang w:bidi="es-ES"/>
        </w:rPr>
        <w:t>/2</w:t>
      </w:r>
      <w:r w:rsidR="006469D9" w:rsidRPr="00CD0329">
        <w:rPr>
          <w:rFonts w:ascii="Leelawadee" w:hAnsi="Leelawadee" w:cs="Leelawadee"/>
          <w:noProof/>
          <w:color w:val="auto"/>
          <w:lang w:bidi="es-ES"/>
        </w:rPr>
        <w:t>5</w:t>
      </w:r>
      <w:r w:rsidRPr="00CD0329">
        <w:rPr>
          <w:rFonts w:ascii="Leelawadee" w:hAnsi="Leelawadee" w:cs="Leelawadee"/>
          <w:noProof/>
          <w:color w:val="auto"/>
          <w:lang w:bidi="es-ES"/>
        </w:rPr>
        <w:t xml:space="preserve"> y 192.26.134.</w:t>
      </w:r>
      <w:r w:rsidR="006469D9" w:rsidRPr="00CD0329">
        <w:rPr>
          <w:rFonts w:ascii="Leelawadee" w:hAnsi="Leelawadee" w:cs="Leelawadee"/>
          <w:noProof/>
          <w:color w:val="auto"/>
          <w:lang w:bidi="es-ES"/>
        </w:rPr>
        <w:t>64</w:t>
      </w:r>
      <w:r w:rsidRPr="00CD0329">
        <w:rPr>
          <w:rFonts w:ascii="Leelawadee" w:hAnsi="Leelawadee" w:cs="Leelawadee"/>
          <w:noProof/>
          <w:color w:val="auto"/>
          <w:lang w:bidi="es-ES"/>
        </w:rPr>
        <w:t>/2</w:t>
      </w:r>
      <w:r w:rsidR="006469D9" w:rsidRPr="00CD0329">
        <w:rPr>
          <w:rFonts w:ascii="Leelawadee" w:hAnsi="Leelawadee" w:cs="Leelawadee"/>
          <w:noProof/>
          <w:color w:val="auto"/>
          <w:lang w:bidi="es-ES"/>
        </w:rPr>
        <w:t>7</w:t>
      </w:r>
      <w:r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>.</w:t>
      </w:r>
    </w:p>
    <w:p w14:paraId="6DE89286" w14:textId="77777777" w:rsidR="00DB7464" w:rsidRPr="00CD0329" w:rsidRDefault="00DB7464" w:rsidP="00CD0329">
      <w:pPr>
        <w:jc w:val="both"/>
        <w:rPr>
          <w:sz w:val="36"/>
          <w:szCs w:val="28"/>
          <w:lang w:bidi="es-ES"/>
        </w:rPr>
      </w:pPr>
    </w:p>
    <w:p w14:paraId="30A7C7A0" w14:textId="5FD852AD" w:rsidR="006469D9" w:rsidRPr="00CD0329" w:rsidRDefault="006469D9" w:rsidP="00CD0329">
      <w:pPr>
        <w:jc w:val="both"/>
        <w:rPr>
          <w:rFonts w:ascii="Leelawadee" w:hAnsi="Leelawadee" w:cs="Leelawadee"/>
          <w:b w:val="0"/>
          <w:bCs/>
          <w:color w:val="auto"/>
          <w:lang w:bidi="es-ES"/>
        </w:rPr>
      </w:pPr>
      <w:r w:rsidRPr="00CD0329">
        <w:rPr>
          <w:rFonts w:ascii="Leelawadee" w:hAnsi="Leelawadee" w:cs="Leelawadee"/>
          <w:color w:val="auto"/>
          <w:lang w:bidi="es-ES"/>
        </w:rPr>
        <w:t>192.26.134.96/27</w:t>
      </w:r>
      <w:r w:rsidRPr="00CD0329">
        <w:rPr>
          <w:rFonts w:ascii="Leelawadee" w:hAnsi="Leelawadee" w:cs="Leelawadee"/>
          <w:color w:val="auto"/>
          <w:lang w:bidi="es-ES"/>
        </w:rPr>
        <w:tab/>
      </w:r>
      <w:r w:rsidR="00CD0329">
        <w:rPr>
          <w:rFonts w:ascii="Leelawadee" w:hAnsi="Leelawadee" w:cs="Leelawadee"/>
          <w:b w:val="0"/>
          <w:bCs/>
          <w:color w:val="auto"/>
          <w:lang w:bidi="es-ES"/>
        </w:rPr>
        <w:tab/>
      </w:r>
      <w:r w:rsidRPr="00CD0329">
        <w:rPr>
          <w:rFonts w:ascii="Leelawadee" w:hAnsi="Leelawadee" w:cs="Leelawadee"/>
          <w:b w:val="0"/>
          <w:bCs/>
          <w:color w:val="FF0000"/>
          <w:lang w:bidi="es-ES"/>
        </w:rPr>
        <w:t xml:space="preserve">11000000.00011010.10000110.0 </w:t>
      </w:r>
      <w:r w:rsidRPr="00CD0329">
        <w:rPr>
          <w:rFonts w:ascii="Leelawadee" w:hAnsi="Leelawadee" w:cs="Leelawadee"/>
          <w:b w:val="0"/>
          <w:bCs/>
          <w:color w:val="auto"/>
          <w:lang w:bidi="es-ES"/>
        </w:rPr>
        <w:t xml:space="preserve">| </w:t>
      </w:r>
      <w:r w:rsidRPr="00CD0329">
        <w:rPr>
          <w:rFonts w:ascii="Leelawadee" w:hAnsi="Leelawadee" w:cs="Leelawadee"/>
          <w:b w:val="0"/>
          <w:bCs/>
          <w:color w:val="00B050"/>
          <w:lang w:bidi="es-ES"/>
        </w:rPr>
        <w:t>1100000</w:t>
      </w:r>
    </w:p>
    <w:p w14:paraId="2FA2184C" w14:textId="3ED19B43" w:rsidR="006469D9" w:rsidRPr="00CD0329" w:rsidRDefault="006469D9" w:rsidP="00CD0329">
      <w:pPr>
        <w:jc w:val="both"/>
        <w:rPr>
          <w:rFonts w:ascii="Leelawadee" w:hAnsi="Leelawadee" w:cs="Leelawadee"/>
          <w:b w:val="0"/>
          <w:bCs/>
          <w:color w:val="auto"/>
          <w:lang w:bidi="es-ES"/>
        </w:rPr>
      </w:pPr>
      <w:r w:rsidRPr="00CD0329">
        <w:rPr>
          <w:rFonts w:ascii="Leelawadee" w:hAnsi="Leelawadee" w:cs="Leelawadee"/>
          <w:color w:val="auto"/>
          <w:lang w:bidi="es-ES"/>
        </w:rPr>
        <w:t>192.26.134.0/25</w:t>
      </w:r>
      <w:r w:rsidRPr="00CD0329">
        <w:rPr>
          <w:rFonts w:ascii="Leelawadee" w:hAnsi="Leelawadee" w:cs="Leelawadee"/>
          <w:color w:val="auto"/>
          <w:lang w:bidi="es-ES"/>
        </w:rPr>
        <w:tab/>
      </w:r>
      <w:r w:rsidR="00CD0329">
        <w:rPr>
          <w:rFonts w:ascii="Leelawadee" w:hAnsi="Leelawadee" w:cs="Leelawadee"/>
          <w:b w:val="0"/>
          <w:bCs/>
          <w:color w:val="auto"/>
          <w:lang w:bidi="es-ES"/>
        </w:rPr>
        <w:tab/>
      </w:r>
      <w:r w:rsidR="00CD0329">
        <w:rPr>
          <w:rFonts w:ascii="Leelawadee" w:hAnsi="Leelawadee" w:cs="Leelawadee"/>
          <w:b w:val="0"/>
          <w:bCs/>
          <w:color w:val="auto"/>
          <w:lang w:bidi="es-ES"/>
        </w:rPr>
        <w:tab/>
      </w:r>
      <w:r w:rsidRPr="00CD0329">
        <w:rPr>
          <w:rFonts w:ascii="Leelawadee" w:hAnsi="Leelawadee" w:cs="Leelawadee"/>
          <w:b w:val="0"/>
          <w:bCs/>
          <w:color w:val="FF0000"/>
          <w:lang w:bidi="es-ES"/>
        </w:rPr>
        <w:t xml:space="preserve">11000000.00011010.10000110.0 </w:t>
      </w:r>
      <w:r w:rsidRPr="00CD0329">
        <w:rPr>
          <w:rFonts w:ascii="Leelawadee" w:hAnsi="Leelawadee" w:cs="Leelawadee"/>
          <w:b w:val="0"/>
          <w:bCs/>
          <w:color w:val="auto"/>
          <w:lang w:bidi="es-ES"/>
        </w:rPr>
        <w:t>|</w:t>
      </w:r>
      <w:r w:rsidRPr="00CD0329">
        <w:rPr>
          <w:rFonts w:ascii="Leelawadee" w:hAnsi="Leelawadee" w:cs="Leelawadee"/>
          <w:b w:val="0"/>
          <w:bCs/>
          <w:color w:val="00B050"/>
          <w:lang w:bidi="es-ES"/>
        </w:rPr>
        <w:t xml:space="preserve"> 0000000</w:t>
      </w:r>
    </w:p>
    <w:p w14:paraId="1C1F64BB" w14:textId="5EC6CD4E" w:rsidR="00DB7464" w:rsidRPr="00CD0329" w:rsidRDefault="006469D9" w:rsidP="00CD0329">
      <w:pPr>
        <w:jc w:val="both"/>
        <w:rPr>
          <w:rFonts w:ascii="Leelawadee" w:hAnsi="Leelawadee" w:cs="Leelawadee"/>
          <w:b w:val="0"/>
          <w:bCs/>
          <w:color w:val="auto"/>
          <w:lang w:bidi="es-ES"/>
        </w:rPr>
      </w:pPr>
      <w:r w:rsidRPr="00CD0329">
        <w:rPr>
          <w:rFonts w:ascii="Leelawadee" w:hAnsi="Leelawadee" w:cs="Leelawadee"/>
          <w:color w:val="auto"/>
          <w:lang w:bidi="es-ES"/>
        </w:rPr>
        <w:t>192.26.134.64/27</w:t>
      </w:r>
      <w:r w:rsidRPr="00CD0329">
        <w:rPr>
          <w:rFonts w:ascii="Leelawadee" w:hAnsi="Leelawadee" w:cs="Leelawadee"/>
          <w:color w:val="auto"/>
          <w:lang w:bidi="es-ES"/>
        </w:rPr>
        <w:tab/>
      </w:r>
      <w:r w:rsidR="00CD0329">
        <w:rPr>
          <w:rFonts w:ascii="Leelawadee" w:hAnsi="Leelawadee" w:cs="Leelawadee"/>
          <w:b w:val="0"/>
          <w:bCs/>
          <w:color w:val="auto"/>
          <w:lang w:bidi="es-ES"/>
        </w:rPr>
        <w:tab/>
      </w:r>
      <w:r w:rsidRPr="00CD0329">
        <w:rPr>
          <w:rFonts w:ascii="Leelawadee" w:hAnsi="Leelawadee" w:cs="Leelawadee"/>
          <w:b w:val="0"/>
          <w:bCs/>
          <w:color w:val="FF0000"/>
          <w:lang w:bidi="es-ES"/>
        </w:rPr>
        <w:t xml:space="preserve">11000000.00011010.10000110.0 </w:t>
      </w:r>
      <w:r w:rsidRPr="00CD0329">
        <w:rPr>
          <w:rFonts w:ascii="Leelawadee" w:hAnsi="Leelawadee" w:cs="Leelawadee"/>
          <w:b w:val="0"/>
          <w:bCs/>
          <w:color w:val="auto"/>
          <w:lang w:bidi="es-ES"/>
        </w:rPr>
        <w:t xml:space="preserve">| </w:t>
      </w:r>
      <w:r w:rsidRPr="00CD0329">
        <w:rPr>
          <w:rFonts w:ascii="Leelawadee" w:hAnsi="Leelawadee" w:cs="Leelawadee"/>
          <w:b w:val="0"/>
          <w:bCs/>
          <w:color w:val="00B050"/>
          <w:lang w:bidi="es-ES"/>
        </w:rPr>
        <w:t>1000000</w:t>
      </w:r>
    </w:p>
    <w:p w14:paraId="17473F77" w14:textId="77777777" w:rsidR="006469D9" w:rsidRPr="00CD0329" w:rsidRDefault="006469D9" w:rsidP="00CD0329">
      <w:pPr>
        <w:jc w:val="both"/>
        <w:rPr>
          <w:lang w:bidi="es-ES"/>
        </w:rPr>
      </w:pPr>
    </w:p>
    <w:p w14:paraId="7B680B75" w14:textId="1C857702" w:rsidR="00DB7464" w:rsidRPr="00CD0329" w:rsidRDefault="00DB7464" w:rsidP="00CD0329">
      <w:pPr>
        <w:jc w:val="both"/>
        <w:rPr>
          <w:rFonts w:ascii="Leelawadee" w:hAnsi="Leelawadee" w:cs="Leelawadee"/>
          <w:b w:val="0"/>
          <w:bCs/>
          <w:color w:val="auto"/>
          <w:lang w:bidi="es-ES"/>
        </w:rPr>
      </w:pPr>
      <w:r w:rsidRPr="00CD0329">
        <w:rPr>
          <w:rFonts w:ascii="Leelawadee" w:hAnsi="Leelawadee" w:cs="Leelawadee"/>
          <w:b w:val="0"/>
          <w:bCs/>
          <w:color w:val="auto"/>
          <w:lang w:bidi="es-ES"/>
        </w:rPr>
        <w:t xml:space="preserve">Saldría la red </w:t>
      </w:r>
      <w:r w:rsidRPr="00CD0329">
        <w:rPr>
          <w:rFonts w:ascii="Leelawadee" w:hAnsi="Leelawadee" w:cs="Leelawadee"/>
          <w:color w:val="auto"/>
          <w:lang w:bidi="es-ES"/>
        </w:rPr>
        <w:t>192.26.134.0/2</w:t>
      </w:r>
      <w:r w:rsidR="006469D9" w:rsidRPr="00CD0329">
        <w:rPr>
          <w:rFonts w:ascii="Leelawadee" w:hAnsi="Leelawadee" w:cs="Leelawadee"/>
          <w:color w:val="auto"/>
          <w:lang w:bidi="es-ES"/>
        </w:rPr>
        <w:t>5</w:t>
      </w:r>
    </w:p>
    <w:p w14:paraId="618C8A2D" w14:textId="77777777" w:rsidR="00DB7464" w:rsidRPr="00CD0329" w:rsidRDefault="00DB7464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51003216" w14:textId="71877F5C" w:rsidR="00694E54" w:rsidRPr="00CD0329" w:rsidRDefault="00945DFE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  <w:r w:rsidRPr="00CD0329">
        <w:rPr>
          <w:noProof/>
          <w:sz w:val="32"/>
          <w:szCs w:val="24"/>
          <w:lang w:bidi="es-ES"/>
        </w:rPr>
        <w:drawing>
          <wp:anchor distT="0" distB="0" distL="114300" distR="114300" simplePos="0" relativeHeight="251870720" behindDoc="0" locked="0" layoutInCell="1" allowOverlap="1" wp14:anchorId="06F7A07B" wp14:editId="2462337B">
            <wp:simplePos x="0" y="0"/>
            <wp:positionH relativeFrom="margin">
              <wp:align>center</wp:align>
            </wp:positionH>
            <wp:positionV relativeFrom="paragraph">
              <wp:posOffset>1273810</wp:posOffset>
            </wp:positionV>
            <wp:extent cx="4803357" cy="2038350"/>
            <wp:effectExtent l="152400" t="152400" r="359410" b="36195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357" cy="2038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B7464"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>Entonces, lo que tenemos que hacer es definir en enrutamiento estático solo la subred sumada y el salto, que sería el Gateway del router</w:t>
      </w:r>
    </w:p>
    <w:p w14:paraId="6425F2B1" w14:textId="77777777" w:rsidR="00694E54" w:rsidRPr="00CD0329" w:rsidRDefault="00694E54" w:rsidP="00B84ECB">
      <w:pPr>
        <w:rPr>
          <w:sz w:val="32"/>
          <w:szCs w:val="24"/>
          <w:lang w:bidi="es-ES"/>
        </w:rPr>
      </w:pPr>
    </w:p>
    <w:p w14:paraId="078D50CB" w14:textId="77777777" w:rsidR="00694E54" w:rsidRDefault="00694E54" w:rsidP="00B84ECB">
      <w:pPr>
        <w:rPr>
          <w:sz w:val="32"/>
          <w:szCs w:val="24"/>
          <w:lang w:bidi="es-ES"/>
        </w:rPr>
      </w:pPr>
    </w:p>
    <w:p w14:paraId="324C1A46" w14:textId="77777777" w:rsidR="00CD0329" w:rsidRDefault="00CD0329" w:rsidP="00B84ECB">
      <w:pPr>
        <w:rPr>
          <w:sz w:val="32"/>
          <w:szCs w:val="24"/>
          <w:lang w:bidi="es-ES"/>
        </w:rPr>
      </w:pPr>
    </w:p>
    <w:p w14:paraId="7BEFB36D" w14:textId="77777777" w:rsidR="00CD0329" w:rsidRDefault="00CD0329" w:rsidP="00B84ECB">
      <w:pPr>
        <w:rPr>
          <w:sz w:val="32"/>
          <w:szCs w:val="24"/>
          <w:lang w:bidi="es-ES"/>
        </w:rPr>
      </w:pPr>
    </w:p>
    <w:p w14:paraId="2128491A" w14:textId="77777777" w:rsidR="00CD0329" w:rsidRDefault="00CD0329" w:rsidP="00B84ECB">
      <w:pPr>
        <w:rPr>
          <w:sz w:val="32"/>
          <w:szCs w:val="24"/>
          <w:lang w:bidi="es-ES"/>
        </w:rPr>
      </w:pPr>
    </w:p>
    <w:p w14:paraId="2935DFE4" w14:textId="77777777" w:rsidR="00CD0329" w:rsidRDefault="00CD0329" w:rsidP="00B84ECB">
      <w:pPr>
        <w:rPr>
          <w:sz w:val="32"/>
          <w:szCs w:val="24"/>
          <w:lang w:bidi="es-ES"/>
        </w:rPr>
      </w:pPr>
    </w:p>
    <w:p w14:paraId="780419D1" w14:textId="77777777" w:rsidR="00CD0329" w:rsidRDefault="00CD0329" w:rsidP="00B84ECB">
      <w:pPr>
        <w:rPr>
          <w:sz w:val="32"/>
          <w:szCs w:val="24"/>
          <w:lang w:bidi="es-ES"/>
        </w:rPr>
      </w:pPr>
    </w:p>
    <w:p w14:paraId="743E2E9A" w14:textId="77777777" w:rsidR="00CD0329" w:rsidRDefault="00CD0329" w:rsidP="00B84ECB">
      <w:pPr>
        <w:rPr>
          <w:sz w:val="32"/>
          <w:szCs w:val="24"/>
          <w:lang w:bidi="es-ES"/>
        </w:rPr>
      </w:pPr>
    </w:p>
    <w:p w14:paraId="4E2DA550" w14:textId="77777777" w:rsidR="00CD0329" w:rsidRDefault="00CD0329" w:rsidP="00B84ECB">
      <w:pPr>
        <w:rPr>
          <w:sz w:val="32"/>
          <w:szCs w:val="24"/>
          <w:lang w:bidi="es-ES"/>
        </w:rPr>
      </w:pPr>
    </w:p>
    <w:p w14:paraId="50BAF072" w14:textId="77777777" w:rsidR="00CD0329" w:rsidRDefault="00CD0329" w:rsidP="00B84ECB">
      <w:pPr>
        <w:rPr>
          <w:sz w:val="32"/>
          <w:szCs w:val="24"/>
          <w:lang w:bidi="es-ES"/>
        </w:rPr>
      </w:pPr>
    </w:p>
    <w:p w14:paraId="5D38A8D8" w14:textId="77777777" w:rsidR="00CD0329" w:rsidRPr="00CD0329" w:rsidRDefault="00CD0329" w:rsidP="00B84ECB">
      <w:pPr>
        <w:rPr>
          <w:sz w:val="32"/>
          <w:szCs w:val="24"/>
          <w:lang w:bidi="es-ES"/>
        </w:rPr>
      </w:pPr>
    </w:p>
    <w:p w14:paraId="3FC924AB" w14:textId="77777777" w:rsidR="00694E54" w:rsidRPr="00CD0329" w:rsidRDefault="00694E54" w:rsidP="00CD0329">
      <w:pPr>
        <w:jc w:val="both"/>
        <w:rPr>
          <w:rFonts w:ascii="Leelawadee" w:hAnsi="Leelawadee" w:cs="Leelawadee"/>
          <w:b w:val="0"/>
          <w:bCs/>
          <w:noProof/>
          <w:color w:val="auto"/>
          <w:lang w:bidi="es-ES"/>
        </w:rPr>
      </w:pPr>
      <w:r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lastRenderedPageBreak/>
        <w:t xml:space="preserve">El </w:t>
      </w:r>
      <w:r w:rsidRPr="00CD0329">
        <w:rPr>
          <w:rFonts w:ascii="Leelawadee" w:hAnsi="Leelawadee" w:cs="Leelawadee"/>
          <w:noProof/>
          <w:color w:val="auto"/>
          <w:lang w:bidi="es-ES"/>
        </w:rPr>
        <w:t>router2</w:t>
      </w:r>
      <w:r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t xml:space="preserve"> necesita acceso a la subred </w:t>
      </w:r>
      <w:r w:rsidRPr="00CD0329">
        <w:rPr>
          <w:rFonts w:ascii="Leelawadee" w:hAnsi="Leelawadee" w:cs="Leelawadee"/>
          <w:noProof/>
          <w:color w:val="auto"/>
          <w:lang w:bidi="es-ES"/>
        </w:rPr>
        <w:t>192.26.134.0/25, 192.26.134.64/27 y 192.26.134.128/28.</w:t>
      </w:r>
    </w:p>
    <w:p w14:paraId="22909707" w14:textId="77777777" w:rsidR="00694E54" w:rsidRPr="00CD0329" w:rsidRDefault="00694E54" w:rsidP="00CD0329">
      <w:pPr>
        <w:jc w:val="both"/>
        <w:rPr>
          <w:sz w:val="40"/>
          <w:szCs w:val="32"/>
          <w:lang w:bidi="es-ES"/>
        </w:rPr>
      </w:pPr>
    </w:p>
    <w:p w14:paraId="1FFEB865" w14:textId="16D7E9CF" w:rsidR="00694E54" w:rsidRPr="00CD0329" w:rsidRDefault="00694E54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  <w:r w:rsidRPr="00CD0329">
        <w:rPr>
          <w:rFonts w:ascii="Leelawadee" w:hAnsi="Leelawadee" w:cs="Leelawadee"/>
          <w:color w:val="auto"/>
          <w:sz w:val="32"/>
          <w:szCs w:val="24"/>
          <w:lang w:bidi="es-ES"/>
        </w:rPr>
        <w:t>192.26.134.0/25</w:t>
      </w:r>
      <w:r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ab/>
      </w:r>
      <w:r w:rsid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ab/>
      </w:r>
      <w:r w:rsidRPr="00CD0329">
        <w:rPr>
          <w:rFonts w:ascii="Leelawadee" w:hAnsi="Leelawadee" w:cs="Leelawadee"/>
          <w:b w:val="0"/>
          <w:bCs/>
          <w:color w:val="FF0000"/>
          <w:sz w:val="32"/>
          <w:szCs w:val="24"/>
          <w:lang w:bidi="es-ES"/>
        </w:rPr>
        <w:t xml:space="preserve">11000000.00011010.10000110. </w:t>
      </w:r>
      <w:r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 xml:space="preserve">| </w:t>
      </w:r>
      <w:r w:rsidRPr="00CD0329">
        <w:rPr>
          <w:rFonts w:ascii="Leelawadee" w:hAnsi="Leelawadee" w:cs="Leelawadee"/>
          <w:b w:val="0"/>
          <w:bCs/>
          <w:color w:val="00B050"/>
          <w:sz w:val="32"/>
          <w:szCs w:val="24"/>
          <w:lang w:bidi="es-ES"/>
        </w:rPr>
        <w:t>00000000</w:t>
      </w:r>
    </w:p>
    <w:p w14:paraId="09F4ADCC" w14:textId="3774CC8C" w:rsidR="00694E54" w:rsidRPr="00CD0329" w:rsidRDefault="00694E54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  <w:r w:rsidRPr="00CD0329">
        <w:rPr>
          <w:rFonts w:ascii="Leelawadee" w:hAnsi="Leelawadee" w:cs="Leelawadee"/>
          <w:color w:val="auto"/>
          <w:sz w:val="32"/>
          <w:szCs w:val="24"/>
          <w:lang w:bidi="es-ES"/>
        </w:rPr>
        <w:t>192.26.134.64/27</w:t>
      </w:r>
      <w:r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ab/>
      </w:r>
      <w:r w:rsid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ab/>
      </w:r>
      <w:r w:rsidRPr="00CD0329">
        <w:rPr>
          <w:rFonts w:ascii="Leelawadee" w:hAnsi="Leelawadee" w:cs="Leelawadee"/>
          <w:b w:val="0"/>
          <w:bCs/>
          <w:color w:val="FF0000"/>
          <w:sz w:val="32"/>
          <w:szCs w:val="24"/>
          <w:lang w:bidi="es-ES"/>
        </w:rPr>
        <w:t xml:space="preserve">11000000.00011010.10000110. </w:t>
      </w:r>
      <w:r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 xml:space="preserve">| </w:t>
      </w:r>
      <w:r w:rsidRPr="00CD0329">
        <w:rPr>
          <w:rFonts w:ascii="Leelawadee" w:hAnsi="Leelawadee" w:cs="Leelawadee"/>
          <w:b w:val="0"/>
          <w:bCs/>
          <w:color w:val="00B050"/>
          <w:sz w:val="32"/>
          <w:szCs w:val="24"/>
          <w:lang w:bidi="es-ES"/>
        </w:rPr>
        <w:t>01000000</w:t>
      </w:r>
    </w:p>
    <w:p w14:paraId="0ABC19F1" w14:textId="7B8BA639" w:rsidR="00694E54" w:rsidRPr="00CD0329" w:rsidRDefault="00694E54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  <w:r w:rsidRPr="00CD0329">
        <w:rPr>
          <w:rFonts w:ascii="Leelawadee" w:hAnsi="Leelawadee" w:cs="Leelawadee"/>
          <w:color w:val="auto"/>
          <w:sz w:val="32"/>
          <w:szCs w:val="24"/>
          <w:lang w:bidi="es-ES"/>
        </w:rPr>
        <w:t>192.26.134.128/28</w:t>
      </w:r>
      <w:r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ab/>
      </w:r>
      <w:r w:rsid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ab/>
      </w:r>
      <w:r w:rsidRPr="00CD0329">
        <w:rPr>
          <w:rFonts w:ascii="Leelawadee" w:hAnsi="Leelawadee" w:cs="Leelawadee"/>
          <w:b w:val="0"/>
          <w:bCs/>
          <w:color w:val="FF0000"/>
          <w:sz w:val="32"/>
          <w:szCs w:val="24"/>
          <w:lang w:bidi="es-ES"/>
        </w:rPr>
        <w:t xml:space="preserve">11000000.00011010.10000110. </w:t>
      </w:r>
      <w:r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 xml:space="preserve">| </w:t>
      </w:r>
      <w:r w:rsidRPr="00CD0329">
        <w:rPr>
          <w:rFonts w:ascii="Leelawadee" w:hAnsi="Leelawadee" w:cs="Leelawadee"/>
          <w:b w:val="0"/>
          <w:bCs/>
          <w:color w:val="00B050"/>
          <w:sz w:val="32"/>
          <w:szCs w:val="24"/>
          <w:lang w:bidi="es-ES"/>
        </w:rPr>
        <w:t>10000000</w:t>
      </w:r>
    </w:p>
    <w:p w14:paraId="6D3BFA2E" w14:textId="77777777" w:rsidR="00694E54" w:rsidRPr="00CD0329" w:rsidRDefault="00694E54" w:rsidP="00CD0329">
      <w:pPr>
        <w:jc w:val="both"/>
        <w:rPr>
          <w:sz w:val="36"/>
          <w:szCs w:val="28"/>
          <w:lang w:bidi="es-ES"/>
        </w:rPr>
      </w:pPr>
    </w:p>
    <w:p w14:paraId="30F9A96D" w14:textId="77777777" w:rsidR="00694E54" w:rsidRPr="00CD0329" w:rsidRDefault="00694E54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  <w:r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 xml:space="preserve">Saldría la red </w:t>
      </w:r>
      <w:r w:rsidRPr="00CD0329">
        <w:rPr>
          <w:rFonts w:ascii="Leelawadee" w:hAnsi="Leelawadee" w:cs="Leelawadee"/>
          <w:color w:val="auto"/>
          <w:sz w:val="32"/>
          <w:szCs w:val="24"/>
          <w:lang w:bidi="es-ES"/>
        </w:rPr>
        <w:t>192.26.134.0/24</w:t>
      </w:r>
    </w:p>
    <w:p w14:paraId="32EB48E5" w14:textId="77777777" w:rsidR="00945DFE" w:rsidRDefault="00945DFE" w:rsidP="00694E54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27065827" w14:textId="59BA277F" w:rsidR="00694E54" w:rsidRPr="00CD0329" w:rsidRDefault="00694E54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  <w:r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>Entonces, lo que tenemos que hacer es definir en enrutamiento estático solo la subred sumada y el salto, que sería el Gateway del router:</w:t>
      </w:r>
    </w:p>
    <w:p w14:paraId="53513BCB" w14:textId="60CDB8C5" w:rsidR="00CD0329" w:rsidRDefault="00945DFE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  <w:r w:rsidRPr="00597830">
        <w:rPr>
          <w:rFonts w:ascii="Leelawadee" w:hAnsi="Leelawadee" w:cs="Leelawadee"/>
          <w:b w:val="0"/>
          <w:bCs/>
          <w:noProof/>
          <w:color w:val="auto"/>
          <w:sz w:val="24"/>
          <w:szCs w:val="20"/>
          <w:lang w:bidi="es-ES"/>
        </w:rPr>
        <w:drawing>
          <wp:anchor distT="0" distB="0" distL="114300" distR="114300" simplePos="0" relativeHeight="251871744" behindDoc="0" locked="0" layoutInCell="1" allowOverlap="1" wp14:anchorId="4F30C3A1" wp14:editId="28F4C2FA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4286250" cy="1824990"/>
            <wp:effectExtent l="152400" t="152400" r="361950" b="36576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24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20FA0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179E8E83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5074A930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522AB9C0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3FE4C986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612D611C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28389C3E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7A5F4807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2BDABFED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15C1467A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117DD8DC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10C2F60E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447BA7FC" w14:textId="77777777" w:rsidR="00CD0329" w:rsidRP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1CFE41C2" w14:textId="0E399D39" w:rsidR="00597830" w:rsidRDefault="00597830" w:rsidP="00597830">
      <w:pPr>
        <w:pStyle w:val="Ttulo1"/>
        <w:jc w:val="both"/>
        <w:rPr>
          <w:rFonts w:ascii="Bahnschrift" w:hAnsi="Bahnschrift"/>
          <w:noProof/>
          <w:color w:val="9A0000"/>
          <w:sz w:val="44"/>
          <w:szCs w:val="24"/>
          <w:lang w:bidi="es-ES"/>
        </w:rPr>
      </w:pPr>
      <w:r>
        <w:rPr>
          <w:rFonts w:ascii="Bahnschrift" w:hAnsi="Bahnschrift"/>
          <w:noProof/>
          <w:color w:val="9A0000"/>
          <w:sz w:val="44"/>
          <w:szCs w:val="24"/>
          <w:lang w:bidi="es-ES"/>
        </w:rPr>
        <w:lastRenderedPageBreak/>
        <w:t>Método 1</w:t>
      </w:r>
      <w:r w:rsidR="004936F3">
        <w:rPr>
          <w:rFonts w:ascii="Bahnschrift" w:hAnsi="Bahnschrift"/>
          <w:noProof/>
          <w:color w:val="9A0000"/>
          <w:sz w:val="44"/>
          <w:szCs w:val="24"/>
          <w:lang w:bidi="es-ES"/>
        </w:rPr>
        <w:t>:</w:t>
      </w:r>
      <w:r>
        <w:rPr>
          <w:rFonts w:ascii="Bahnschrift" w:hAnsi="Bahnschrift"/>
          <w:noProof/>
          <w:color w:val="9A0000"/>
          <w:sz w:val="44"/>
          <w:szCs w:val="24"/>
          <w:lang w:bidi="es-ES"/>
        </w:rPr>
        <w:t xml:space="preserve"> comprobación</w:t>
      </w:r>
      <w:r w:rsidRPr="00071AEB">
        <w:rPr>
          <w:rFonts w:ascii="Bahnschrift" w:hAnsi="Bahnschrift"/>
          <w:noProof/>
          <w:color w:val="9A0000"/>
          <w:sz w:val="44"/>
          <w:szCs w:val="24"/>
          <w:lang w:bidi="es-ES"/>
        </w:rPr>
        <w:t>:</w:t>
      </w:r>
    </w:p>
    <w:p w14:paraId="3206E110" w14:textId="77777777" w:rsidR="00E54168" w:rsidRPr="00C8525B" w:rsidRDefault="00E54168" w:rsidP="00597830">
      <w:pPr>
        <w:pStyle w:val="Ttulo1"/>
        <w:jc w:val="both"/>
        <w:rPr>
          <w:rFonts w:ascii="Bahnschrift" w:hAnsi="Bahnschrift"/>
          <w:noProof/>
          <w:color w:val="9A0000"/>
          <w:sz w:val="24"/>
          <w:szCs w:val="14"/>
          <w:lang w:bidi="es-ES"/>
        </w:rPr>
      </w:pPr>
    </w:p>
    <w:p w14:paraId="76EC89D7" w14:textId="330C6F6B" w:rsidR="00E54168" w:rsidRDefault="00E54168" w:rsidP="00E54168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  <w:r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 xml:space="preserve">Ahora, al visualizar la tabla de enrutamiento, veremos que solo tenemos una </w:t>
      </w:r>
      <w:r w:rsidRPr="0036414B">
        <w:rPr>
          <w:rFonts w:ascii="Leelawadee" w:hAnsi="Leelawadee" w:cs="Leelawadee"/>
          <w:color w:val="auto"/>
          <w:sz w:val="32"/>
          <w:szCs w:val="24"/>
          <w:lang w:bidi="es-ES"/>
        </w:rPr>
        <w:t>ruta estática (representada por la s)</w:t>
      </w:r>
      <w:r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 xml:space="preserve"> por cada router junto a las rutas que identifica a las redes a las que está </w:t>
      </w:r>
      <w:r w:rsidRPr="0036414B">
        <w:rPr>
          <w:rFonts w:ascii="Leelawadee" w:hAnsi="Leelawadee" w:cs="Leelawadee"/>
          <w:color w:val="auto"/>
          <w:sz w:val="32"/>
          <w:szCs w:val="24"/>
          <w:lang w:bidi="es-ES"/>
        </w:rPr>
        <w:t>directamente conectado el router (representado por c)</w:t>
      </w:r>
      <w:r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>:</w:t>
      </w:r>
    </w:p>
    <w:p w14:paraId="63CD4DBA" w14:textId="77777777" w:rsidR="0036414B" w:rsidRPr="00CD0329" w:rsidRDefault="0036414B" w:rsidP="00E54168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4D79DF93" w14:textId="645DF529" w:rsidR="00E54168" w:rsidRDefault="0036414B" w:rsidP="00FE0400">
      <w:pPr>
        <w:rPr>
          <w:noProof/>
        </w:rPr>
      </w:pPr>
      <w:r w:rsidRPr="00FE0400">
        <w:rPr>
          <w:noProof/>
          <w:lang w:bidi="es-ES"/>
        </w:rPr>
        <w:drawing>
          <wp:anchor distT="0" distB="0" distL="114300" distR="114300" simplePos="0" relativeHeight="251883008" behindDoc="0" locked="0" layoutInCell="1" allowOverlap="1" wp14:anchorId="395ED295" wp14:editId="7E81A953">
            <wp:simplePos x="0" y="0"/>
            <wp:positionH relativeFrom="column">
              <wp:posOffset>15240</wp:posOffset>
            </wp:positionH>
            <wp:positionV relativeFrom="paragraph">
              <wp:posOffset>158750</wp:posOffset>
            </wp:positionV>
            <wp:extent cx="2876550" cy="1671201"/>
            <wp:effectExtent l="152400" t="152400" r="361950" b="3676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3" cy="16730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4B">
        <w:rPr>
          <w:noProof/>
          <w:lang w:bidi="es-ES"/>
        </w:rPr>
        <w:drawing>
          <wp:anchor distT="0" distB="0" distL="114300" distR="114300" simplePos="0" relativeHeight="251884032" behindDoc="0" locked="0" layoutInCell="1" allowOverlap="1" wp14:anchorId="5E669CE7" wp14:editId="7BD5F60D">
            <wp:simplePos x="0" y="0"/>
            <wp:positionH relativeFrom="column">
              <wp:posOffset>3358515</wp:posOffset>
            </wp:positionH>
            <wp:positionV relativeFrom="paragraph">
              <wp:posOffset>158750</wp:posOffset>
            </wp:positionV>
            <wp:extent cx="2838450" cy="1681480"/>
            <wp:effectExtent l="152400" t="152400" r="361950" b="35687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81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36414B">
        <w:rPr>
          <w:noProof/>
        </w:rPr>
        <w:t xml:space="preserve">  </w:t>
      </w:r>
    </w:p>
    <w:p w14:paraId="1FB9D9FD" w14:textId="53DAF6A9" w:rsidR="0036414B" w:rsidRPr="00170161" w:rsidRDefault="0036414B" w:rsidP="00FE0400">
      <w:pPr>
        <w:rPr>
          <w:noProof/>
          <w:lang w:bidi="es-ES"/>
        </w:rPr>
      </w:pPr>
    </w:p>
    <w:p w14:paraId="0763DC12" w14:textId="58E856FC" w:rsidR="00597830" w:rsidRDefault="00597830" w:rsidP="00B84ECB">
      <w:pPr>
        <w:rPr>
          <w:sz w:val="24"/>
          <w:szCs w:val="20"/>
          <w:lang w:bidi="es-ES"/>
        </w:rPr>
      </w:pPr>
    </w:p>
    <w:p w14:paraId="0B338F3B" w14:textId="4F8C137D" w:rsidR="0036414B" w:rsidRDefault="0036414B" w:rsidP="00B84ECB">
      <w:pPr>
        <w:rPr>
          <w:sz w:val="24"/>
          <w:szCs w:val="20"/>
          <w:lang w:bidi="es-ES"/>
        </w:rPr>
      </w:pPr>
    </w:p>
    <w:p w14:paraId="30C6CE3E" w14:textId="36C301C6" w:rsidR="0036414B" w:rsidRDefault="0036414B" w:rsidP="00B84ECB">
      <w:pPr>
        <w:rPr>
          <w:sz w:val="24"/>
          <w:szCs w:val="20"/>
          <w:lang w:bidi="es-ES"/>
        </w:rPr>
      </w:pPr>
    </w:p>
    <w:p w14:paraId="7C391B28" w14:textId="162306F7" w:rsidR="0036414B" w:rsidRDefault="0036414B" w:rsidP="00B84ECB">
      <w:pPr>
        <w:rPr>
          <w:sz w:val="24"/>
          <w:szCs w:val="20"/>
          <w:lang w:bidi="es-ES"/>
        </w:rPr>
      </w:pPr>
    </w:p>
    <w:p w14:paraId="19579952" w14:textId="77777777" w:rsidR="0036414B" w:rsidRDefault="0036414B" w:rsidP="00B84ECB">
      <w:pPr>
        <w:rPr>
          <w:sz w:val="24"/>
          <w:szCs w:val="20"/>
          <w:lang w:bidi="es-ES"/>
        </w:rPr>
      </w:pPr>
    </w:p>
    <w:p w14:paraId="627AA09B" w14:textId="7D42AB54" w:rsidR="0036414B" w:rsidRDefault="0036414B" w:rsidP="00B84ECB">
      <w:pPr>
        <w:rPr>
          <w:sz w:val="24"/>
          <w:szCs w:val="20"/>
          <w:lang w:bidi="es-ES"/>
        </w:rPr>
      </w:pPr>
    </w:p>
    <w:p w14:paraId="0DC6B962" w14:textId="55854EED" w:rsidR="0036414B" w:rsidRDefault="0036414B" w:rsidP="00B84ECB">
      <w:pPr>
        <w:rPr>
          <w:sz w:val="24"/>
          <w:szCs w:val="20"/>
          <w:lang w:bidi="es-ES"/>
        </w:rPr>
      </w:pPr>
    </w:p>
    <w:p w14:paraId="14EC1672" w14:textId="5F2BEA41" w:rsidR="0036414B" w:rsidRDefault="0036414B" w:rsidP="00B84ECB">
      <w:pPr>
        <w:rPr>
          <w:sz w:val="24"/>
          <w:szCs w:val="20"/>
          <w:lang w:bidi="es-ES"/>
        </w:rPr>
      </w:pPr>
    </w:p>
    <w:p w14:paraId="07E6A0FD" w14:textId="48532B7B" w:rsidR="0036414B" w:rsidRDefault="0036414B" w:rsidP="00B84ECB">
      <w:pPr>
        <w:rPr>
          <w:sz w:val="24"/>
          <w:szCs w:val="20"/>
          <w:lang w:bidi="es-ES"/>
        </w:rPr>
      </w:pPr>
      <w:r w:rsidRPr="0036414B">
        <w:rPr>
          <w:noProof/>
        </w:rPr>
        <w:drawing>
          <wp:anchor distT="0" distB="0" distL="114300" distR="114300" simplePos="0" relativeHeight="251886080" behindDoc="0" locked="0" layoutInCell="1" allowOverlap="1" wp14:anchorId="10B103E0" wp14:editId="72FB3727">
            <wp:simplePos x="0" y="0"/>
            <wp:positionH relativeFrom="column">
              <wp:posOffset>3394195</wp:posOffset>
            </wp:positionH>
            <wp:positionV relativeFrom="paragraph">
              <wp:posOffset>177165</wp:posOffset>
            </wp:positionV>
            <wp:extent cx="2783086" cy="1619250"/>
            <wp:effectExtent l="152400" t="152400" r="360680" b="36195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620" cy="1622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4B">
        <w:rPr>
          <w:noProof/>
          <w:lang w:bidi="es-ES"/>
        </w:rPr>
        <w:drawing>
          <wp:anchor distT="0" distB="0" distL="114300" distR="114300" simplePos="0" relativeHeight="251885056" behindDoc="0" locked="0" layoutInCell="1" allowOverlap="1" wp14:anchorId="0B2D5E94" wp14:editId="327D5DEB">
            <wp:simplePos x="0" y="0"/>
            <wp:positionH relativeFrom="column">
              <wp:posOffset>15240</wp:posOffset>
            </wp:positionH>
            <wp:positionV relativeFrom="paragraph">
              <wp:posOffset>158115</wp:posOffset>
            </wp:positionV>
            <wp:extent cx="2895600" cy="1615176"/>
            <wp:effectExtent l="152400" t="152400" r="361950" b="36639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042" cy="1618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8CF24" w14:textId="4F267B4D" w:rsidR="0036414B" w:rsidRDefault="0036414B" w:rsidP="00B84ECB">
      <w:pPr>
        <w:rPr>
          <w:sz w:val="24"/>
          <w:szCs w:val="20"/>
          <w:lang w:bidi="es-ES"/>
        </w:rPr>
      </w:pPr>
    </w:p>
    <w:p w14:paraId="2451C2AD" w14:textId="20151948" w:rsidR="0036414B" w:rsidRDefault="0036414B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544C5CCE" w14:textId="604383F6" w:rsidR="0036414B" w:rsidRDefault="0036414B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2A755B51" w14:textId="2D8D392E" w:rsidR="0036414B" w:rsidRDefault="0036414B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03FBCD32" w14:textId="77777777" w:rsidR="0036414B" w:rsidRDefault="0036414B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6A162F86" w14:textId="77777777" w:rsidR="0036414B" w:rsidRDefault="0036414B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1B856392" w14:textId="77777777" w:rsidR="0036414B" w:rsidRDefault="0036414B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0D2F04F9" w14:textId="77777777" w:rsidR="0036414B" w:rsidRDefault="0036414B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72B7B3FF" w14:textId="77777777" w:rsidR="0036414B" w:rsidRDefault="0036414B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5356C810" w14:textId="77777777" w:rsidR="0036414B" w:rsidRDefault="0036414B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6A9B716F" w14:textId="77777777" w:rsidR="0036414B" w:rsidRDefault="0036414B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056C6ECC" w14:textId="77777777" w:rsidR="0036414B" w:rsidRDefault="0036414B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04DAA728" w14:textId="77777777" w:rsidR="0036414B" w:rsidRDefault="0036414B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0D0269FD" w14:textId="77777777" w:rsidR="0036414B" w:rsidRDefault="0036414B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55FF5895" w14:textId="77777777" w:rsidR="0036414B" w:rsidRDefault="0036414B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3E095011" w14:textId="4345DF7C" w:rsidR="006B0530" w:rsidRPr="00CD0329" w:rsidRDefault="00F32D85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  <w:r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lastRenderedPageBreak/>
        <w:t xml:space="preserve">Para ver el funcionamiento, simplemente desde cualquier red, hacemos un </w:t>
      </w:r>
      <w:proofErr w:type="spellStart"/>
      <w:r w:rsidRPr="00CD0329">
        <w:rPr>
          <w:rFonts w:ascii="Leelawadee" w:hAnsi="Leelawadee" w:cs="Leelawadee"/>
          <w:color w:val="auto"/>
          <w:sz w:val="32"/>
          <w:szCs w:val="24"/>
          <w:lang w:bidi="es-ES"/>
        </w:rPr>
        <w:t>tracert</w:t>
      </w:r>
      <w:proofErr w:type="spellEnd"/>
      <w:r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 xml:space="preserve"> a la red más lejana para ver todos los pasos que sigue:</w:t>
      </w:r>
    </w:p>
    <w:p w14:paraId="7951979A" w14:textId="7A7EF20F" w:rsidR="00CD0329" w:rsidRDefault="00945DFE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  <w:r w:rsidRPr="00694E54">
        <w:rPr>
          <w:rFonts w:ascii="Leelawadee" w:hAnsi="Leelawadee" w:cs="Leelawadee"/>
          <w:b w:val="0"/>
          <w:bCs/>
          <w:noProof/>
          <w:color w:val="auto"/>
          <w:sz w:val="24"/>
          <w:szCs w:val="20"/>
          <w:lang w:bidi="es-ES"/>
        </w:rPr>
        <w:drawing>
          <wp:anchor distT="0" distB="0" distL="114300" distR="114300" simplePos="0" relativeHeight="251872768" behindDoc="0" locked="0" layoutInCell="1" allowOverlap="1" wp14:anchorId="76903674" wp14:editId="5A8F1E68">
            <wp:simplePos x="0" y="0"/>
            <wp:positionH relativeFrom="page">
              <wp:align>center</wp:align>
            </wp:positionH>
            <wp:positionV relativeFrom="paragraph">
              <wp:posOffset>448310</wp:posOffset>
            </wp:positionV>
            <wp:extent cx="4582164" cy="2429214"/>
            <wp:effectExtent l="152400" t="152400" r="370840" b="371475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429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6294B62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752BB304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4251A9A4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79E2B7BD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34C1F3C4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24EC35CE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5D495492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2C1EADFD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613EB039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147C4747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3C9F3304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1EB849A4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277A1B91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5D57CB99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564B70B7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78DDD8DE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2F420E60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4E565D1A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163E1054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6FA89594" w14:textId="77777777" w:rsid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77D801F2" w14:textId="77777777" w:rsidR="00CD0329" w:rsidRPr="00CD0329" w:rsidRDefault="00CD0329" w:rsidP="00CD0329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58D479F5" w14:textId="1FCF9346" w:rsidR="00694E54" w:rsidRPr="00170161" w:rsidRDefault="00694E54" w:rsidP="00694E54">
      <w:pPr>
        <w:pStyle w:val="Ttulo1"/>
        <w:jc w:val="both"/>
        <w:rPr>
          <w:rFonts w:ascii="Bahnschrift" w:hAnsi="Bahnschrift"/>
          <w:noProof/>
          <w:color w:val="9A0000"/>
          <w:sz w:val="44"/>
          <w:szCs w:val="24"/>
          <w:lang w:bidi="es-ES"/>
        </w:rPr>
      </w:pPr>
      <w:r>
        <w:rPr>
          <w:rFonts w:ascii="Bahnschrift" w:hAnsi="Bahnschrift"/>
          <w:noProof/>
          <w:color w:val="9A0000"/>
          <w:sz w:val="44"/>
          <w:szCs w:val="24"/>
          <w:lang w:bidi="es-ES"/>
        </w:rPr>
        <w:lastRenderedPageBreak/>
        <w:t xml:space="preserve">Método 2: </w:t>
      </w:r>
      <w:r w:rsidR="00780238">
        <w:rPr>
          <w:rFonts w:ascii="Bahnschrift" w:hAnsi="Bahnschrift"/>
          <w:noProof/>
          <w:color w:val="9A0000"/>
          <w:sz w:val="44"/>
          <w:szCs w:val="24"/>
          <w:lang w:bidi="es-ES"/>
        </w:rPr>
        <w:t>Todas las redes (0.0.0.0)</w:t>
      </w:r>
      <w:r w:rsidRPr="00071AEB">
        <w:rPr>
          <w:rFonts w:ascii="Bahnschrift" w:hAnsi="Bahnschrift"/>
          <w:noProof/>
          <w:color w:val="9A0000"/>
          <w:sz w:val="44"/>
          <w:szCs w:val="24"/>
          <w:lang w:bidi="es-ES"/>
        </w:rPr>
        <w:t>:</w:t>
      </w:r>
    </w:p>
    <w:p w14:paraId="3F27BC8C" w14:textId="77777777" w:rsidR="00B84ECB" w:rsidRPr="00B84ECB" w:rsidRDefault="00B84ECB" w:rsidP="00CD0329">
      <w:pPr>
        <w:jc w:val="both"/>
        <w:rPr>
          <w:sz w:val="24"/>
          <w:szCs w:val="20"/>
          <w:lang w:bidi="es-ES"/>
        </w:rPr>
      </w:pPr>
    </w:p>
    <w:p w14:paraId="0C94F4B0" w14:textId="31E22A9B" w:rsidR="00780238" w:rsidRPr="00CD0329" w:rsidRDefault="00780238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  <w:r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 xml:space="preserve">En este caso, si no queremos sumar las subredes, le podemos decir al router que se dirija a cualquier </w:t>
      </w:r>
      <w:r w:rsidR="00BE74E4"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 xml:space="preserve">subred mediante la dirección </w:t>
      </w:r>
      <w:r w:rsidR="00BE74E4" w:rsidRPr="00CD0329">
        <w:rPr>
          <w:rFonts w:ascii="Leelawadee" w:hAnsi="Leelawadee" w:cs="Leelawadee"/>
          <w:color w:val="auto"/>
          <w:sz w:val="32"/>
          <w:szCs w:val="24"/>
          <w:lang w:bidi="es-ES"/>
        </w:rPr>
        <w:t>0.0.0.0/0</w:t>
      </w:r>
      <w:r w:rsidR="00BE74E4"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 xml:space="preserve"> haciendo el salto en su respectiva puerta de enlace.</w:t>
      </w:r>
      <w:r w:rsidR="000C6EB8"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 xml:space="preserve"> Haciendo que al igual que la anterior simulación, solo haya una ruta estática</w:t>
      </w:r>
      <w:r w:rsidR="002A206E"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 xml:space="preserve"> (</w:t>
      </w:r>
      <w:r w:rsidR="002A206E" w:rsidRPr="00CD0329">
        <w:rPr>
          <w:rFonts w:ascii="Leelawadee" w:hAnsi="Leelawadee" w:cs="Leelawadee"/>
          <w:color w:val="auto"/>
          <w:sz w:val="32"/>
          <w:szCs w:val="24"/>
          <w:lang w:bidi="es-ES"/>
        </w:rPr>
        <w:t>rutas por defecto</w:t>
      </w:r>
      <w:r w:rsidR="002A206E"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>)</w:t>
      </w:r>
      <w:r w:rsidR="000C6EB8"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>.</w:t>
      </w:r>
      <w:r w:rsidR="00D17B47"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 xml:space="preserve"> En la simulación anterior, las rutas seguían la dirección de las agujas del reloj, en este caso </w:t>
      </w:r>
      <w:proofErr w:type="gramStart"/>
      <w:r w:rsidR="002A206E"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>será</w:t>
      </w:r>
      <w:proofErr w:type="gramEnd"/>
      <w:r w:rsidR="00D17B47"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 xml:space="preserve"> al contrario.</w:t>
      </w:r>
    </w:p>
    <w:p w14:paraId="1802CB61" w14:textId="77777777" w:rsidR="000C6EB8" w:rsidRDefault="000C6EB8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78115445" w14:textId="18209315" w:rsidR="00D17B47" w:rsidRPr="00CD0329" w:rsidRDefault="002A206E" w:rsidP="00780238">
      <w:pPr>
        <w:rPr>
          <w:rFonts w:ascii="Leelawadee" w:hAnsi="Leelawadee" w:cs="Leelawadee"/>
          <w:color w:val="auto"/>
          <w:lang w:bidi="es-ES"/>
        </w:rPr>
      </w:pPr>
      <w:r w:rsidRPr="00CD0329">
        <w:rPr>
          <w:rFonts w:ascii="Leelawadee" w:hAnsi="Leelawadee" w:cs="Leelawadee"/>
          <w:b w:val="0"/>
          <w:bCs/>
          <w:noProof/>
          <w:color w:val="auto"/>
          <w:lang w:bidi="es-ES"/>
        </w:rPr>
        <w:drawing>
          <wp:anchor distT="0" distB="0" distL="114300" distR="114300" simplePos="0" relativeHeight="251873792" behindDoc="0" locked="0" layoutInCell="1" allowOverlap="1" wp14:anchorId="320DA72E" wp14:editId="6F51BC0C">
            <wp:simplePos x="0" y="0"/>
            <wp:positionH relativeFrom="page">
              <wp:align>center</wp:align>
            </wp:positionH>
            <wp:positionV relativeFrom="paragraph">
              <wp:posOffset>481965</wp:posOffset>
            </wp:positionV>
            <wp:extent cx="4705350" cy="2094829"/>
            <wp:effectExtent l="152400" t="152400" r="361950" b="363220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948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C6EB8" w:rsidRPr="00CD0329">
        <w:rPr>
          <w:rFonts w:ascii="Leelawadee" w:hAnsi="Leelawadee" w:cs="Leelawadee"/>
          <w:b w:val="0"/>
          <w:bCs/>
          <w:color w:val="auto"/>
          <w:lang w:bidi="es-ES"/>
        </w:rPr>
        <w:t>Quedando así en el</w:t>
      </w:r>
      <w:r w:rsidR="000C6EB8" w:rsidRPr="00CD0329">
        <w:rPr>
          <w:rFonts w:ascii="Leelawadee" w:hAnsi="Leelawadee" w:cs="Leelawadee"/>
          <w:color w:val="auto"/>
          <w:lang w:bidi="es-ES"/>
        </w:rPr>
        <w:t xml:space="preserve"> </w:t>
      </w:r>
      <w:r w:rsidR="000C6EB8" w:rsidRPr="00CD0329">
        <w:rPr>
          <w:rFonts w:ascii="Leelawadee" w:hAnsi="Leelawadee" w:cs="Leelawadee"/>
          <w:color w:val="A50021"/>
          <w:sz w:val="32"/>
          <w:szCs w:val="24"/>
          <w:lang w:bidi="es-ES"/>
        </w:rPr>
        <w:t>Router0</w:t>
      </w:r>
      <w:r w:rsidR="000C6EB8" w:rsidRPr="00CD0329">
        <w:rPr>
          <w:rFonts w:ascii="Leelawadee" w:hAnsi="Leelawadee" w:cs="Leelawadee"/>
          <w:color w:val="auto"/>
          <w:lang w:bidi="es-ES"/>
        </w:rPr>
        <w:t>:</w:t>
      </w:r>
    </w:p>
    <w:p w14:paraId="0C692ED9" w14:textId="77777777" w:rsidR="000C6EB8" w:rsidRDefault="000C6EB8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6BD396AA" w14:textId="4E56FBDB" w:rsidR="000C6EB8" w:rsidRPr="00CD0329" w:rsidRDefault="000C6EB8" w:rsidP="00780238">
      <w:pPr>
        <w:rPr>
          <w:rFonts w:ascii="Leelawadee" w:hAnsi="Leelawadee" w:cs="Leelawadee"/>
          <w:color w:val="auto"/>
          <w:lang w:bidi="es-ES"/>
        </w:rPr>
      </w:pPr>
      <w:r w:rsidRPr="00CD0329">
        <w:rPr>
          <w:rFonts w:ascii="Leelawadee" w:hAnsi="Leelawadee" w:cs="Leelawadee"/>
          <w:color w:val="A50021"/>
          <w:sz w:val="32"/>
          <w:szCs w:val="24"/>
          <w:lang w:bidi="es-ES"/>
        </w:rPr>
        <w:t>Router1</w:t>
      </w:r>
      <w:r w:rsidRPr="00CD0329">
        <w:rPr>
          <w:rFonts w:ascii="Leelawadee" w:hAnsi="Leelawadee" w:cs="Leelawadee"/>
          <w:color w:val="auto"/>
          <w:lang w:bidi="es-ES"/>
        </w:rPr>
        <w:t>:</w:t>
      </w:r>
    </w:p>
    <w:p w14:paraId="771FE696" w14:textId="7A08E542" w:rsidR="002A206E" w:rsidRDefault="002A206E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  <w:r w:rsidRPr="00BD2727">
        <w:rPr>
          <w:rFonts w:ascii="Leelawadee" w:hAnsi="Leelawadee" w:cs="Leelawadee"/>
          <w:b w:val="0"/>
          <w:bCs/>
          <w:noProof/>
          <w:color w:val="auto"/>
          <w:sz w:val="24"/>
          <w:szCs w:val="20"/>
          <w:lang w:bidi="es-ES"/>
        </w:rPr>
        <w:drawing>
          <wp:anchor distT="0" distB="0" distL="114300" distR="114300" simplePos="0" relativeHeight="251874816" behindDoc="0" locked="0" layoutInCell="1" allowOverlap="1" wp14:anchorId="5A7802AD" wp14:editId="4815AB54">
            <wp:simplePos x="0" y="0"/>
            <wp:positionH relativeFrom="page">
              <wp:align>center</wp:align>
            </wp:positionH>
            <wp:positionV relativeFrom="paragraph">
              <wp:posOffset>342900</wp:posOffset>
            </wp:positionV>
            <wp:extent cx="4743450" cy="2064385"/>
            <wp:effectExtent l="152400" t="152400" r="361950" b="354965"/>
            <wp:wrapTopAndBottom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064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2B4A8" w14:textId="1EE83050" w:rsidR="00BD2727" w:rsidRDefault="00BD2727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32FCEFAB" w14:textId="77777777" w:rsidR="000C6EB8" w:rsidRDefault="000C6EB8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40217999" w14:textId="17AC21C9" w:rsidR="000C6EB8" w:rsidRDefault="000C6EB8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  <w:r w:rsidRPr="00CD0329">
        <w:rPr>
          <w:rFonts w:ascii="Leelawadee" w:hAnsi="Leelawadee" w:cs="Leelawadee"/>
          <w:color w:val="A50021"/>
          <w:sz w:val="32"/>
          <w:szCs w:val="24"/>
          <w:lang w:bidi="es-ES"/>
        </w:rPr>
        <w:lastRenderedPageBreak/>
        <w:t>Router</w:t>
      </w:r>
      <w:r w:rsidR="004936F3" w:rsidRPr="00CD0329">
        <w:rPr>
          <w:rFonts w:ascii="Leelawadee" w:hAnsi="Leelawadee" w:cs="Leelawadee"/>
          <w:color w:val="A50021"/>
          <w:sz w:val="32"/>
          <w:szCs w:val="24"/>
          <w:lang w:bidi="es-ES"/>
        </w:rPr>
        <w:t>3</w:t>
      </w:r>
      <w:r w:rsidR="004936F3"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  <w:t>:</w:t>
      </w:r>
    </w:p>
    <w:p w14:paraId="67466E4E" w14:textId="51057085" w:rsidR="00A20EF5" w:rsidRDefault="002A206E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  <w:r w:rsidRPr="003B7C82">
        <w:rPr>
          <w:rFonts w:ascii="Leelawadee" w:hAnsi="Leelawadee" w:cs="Leelawadee"/>
          <w:b w:val="0"/>
          <w:bCs/>
          <w:noProof/>
          <w:color w:val="auto"/>
          <w:sz w:val="24"/>
          <w:szCs w:val="20"/>
          <w:lang w:bidi="es-ES"/>
        </w:rPr>
        <w:drawing>
          <wp:anchor distT="0" distB="0" distL="114300" distR="114300" simplePos="0" relativeHeight="251875840" behindDoc="0" locked="0" layoutInCell="1" allowOverlap="1" wp14:anchorId="7E743F16" wp14:editId="52FFB8DA">
            <wp:simplePos x="0" y="0"/>
            <wp:positionH relativeFrom="page">
              <wp:align>center</wp:align>
            </wp:positionH>
            <wp:positionV relativeFrom="paragraph">
              <wp:posOffset>348615</wp:posOffset>
            </wp:positionV>
            <wp:extent cx="4474210" cy="2000250"/>
            <wp:effectExtent l="152400" t="152400" r="364490" b="36195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2000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CFEF4" w14:textId="5BA12B42" w:rsidR="003B7C82" w:rsidRDefault="003B7C82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1F06A52E" w14:textId="1CB7523A" w:rsidR="004936F3" w:rsidRDefault="004936F3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665715B1" w14:textId="3FDA331E" w:rsidR="004936F3" w:rsidRDefault="002A206E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  <w:r w:rsidRPr="00CD0329">
        <w:rPr>
          <w:rFonts w:ascii="Leelawadee" w:hAnsi="Leelawadee" w:cs="Leelawadee"/>
          <w:noProof/>
          <w:color w:val="A50021"/>
          <w:sz w:val="32"/>
          <w:szCs w:val="24"/>
          <w:lang w:bidi="es-ES"/>
        </w:rPr>
        <w:drawing>
          <wp:anchor distT="0" distB="0" distL="114300" distR="114300" simplePos="0" relativeHeight="251876864" behindDoc="0" locked="0" layoutInCell="1" allowOverlap="1" wp14:anchorId="6A41DC71" wp14:editId="0CC26855">
            <wp:simplePos x="0" y="0"/>
            <wp:positionH relativeFrom="page">
              <wp:align>center</wp:align>
            </wp:positionH>
            <wp:positionV relativeFrom="paragraph">
              <wp:posOffset>466725</wp:posOffset>
            </wp:positionV>
            <wp:extent cx="4559300" cy="1924050"/>
            <wp:effectExtent l="152400" t="152400" r="355600" b="36195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924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6F3" w:rsidRPr="00CD0329">
        <w:rPr>
          <w:rFonts w:ascii="Leelawadee" w:hAnsi="Leelawadee" w:cs="Leelawadee"/>
          <w:color w:val="A50021"/>
          <w:sz w:val="32"/>
          <w:szCs w:val="24"/>
          <w:lang w:bidi="es-ES"/>
        </w:rPr>
        <w:t>Router2</w:t>
      </w:r>
      <w:r w:rsidR="004936F3"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  <w:t>:</w:t>
      </w:r>
    </w:p>
    <w:p w14:paraId="3A906224" w14:textId="69025A04" w:rsidR="009D67B4" w:rsidRDefault="009D67B4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5E2D03AD" w14:textId="77777777" w:rsidR="002A206E" w:rsidRDefault="002A206E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6E23D7B9" w14:textId="77777777" w:rsidR="002A206E" w:rsidRDefault="002A206E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5BCF823D" w14:textId="77777777" w:rsidR="002A206E" w:rsidRDefault="002A206E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00487FC6" w14:textId="77777777" w:rsidR="002A206E" w:rsidRDefault="002A206E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4457D54C" w14:textId="77777777" w:rsidR="002A206E" w:rsidRDefault="002A206E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79B861DC" w14:textId="77777777" w:rsidR="002A206E" w:rsidRDefault="002A206E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5A69873D" w14:textId="77777777" w:rsidR="002A206E" w:rsidRDefault="002A206E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54EDAF0A" w14:textId="77777777" w:rsidR="002A206E" w:rsidRDefault="002A206E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4E19E490" w14:textId="77777777" w:rsidR="002A206E" w:rsidRDefault="002A206E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7E02C4DE" w14:textId="77777777" w:rsidR="002A206E" w:rsidRDefault="002A206E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2D7C6FE5" w14:textId="67038D49" w:rsidR="004936F3" w:rsidRPr="00170161" w:rsidRDefault="004936F3" w:rsidP="004936F3">
      <w:pPr>
        <w:pStyle w:val="Ttulo1"/>
        <w:jc w:val="both"/>
        <w:rPr>
          <w:rFonts w:ascii="Bahnschrift" w:hAnsi="Bahnschrift"/>
          <w:noProof/>
          <w:color w:val="9A0000"/>
          <w:sz w:val="44"/>
          <w:szCs w:val="24"/>
          <w:lang w:bidi="es-ES"/>
        </w:rPr>
      </w:pPr>
      <w:r>
        <w:rPr>
          <w:rFonts w:ascii="Bahnschrift" w:hAnsi="Bahnschrift"/>
          <w:noProof/>
          <w:color w:val="9A0000"/>
          <w:sz w:val="44"/>
          <w:szCs w:val="24"/>
          <w:lang w:bidi="es-ES"/>
        </w:rPr>
        <w:lastRenderedPageBreak/>
        <w:t>Método 2: comprobación</w:t>
      </w:r>
      <w:r w:rsidRPr="00071AEB">
        <w:rPr>
          <w:rFonts w:ascii="Bahnschrift" w:hAnsi="Bahnschrift"/>
          <w:noProof/>
          <w:color w:val="9A0000"/>
          <w:sz w:val="44"/>
          <w:szCs w:val="24"/>
          <w:lang w:bidi="es-ES"/>
        </w:rPr>
        <w:t>:</w:t>
      </w:r>
    </w:p>
    <w:p w14:paraId="0A56580C" w14:textId="77777777" w:rsidR="004936F3" w:rsidRDefault="004936F3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</w:p>
    <w:p w14:paraId="4154ACE6" w14:textId="211CCA51" w:rsidR="00D12CF1" w:rsidRPr="00CD0329" w:rsidRDefault="00D12CF1" w:rsidP="00D12CF1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  <w:r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 xml:space="preserve">Ahora, al visualizar la </w:t>
      </w:r>
      <w:r w:rsidR="00CD64A3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 xml:space="preserve">tabla de enrutamiento, veremos que solo tenemos una </w:t>
      </w:r>
      <w:r w:rsidR="00CD64A3" w:rsidRPr="0036414B">
        <w:rPr>
          <w:rFonts w:ascii="Leelawadee" w:hAnsi="Leelawadee" w:cs="Leelawadee"/>
          <w:color w:val="auto"/>
          <w:sz w:val="32"/>
          <w:szCs w:val="24"/>
          <w:lang w:bidi="es-ES"/>
        </w:rPr>
        <w:t>ruta estática</w:t>
      </w:r>
      <w:r w:rsidR="00A43D25" w:rsidRPr="0036414B">
        <w:rPr>
          <w:rFonts w:ascii="Leelawadee" w:hAnsi="Leelawadee" w:cs="Leelawadee"/>
          <w:color w:val="auto"/>
          <w:sz w:val="32"/>
          <w:szCs w:val="24"/>
          <w:lang w:bidi="es-ES"/>
        </w:rPr>
        <w:t xml:space="preserve"> (representada por la s)</w:t>
      </w:r>
      <w:r w:rsidR="00CD64A3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 xml:space="preserve"> por cada router junto a las rutas </w:t>
      </w:r>
      <w:r w:rsidR="00A43D25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 xml:space="preserve">que </w:t>
      </w:r>
      <w:r w:rsidR="00D93BD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 xml:space="preserve">identifica a las redes a las que está </w:t>
      </w:r>
      <w:r w:rsidR="00D93BD9" w:rsidRPr="0036414B">
        <w:rPr>
          <w:rFonts w:ascii="Leelawadee" w:hAnsi="Leelawadee" w:cs="Leelawadee"/>
          <w:color w:val="auto"/>
          <w:sz w:val="32"/>
          <w:szCs w:val="24"/>
          <w:lang w:bidi="es-ES"/>
        </w:rPr>
        <w:t>directamente conectado el router (representado por c)</w:t>
      </w:r>
      <w:r w:rsidR="00CD64A3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>:</w:t>
      </w:r>
    </w:p>
    <w:p w14:paraId="57DBCD8F" w14:textId="2736D06C" w:rsidR="00D12CF1" w:rsidRDefault="00874DFD" w:rsidP="00CD0329">
      <w:pPr>
        <w:jc w:val="both"/>
        <w:rPr>
          <w:noProof/>
        </w:rPr>
      </w:pPr>
      <w:r w:rsidRPr="00874DFD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drawing>
          <wp:anchor distT="0" distB="0" distL="114300" distR="114300" simplePos="0" relativeHeight="251878912" behindDoc="0" locked="0" layoutInCell="1" allowOverlap="1" wp14:anchorId="51230CAC" wp14:editId="5C6AC317">
            <wp:simplePos x="0" y="0"/>
            <wp:positionH relativeFrom="column">
              <wp:posOffset>-3810</wp:posOffset>
            </wp:positionH>
            <wp:positionV relativeFrom="paragraph">
              <wp:posOffset>302260</wp:posOffset>
            </wp:positionV>
            <wp:extent cx="2743200" cy="1583220"/>
            <wp:effectExtent l="152400" t="152400" r="361950" b="36004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83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74DFD">
        <w:rPr>
          <w:noProof/>
        </w:rPr>
        <w:t xml:space="preserve"> </w:t>
      </w:r>
    </w:p>
    <w:p w14:paraId="064CE041" w14:textId="7CE682D1" w:rsidR="00874DFD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  <w:r w:rsidRPr="00874DFD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drawing>
          <wp:anchor distT="0" distB="0" distL="114300" distR="114300" simplePos="0" relativeHeight="251879936" behindDoc="0" locked="0" layoutInCell="1" allowOverlap="1" wp14:anchorId="51F75A43" wp14:editId="1BEC8C7E">
            <wp:simplePos x="0" y="0"/>
            <wp:positionH relativeFrom="column">
              <wp:posOffset>3453765</wp:posOffset>
            </wp:positionH>
            <wp:positionV relativeFrom="paragraph">
              <wp:posOffset>76835</wp:posOffset>
            </wp:positionV>
            <wp:extent cx="2770649" cy="1559478"/>
            <wp:effectExtent l="152400" t="152400" r="353695" b="3651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649" cy="15594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7445A" w14:textId="1618E524" w:rsidR="00874DFD" w:rsidRDefault="00874DFD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41F078BC" w14:textId="1A46937E" w:rsidR="00D12CF1" w:rsidRDefault="00D12CF1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62EAA83E" w14:textId="78FE75EC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7C78D54E" w14:textId="77777777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799E7E30" w14:textId="3908CAF7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725ACA5B" w14:textId="3818A78D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6C35E61E" w14:textId="42BFD9FB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64E10AB4" w14:textId="7CC0F8BB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  <w:r w:rsidRPr="00874DFD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drawing>
          <wp:anchor distT="0" distB="0" distL="114300" distR="114300" simplePos="0" relativeHeight="251881984" behindDoc="0" locked="0" layoutInCell="1" allowOverlap="1" wp14:anchorId="41A083CA" wp14:editId="6318021C">
            <wp:simplePos x="0" y="0"/>
            <wp:positionH relativeFrom="column">
              <wp:posOffset>-22860</wp:posOffset>
            </wp:positionH>
            <wp:positionV relativeFrom="paragraph">
              <wp:posOffset>129540</wp:posOffset>
            </wp:positionV>
            <wp:extent cx="2781300" cy="1579009"/>
            <wp:effectExtent l="152400" t="152400" r="361950" b="36449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790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4DFD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drawing>
          <wp:anchor distT="0" distB="0" distL="114300" distR="114300" simplePos="0" relativeHeight="251880960" behindDoc="0" locked="0" layoutInCell="1" allowOverlap="1" wp14:anchorId="3E7DA06F" wp14:editId="2CC01BFE">
            <wp:simplePos x="0" y="0"/>
            <wp:positionH relativeFrom="column">
              <wp:posOffset>3444239</wp:posOffset>
            </wp:positionH>
            <wp:positionV relativeFrom="paragraph">
              <wp:posOffset>160655</wp:posOffset>
            </wp:positionV>
            <wp:extent cx="2774315" cy="1547689"/>
            <wp:effectExtent l="152400" t="152400" r="368935" b="35750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91" cy="15492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AF97B" w14:textId="5ACA75C2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577069FE" w14:textId="77777777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07C01574" w14:textId="77777777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79E0FB54" w14:textId="77777777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5063ED50" w14:textId="77777777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5C194F0F" w14:textId="77777777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21E5B1BB" w14:textId="77777777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48D228BC" w14:textId="77777777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39DA23BF" w14:textId="77777777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329E3C42" w14:textId="77777777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23FAF726" w14:textId="77777777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7FF41BC0" w14:textId="77777777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02398F1D" w14:textId="77777777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65D692C1" w14:textId="77777777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7E0065B8" w14:textId="77777777" w:rsidR="00D93BD9" w:rsidRDefault="00D93BD9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</w:p>
    <w:p w14:paraId="30B45A0A" w14:textId="2669BFD1" w:rsidR="004936F3" w:rsidRPr="00CD0329" w:rsidRDefault="004936F3" w:rsidP="00CD0329">
      <w:pPr>
        <w:jc w:val="both"/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</w:pPr>
      <w:r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lastRenderedPageBreak/>
        <w:t xml:space="preserve">De la misma manera, para ver el funcionamiento, simplemente desde cualquier red, hacemos un </w:t>
      </w:r>
      <w:proofErr w:type="spellStart"/>
      <w:r w:rsidR="00CD0329">
        <w:rPr>
          <w:rFonts w:ascii="Leelawadee" w:hAnsi="Leelawadee" w:cs="Leelawadee"/>
          <w:color w:val="auto"/>
          <w:sz w:val="32"/>
          <w:szCs w:val="24"/>
          <w:lang w:bidi="es-ES"/>
        </w:rPr>
        <w:t>T</w:t>
      </w:r>
      <w:r w:rsidRPr="00CD0329">
        <w:rPr>
          <w:rFonts w:ascii="Leelawadee" w:hAnsi="Leelawadee" w:cs="Leelawadee"/>
          <w:color w:val="auto"/>
          <w:sz w:val="32"/>
          <w:szCs w:val="24"/>
          <w:lang w:bidi="es-ES"/>
        </w:rPr>
        <w:t>racert</w:t>
      </w:r>
      <w:proofErr w:type="spellEnd"/>
      <w:r w:rsidRPr="00CD0329">
        <w:rPr>
          <w:rFonts w:ascii="Leelawadee" w:hAnsi="Leelawadee" w:cs="Leelawadee"/>
          <w:b w:val="0"/>
          <w:bCs/>
          <w:color w:val="auto"/>
          <w:sz w:val="32"/>
          <w:szCs w:val="24"/>
          <w:lang w:bidi="es-ES"/>
        </w:rPr>
        <w:t xml:space="preserve"> a la red más lejana para ver todos los pasos que sigue:</w:t>
      </w:r>
    </w:p>
    <w:p w14:paraId="437E8184" w14:textId="2144B377" w:rsidR="004936F3" w:rsidRDefault="002A206E" w:rsidP="00780238">
      <w:pPr>
        <w:rPr>
          <w:rFonts w:ascii="Leelawadee" w:hAnsi="Leelawadee" w:cs="Leelawadee"/>
          <w:b w:val="0"/>
          <w:bCs/>
          <w:color w:val="auto"/>
          <w:sz w:val="24"/>
          <w:szCs w:val="20"/>
          <w:lang w:bidi="es-ES"/>
        </w:rPr>
      </w:pPr>
      <w:r w:rsidRPr="00BA70FE">
        <w:rPr>
          <w:noProof/>
          <w:sz w:val="24"/>
          <w:szCs w:val="20"/>
          <w:lang w:bidi="es-ES"/>
        </w:rPr>
        <w:drawing>
          <wp:anchor distT="0" distB="0" distL="114300" distR="114300" simplePos="0" relativeHeight="251877888" behindDoc="0" locked="0" layoutInCell="1" allowOverlap="1" wp14:anchorId="68B37C91" wp14:editId="63A5A1E9">
            <wp:simplePos x="0" y="0"/>
            <wp:positionH relativeFrom="margin">
              <wp:align>center</wp:align>
            </wp:positionH>
            <wp:positionV relativeFrom="paragraph">
              <wp:posOffset>496570</wp:posOffset>
            </wp:positionV>
            <wp:extent cx="4172532" cy="2867425"/>
            <wp:effectExtent l="152400" t="152400" r="361950" b="371475"/>
            <wp:wrapTopAndBottom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867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84189A5" w14:textId="55BBD0C3" w:rsidR="00B84ECB" w:rsidRDefault="00B84ECB" w:rsidP="00B84ECB">
      <w:pPr>
        <w:rPr>
          <w:sz w:val="24"/>
          <w:szCs w:val="20"/>
          <w:lang w:bidi="es-ES"/>
        </w:rPr>
      </w:pPr>
    </w:p>
    <w:p w14:paraId="6105F946" w14:textId="77777777" w:rsidR="00B84ECB" w:rsidRPr="00B84ECB" w:rsidRDefault="00B84ECB" w:rsidP="00B84ECB">
      <w:pPr>
        <w:rPr>
          <w:sz w:val="24"/>
          <w:szCs w:val="20"/>
          <w:lang w:bidi="es-ES"/>
        </w:rPr>
      </w:pPr>
    </w:p>
    <w:sectPr w:rsidR="00B84ECB" w:rsidRPr="00B84ECB" w:rsidSect="00D94A20">
      <w:headerReference w:type="default" r:id="rId30"/>
      <w:footerReference w:type="default" r:id="rId31"/>
      <w:pgSz w:w="11906" w:h="16838" w:code="9"/>
      <w:pgMar w:top="720" w:right="1134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F26C1" w14:textId="77777777" w:rsidR="0002218A" w:rsidRDefault="0002218A">
      <w:r>
        <w:separator/>
      </w:r>
    </w:p>
    <w:p w14:paraId="7F6E99F1" w14:textId="77777777" w:rsidR="0002218A" w:rsidRDefault="0002218A"/>
  </w:endnote>
  <w:endnote w:type="continuationSeparator" w:id="0">
    <w:p w14:paraId="23EEF2DB" w14:textId="77777777" w:rsidR="0002218A" w:rsidRDefault="0002218A">
      <w:r>
        <w:continuationSeparator/>
      </w:r>
    </w:p>
    <w:p w14:paraId="20E78F55" w14:textId="77777777" w:rsidR="0002218A" w:rsidRDefault="0002218A"/>
  </w:endnote>
  <w:endnote w:type="continuationNotice" w:id="1">
    <w:p w14:paraId="35C7A6D1" w14:textId="77777777" w:rsidR="0002218A" w:rsidRDefault="0002218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49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779FA2A7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304800" t="323850" r="314325" b="33337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9A0000"/>
                            </a:solidFill>
                            <a:ln>
                              <a:noFill/>
                            </a:ln>
                            <a:effectLst>
                              <a:outerShdw blurRad="381000" sx="102000" sy="102000" algn="ctr" rotWithShape="0">
                                <a:prstClr val="black">
                                  <a:alpha val="57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896D49E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" fillcolor="#9a0000" stroked="f" strokeweight="2pt">
                    <v:shadow on="t" type="perspective" color="black" opacity="37355f" offset="0,0" matrix="66847f,,,66847f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BB0B70" w:rsidRDefault="00394BB1">
                          <w:pPr>
                            <w:rPr>
                              <w:rFonts w:ascii="Poppins" w:hAnsi="Poppins" w:cs="Poppins"/>
                              <w:color w:val="9A0000"/>
                              <w:sz w:val="20"/>
                              <w:szCs w:val="16"/>
                            </w:rPr>
                          </w:pPr>
                          <w:r w:rsidRPr="00BB0B70">
                            <w:rPr>
                              <w:rFonts w:ascii="Poppins" w:hAnsi="Poppins" w:cs="Poppins"/>
                              <w:color w:val="9A000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BB0B70" w:rsidRDefault="00394BB1">
                    <w:pPr>
                      <w:rPr>
                        <w:rFonts w:ascii="Poppins" w:hAnsi="Poppins" w:cs="Poppins"/>
                        <w:color w:val="9A0000"/>
                        <w:sz w:val="20"/>
                        <w:szCs w:val="16"/>
                      </w:rPr>
                    </w:pPr>
                    <w:r w:rsidRPr="00BB0B70">
                      <w:rPr>
                        <w:rFonts w:ascii="Poppins" w:hAnsi="Poppins" w:cs="Poppins"/>
                        <w:color w:val="9A000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434BE" w14:textId="77777777" w:rsidR="0002218A" w:rsidRDefault="0002218A">
      <w:r>
        <w:separator/>
      </w:r>
    </w:p>
    <w:p w14:paraId="6FD83AC2" w14:textId="77777777" w:rsidR="0002218A" w:rsidRDefault="0002218A"/>
  </w:footnote>
  <w:footnote w:type="continuationSeparator" w:id="0">
    <w:p w14:paraId="6D494BDB" w14:textId="77777777" w:rsidR="0002218A" w:rsidRDefault="0002218A">
      <w:r>
        <w:continuationSeparator/>
      </w:r>
    </w:p>
    <w:p w14:paraId="2FF00034" w14:textId="77777777" w:rsidR="0002218A" w:rsidRDefault="0002218A"/>
  </w:footnote>
  <w:footnote w:type="continuationNotice" w:id="1">
    <w:p w14:paraId="536B02E2" w14:textId="77777777" w:rsidR="0002218A" w:rsidRDefault="0002218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093784">
      <w:trPr>
        <w:trHeight w:val="978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14:paraId="6FD300A8" w14:textId="4526D013" w:rsidR="00D077E9" w:rsidRPr="00BB0B70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9A0000"/>
              <w:sz w:val="20"/>
              <w:szCs w:val="16"/>
            </w:rPr>
          </w:pPr>
        </w:p>
        <w:p w14:paraId="0D5FFBA4" w14:textId="643D4300" w:rsidR="00370673" w:rsidRPr="00BB0B70" w:rsidRDefault="00093784" w:rsidP="000C4A6A">
          <w:pPr>
            <w:spacing w:before="60"/>
            <w:rPr>
              <w:rFonts w:ascii="Poppins" w:hAnsi="Poppins" w:cs="Poppins"/>
              <w:color w:val="9A0000"/>
              <w:sz w:val="20"/>
              <w:szCs w:val="16"/>
            </w:rPr>
          </w:pPr>
          <w:r w:rsidRPr="00BB0B70">
            <w:rPr>
              <w:noProof/>
              <w:color w:val="9A0000"/>
              <w:lang w:bidi="es-E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BE1DB16" wp14:editId="080216BB">
                    <wp:simplePos x="0" y="0"/>
                    <wp:positionH relativeFrom="column">
                      <wp:posOffset>-36728</wp:posOffset>
                    </wp:positionH>
                    <wp:positionV relativeFrom="paragraph">
                      <wp:posOffset>317830</wp:posOffset>
                    </wp:positionV>
                    <wp:extent cx="6301282" cy="0"/>
                    <wp:effectExtent l="19050" t="19050" r="23495" b="19050"/>
                    <wp:wrapNone/>
                    <wp:docPr id="2" name="Conector recto 2" descr="divisor de tex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301282" cy="0"/>
                            </a:xfrm>
                            <a:prstGeom prst="line">
                              <a:avLst/>
                            </a:prstGeom>
                            <a:ln w="38100" cap="rnd">
                              <a:solidFill>
                                <a:srgbClr val="9A0000"/>
                              </a:solidFill>
                              <a:headEnd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7E81B3D" id="Conector recto 2" o:spid="_x0000_s1026" alt="divisor de texto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9pt,25.05pt" to="493.2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" strokecolor="#9a0000" strokeweight="3pt">
                    <v:stroke startarrowwidth="wide" startarrowlength="long" endcap="round"/>
                  </v:line>
                </w:pict>
              </mc:Fallback>
            </mc:AlternateContent>
          </w:r>
          <w:r w:rsidR="001A1D1A">
            <w:rPr>
              <w:rFonts w:ascii="Poppins" w:hAnsi="Poppins" w:cs="Poppins"/>
              <w:color w:val="9A0000"/>
              <w:sz w:val="20"/>
              <w:szCs w:val="16"/>
            </w:rPr>
            <w:t>ACTIVIDAD 8.</w:t>
          </w:r>
          <w:r w:rsidR="00463AFD">
            <w:rPr>
              <w:rFonts w:ascii="Poppins" w:hAnsi="Poppins" w:cs="Poppins"/>
              <w:color w:val="9A0000"/>
              <w:sz w:val="20"/>
              <w:szCs w:val="16"/>
            </w:rPr>
            <w:t>3</w:t>
          </w:r>
          <w:r w:rsidR="001A1D1A">
            <w:rPr>
              <w:rFonts w:ascii="Poppins" w:hAnsi="Poppins" w:cs="Poppins"/>
              <w:color w:val="9A0000"/>
              <w:sz w:val="20"/>
              <w:szCs w:val="16"/>
            </w:rPr>
            <w:t xml:space="preserve">: ENRUTAMIENTO </w:t>
          </w:r>
          <w:r w:rsidR="00945DFE">
            <w:rPr>
              <w:rFonts w:ascii="Poppins" w:hAnsi="Poppins" w:cs="Poppins"/>
              <w:color w:val="9A0000"/>
              <w:sz w:val="20"/>
              <w:szCs w:val="16"/>
            </w:rPr>
            <w:t xml:space="preserve">ESTÁTICO </w:t>
          </w:r>
          <w:r w:rsidR="00463AFD">
            <w:rPr>
              <w:rFonts w:ascii="Poppins" w:hAnsi="Poppins" w:cs="Poppins"/>
              <w:color w:val="9A0000"/>
              <w:sz w:val="20"/>
              <w:szCs w:val="16"/>
            </w:rPr>
            <w:t xml:space="preserve">                                                                   </w:t>
          </w:r>
          <w:r w:rsidR="00BE5625" w:rsidRPr="00BB0B70">
            <w:rPr>
              <w:rFonts w:ascii="Poppins" w:hAnsi="Poppins" w:cs="Poppins"/>
              <w:color w:val="9A0000"/>
              <w:sz w:val="20"/>
              <w:szCs w:val="16"/>
            </w:rPr>
            <w:t>ADMINISTRACIÓN DE REDES</w:t>
          </w:r>
        </w:p>
      </w:tc>
    </w:tr>
  </w:tbl>
  <w:p w14:paraId="23DFB0F7" w14:textId="3873B5F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3E89"/>
    <w:multiLevelType w:val="hybridMultilevel"/>
    <w:tmpl w:val="90244AF8"/>
    <w:lvl w:ilvl="0" w:tplc="3B20B00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437D8"/>
    <w:multiLevelType w:val="hybridMultilevel"/>
    <w:tmpl w:val="BB321D68"/>
    <w:lvl w:ilvl="0" w:tplc="92AC5DD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CC5BDA"/>
    <w:multiLevelType w:val="hybridMultilevel"/>
    <w:tmpl w:val="E5B6F454"/>
    <w:lvl w:ilvl="0" w:tplc="FB04674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9E1CB7"/>
    <w:multiLevelType w:val="hybridMultilevel"/>
    <w:tmpl w:val="22E28A10"/>
    <w:lvl w:ilvl="0" w:tplc="E1BEDCA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F1778"/>
    <w:multiLevelType w:val="hybridMultilevel"/>
    <w:tmpl w:val="023887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155F87"/>
    <w:multiLevelType w:val="hybridMultilevel"/>
    <w:tmpl w:val="F3EE7E36"/>
    <w:lvl w:ilvl="0" w:tplc="3B20B00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E13D5C"/>
    <w:multiLevelType w:val="hybridMultilevel"/>
    <w:tmpl w:val="741E1D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CD18D8"/>
    <w:multiLevelType w:val="hybridMultilevel"/>
    <w:tmpl w:val="0AD6F892"/>
    <w:lvl w:ilvl="0" w:tplc="C2F239F4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9C7116"/>
    <w:multiLevelType w:val="hybridMultilevel"/>
    <w:tmpl w:val="02AAA59E"/>
    <w:lvl w:ilvl="0" w:tplc="D674BF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 w:val="0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144650"/>
    <w:multiLevelType w:val="hybridMultilevel"/>
    <w:tmpl w:val="66A8A5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052652"/>
    <w:multiLevelType w:val="hybridMultilevel"/>
    <w:tmpl w:val="4AD2DC46"/>
    <w:lvl w:ilvl="0" w:tplc="2D20ADF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2004E83"/>
    <w:multiLevelType w:val="multilevel"/>
    <w:tmpl w:val="7FB48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>
      <w:numFmt w:val="decimal"/>
      <w:isLgl/>
      <w:lvlText w:val="%1.%2."/>
      <w:lvlJc w:val="left"/>
      <w:pPr>
        <w:ind w:left="1440" w:hanging="720"/>
      </w:pPr>
      <w:rPr>
        <w:rFonts w:asciiTheme="minorHAnsi" w:hAnsiTheme="minorHAnsi" w:hint="default"/>
        <w:b w:val="0"/>
        <w:color w:val="082A75" w:themeColor="text2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asciiTheme="minorHAnsi" w:hAnsiTheme="minorHAnsi" w:hint="default"/>
        <w:b w:val="0"/>
        <w:color w:val="082A75" w:themeColor="text2"/>
      </w:rPr>
    </w:lvl>
    <w:lvl w:ilvl="3">
      <w:start w:val="1"/>
      <w:numFmt w:val="decimal"/>
      <w:isLgl/>
      <w:lvlText w:val="%1.%2.%3.%4."/>
      <w:lvlJc w:val="left"/>
      <w:pPr>
        <w:ind w:left="2160" w:hanging="1440"/>
      </w:pPr>
      <w:rPr>
        <w:rFonts w:asciiTheme="minorHAnsi" w:hAnsiTheme="minorHAnsi" w:hint="default"/>
        <w:b w:val="0"/>
        <w:color w:val="082A75" w:themeColor="text2"/>
      </w:rPr>
    </w:lvl>
    <w:lvl w:ilvl="4">
      <w:start w:val="1"/>
      <w:numFmt w:val="decimal"/>
      <w:isLgl/>
      <w:lvlText w:val="%1.%2.%3.%4.%5."/>
      <w:lvlJc w:val="left"/>
      <w:pPr>
        <w:ind w:left="2520" w:hanging="1800"/>
      </w:pPr>
      <w:rPr>
        <w:rFonts w:asciiTheme="minorHAnsi" w:hAnsiTheme="minorHAnsi" w:hint="default"/>
        <w:b w:val="0"/>
        <w:color w:val="082A75" w:themeColor="text2"/>
      </w:rPr>
    </w:lvl>
    <w:lvl w:ilvl="5">
      <w:start w:val="1"/>
      <w:numFmt w:val="decimal"/>
      <w:isLgl/>
      <w:lvlText w:val="%1.%2.%3.%4.%5.%6."/>
      <w:lvlJc w:val="left"/>
      <w:pPr>
        <w:ind w:left="2880" w:hanging="2160"/>
      </w:pPr>
      <w:rPr>
        <w:rFonts w:asciiTheme="minorHAnsi" w:hAnsiTheme="minorHAnsi" w:hint="default"/>
        <w:b w:val="0"/>
        <w:color w:val="082A75" w:themeColor="text2"/>
      </w:rPr>
    </w:lvl>
    <w:lvl w:ilvl="6">
      <w:start w:val="1"/>
      <w:numFmt w:val="decimal"/>
      <w:isLgl/>
      <w:lvlText w:val="%1.%2.%3.%4.%5.%6.%7."/>
      <w:lvlJc w:val="left"/>
      <w:pPr>
        <w:ind w:left="2880" w:hanging="2160"/>
      </w:pPr>
      <w:rPr>
        <w:rFonts w:asciiTheme="minorHAnsi" w:hAnsiTheme="minorHAnsi" w:hint="default"/>
        <w:b w:val="0"/>
        <w:color w:val="082A75" w:themeColor="text2"/>
      </w:rPr>
    </w:lvl>
    <w:lvl w:ilvl="7">
      <w:start w:val="1"/>
      <w:numFmt w:val="decimal"/>
      <w:isLgl/>
      <w:lvlText w:val="%1.%2.%3.%4.%5.%6.%7.%8."/>
      <w:lvlJc w:val="left"/>
      <w:pPr>
        <w:ind w:left="3240" w:hanging="2520"/>
      </w:pPr>
      <w:rPr>
        <w:rFonts w:asciiTheme="minorHAnsi" w:hAnsiTheme="minorHAnsi" w:hint="default"/>
        <w:b w:val="0"/>
        <w:color w:val="082A75" w:themeColor="text2"/>
      </w:rPr>
    </w:lvl>
    <w:lvl w:ilvl="8">
      <w:start w:val="1"/>
      <w:numFmt w:val="decimal"/>
      <w:isLgl/>
      <w:lvlText w:val="%1.%2.%3.%4.%5.%6.%7.%8.%9."/>
      <w:lvlJc w:val="left"/>
      <w:pPr>
        <w:ind w:left="3600" w:hanging="2880"/>
      </w:pPr>
      <w:rPr>
        <w:rFonts w:asciiTheme="minorHAnsi" w:hAnsiTheme="minorHAnsi" w:hint="default"/>
        <w:b w:val="0"/>
        <w:color w:val="082A75" w:themeColor="text2"/>
      </w:rPr>
    </w:lvl>
  </w:abstractNum>
  <w:abstractNum w:abstractNumId="12" w15:restartNumberingAfterBreak="0">
    <w:nsid w:val="45132DC1"/>
    <w:multiLevelType w:val="multilevel"/>
    <w:tmpl w:val="B6B6D1F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59811A5"/>
    <w:multiLevelType w:val="hybridMultilevel"/>
    <w:tmpl w:val="1F8699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F8437F"/>
    <w:multiLevelType w:val="hybridMultilevel"/>
    <w:tmpl w:val="9BD484EA"/>
    <w:lvl w:ilvl="0" w:tplc="AD260A4C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A0932FC"/>
    <w:multiLevelType w:val="hybridMultilevel"/>
    <w:tmpl w:val="4FA62D12"/>
    <w:lvl w:ilvl="0" w:tplc="8DE629CA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D715BDF"/>
    <w:multiLevelType w:val="hybridMultilevel"/>
    <w:tmpl w:val="AA864CD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E625008"/>
    <w:multiLevelType w:val="hybridMultilevel"/>
    <w:tmpl w:val="0C5C63AE"/>
    <w:lvl w:ilvl="0" w:tplc="5B927DD0">
      <w:numFmt w:val="bullet"/>
      <w:lvlText w:val="-"/>
      <w:lvlJc w:val="left"/>
      <w:pPr>
        <w:ind w:left="1080" w:hanging="360"/>
      </w:pPr>
      <w:rPr>
        <w:rFonts w:ascii="Bahnschrift" w:eastAsiaTheme="minorEastAsia" w:hAnsi="Bahnschrift" w:cstheme="minorBidi" w:hint="default"/>
      </w:rPr>
    </w:lvl>
    <w:lvl w:ilvl="1" w:tplc="6344BEA6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b/>
        <w:bCs w:val="0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10"/>
  </w:num>
  <w:num w:numId="4">
    <w:abstractNumId w:val="7"/>
  </w:num>
  <w:num w:numId="5">
    <w:abstractNumId w:val="11"/>
  </w:num>
  <w:num w:numId="6">
    <w:abstractNumId w:val="14"/>
  </w:num>
  <w:num w:numId="7">
    <w:abstractNumId w:val="2"/>
  </w:num>
  <w:num w:numId="8">
    <w:abstractNumId w:val="15"/>
  </w:num>
  <w:num w:numId="9">
    <w:abstractNumId w:val="1"/>
  </w:num>
  <w:num w:numId="10">
    <w:abstractNumId w:val="4"/>
  </w:num>
  <w:num w:numId="11">
    <w:abstractNumId w:val="8"/>
  </w:num>
  <w:num w:numId="12">
    <w:abstractNumId w:val="6"/>
  </w:num>
  <w:num w:numId="13">
    <w:abstractNumId w:val="0"/>
  </w:num>
  <w:num w:numId="14">
    <w:abstractNumId w:val="5"/>
  </w:num>
  <w:num w:numId="15">
    <w:abstractNumId w:val="16"/>
  </w:num>
  <w:num w:numId="16">
    <w:abstractNumId w:val="3"/>
  </w:num>
  <w:num w:numId="17">
    <w:abstractNumId w:val="9"/>
  </w:num>
  <w:num w:numId="18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ff0f0,#fff5f5,#fffbfb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0838"/>
    <w:rsid w:val="00001483"/>
    <w:rsid w:val="00004FD7"/>
    <w:rsid w:val="0000542F"/>
    <w:rsid w:val="00005A47"/>
    <w:rsid w:val="00005B22"/>
    <w:rsid w:val="00006122"/>
    <w:rsid w:val="00011891"/>
    <w:rsid w:val="000132EB"/>
    <w:rsid w:val="00015169"/>
    <w:rsid w:val="0001561F"/>
    <w:rsid w:val="00017EAE"/>
    <w:rsid w:val="00020C80"/>
    <w:rsid w:val="000219BE"/>
    <w:rsid w:val="00021E6D"/>
    <w:rsid w:val="00021F5B"/>
    <w:rsid w:val="0002218A"/>
    <w:rsid w:val="00023104"/>
    <w:rsid w:val="0002482E"/>
    <w:rsid w:val="0002609C"/>
    <w:rsid w:val="000277FF"/>
    <w:rsid w:val="00027D0A"/>
    <w:rsid w:val="00030224"/>
    <w:rsid w:val="00030F59"/>
    <w:rsid w:val="000317C7"/>
    <w:rsid w:val="00031877"/>
    <w:rsid w:val="000323BA"/>
    <w:rsid w:val="0003325A"/>
    <w:rsid w:val="0003588D"/>
    <w:rsid w:val="000366F4"/>
    <w:rsid w:val="00040F4C"/>
    <w:rsid w:val="00041B71"/>
    <w:rsid w:val="00041E66"/>
    <w:rsid w:val="00042904"/>
    <w:rsid w:val="00043A72"/>
    <w:rsid w:val="00044D7F"/>
    <w:rsid w:val="000464C4"/>
    <w:rsid w:val="00047AF3"/>
    <w:rsid w:val="00050324"/>
    <w:rsid w:val="000518CE"/>
    <w:rsid w:val="00053D88"/>
    <w:rsid w:val="00053E14"/>
    <w:rsid w:val="000543B6"/>
    <w:rsid w:val="000547E5"/>
    <w:rsid w:val="00061A05"/>
    <w:rsid w:val="00061F2F"/>
    <w:rsid w:val="00065D83"/>
    <w:rsid w:val="00067046"/>
    <w:rsid w:val="0006746E"/>
    <w:rsid w:val="0007039C"/>
    <w:rsid w:val="0007061F"/>
    <w:rsid w:val="00071AEB"/>
    <w:rsid w:val="000728BC"/>
    <w:rsid w:val="00073E22"/>
    <w:rsid w:val="0007403C"/>
    <w:rsid w:val="000747A0"/>
    <w:rsid w:val="0007650E"/>
    <w:rsid w:val="00081BF6"/>
    <w:rsid w:val="00082817"/>
    <w:rsid w:val="000903CE"/>
    <w:rsid w:val="00093784"/>
    <w:rsid w:val="00093E29"/>
    <w:rsid w:val="0009721A"/>
    <w:rsid w:val="000A0150"/>
    <w:rsid w:val="000A0A92"/>
    <w:rsid w:val="000A130C"/>
    <w:rsid w:val="000A1B32"/>
    <w:rsid w:val="000A5714"/>
    <w:rsid w:val="000A66C0"/>
    <w:rsid w:val="000A7832"/>
    <w:rsid w:val="000B1794"/>
    <w:rsid w:val="000B447D"/>
    <w:rsid w:val="000B4C7A"/>
    <w:rsid w:val="000C07A4"/>
    <w:rsid w:val="000C131E"/>
    <w:rsid w:val="000C296E"/>
    <w:rsid w:val="000C36B2"/>
    <w:rsid w:val="000C4A6A"/>
    <w:rsid w:val="000C6D20"/>
    <w:rsid w:val="000C6EB8"/>
    <w:rsid w:val="000C7C28"/>
    <w:rsid w:val="000D0EA7"/>
    <w:rsid w:val="000D1BF6"/>
    <w:rsid w:val="000D2612"/>
    <w:rsid w:val="000D38C7"/>
    <w:rsid w:val="000D5D80"/>
    <w:rsid w:val="000D6E1C"/>
    <w:rsid w:val="000E0FCB"/>
    <w:rsid w:val="000E1AE4"/>
    <w:rsid w:val="000E2218"/>
    <w:rsid w:val="000E4D72"/>
    <w:rsid w:val="000E4EE3"/>
    <w:rsid w:val="000E508F"/>
    <w:rsid w:val="000E63C9"/>
    <w:rsid w:val="000E63CA"/>
    <w:rsid w:val="000E67DC"/>
    <w:rsid w:val="000E6CF8"/>
    <w:rsid w:val="000F09D1"/>
    <w:rsid w:val="000F0DB9"/>
    <w:rsid w:val="000F1E9E"/>
    <w:rsid w:val="000F21A4"/>
    <w:rsid w:val="000F38B9"/>
    <w:rsid w:val="000F38DD"/>
    <w:rsid w:val="000F40CD"/>
    <w:rsid w:val="000F597C"/>
    <w:rsid w:val="000F5D76"/>
    <w:rsid w:val="000F7062"/>
    <w:rsid w:val="000F72CE"/>
    <w:rsid w:val="0010183B"/>
    <w:rsid w:val="00101D93"/>
    <w:rsid w:val="00101FE6"/>
    <w:rsid w:val="00102537"/>
    <w:rsid w:val="00102E84"/>
    <w:rsid w:val="00102FD2"/>
    <w:rsid w:val="00103568"/>
    <w:rsid w:val="001036B2"/>
    <w:rsid w:val="00104419"/>
    <w:rsid w:val="00107EE6"/>
    <w:rsid w:val="001109D9"/>
    <w:rsid w:val="0011169D"/>
    <w:rsid w:val="00112B3B"/>
    <w:rsid w:val="0011339C"/>
    <w:rsid w:val="001175FD"/>
    <w:rsid w:val="001210C9"/>
    <w:rsid w:val="00121C47"/>
    <w:rsid w:val="00122B3E"/>
    <w:rsid w:val="00124324"/>
    <w:rsid w:val="00124B88"/>
    <w:rsid w:val="00125E1F"/>
    <w:rsid w:val="00130E9D"/>
    <w:rsid w:val="00132A43"/>
    <w:rsid w:val="001358E9"/>
    <w:rsid w:val="00135BBB"/>
    <w:rsid w:val="00136EE6"/>
    <w:rsid w:val="001376D5"/>
    <w:rsid w:val="00140FC6"/>
    <w:rsid w:val="00141218"/>
    <w:rsid w:val="001423E4"/>
    <w:rsid w:val="001478DF"/>
    <w:rsid w:val="00150A6D"/>
    <w:rsid w:val="00151AAB"/>
    <w:rsid w:val="0015235B"/>
    <w:rsid w:val="001529B7"/>
    <w:rsid w:val="00154249"/>
    <w:rsid w:val="00154888"/>
    <w:rsid w:val="001552DA"/>
    <w:rsid w:val="00157864"/>
    <w:rsid w:val="00157E7A"/>
    <w:rsid w:val="001669C4"/>
    <w:rsid w:val="00170161"/>
    <w:rsid w:val="00171B1A"/>
    <w:rsid w:val="00171B28"/>
    <w:rsid w:val="00172525"/>
    <w:rsid w:val="00175247"/>
    <w:rsid w:val="00180DB1"/>
    <w:rsid w:val="0018148E"/>
    <w:rsid w:val="0018297B"/>
    <w:rsid w:val="001829EF"/>
    <w:rsid w:val="00185B35"/>
    <w:rsid w:val="00187877"/>
    <w:rsid w:val="0019010F"/>
    <w:rsid w:val="00191497"/>
    <w:rsid w:val="00193657"/>
    <w:rsid w:val="001949CA"/>
    <w:rsid w:val="0019621A"/>
    <w:rsid w:val="00196A7E"/>
    <w:rsid w:val="00196BEC"/>
    <w:rsid w:val="00197585"/>
    <w:rsid w:val="001A1D1A"/>
    <w:rsid w:val="001A3944"/>
    <w:rsid w:val="001A3C86"/>
    <w:rsid w:val="001A4473"/>
    <w:rsid w:val="001A7AE1"/>
    <w:rsid w:val="001B1ABB"/>
    <w:rsid w:val="001B297D"/>
    <w:rsid w:val="001B50D4"/>
    <w:rsid w:val="001B7311"/>
    <w:rsid w:val="001C50FC"/>
    <w:rsid w:val="001C6500"/>
    <w:rsid w:val="001D2D39"/>
    <w:rsid w:val="001D3845"/>
    <w:rsid w:val="001D7815"/>
    <w:rsid w:val="001D7F3F"/>
    <w:rsid w:val="001E1AD7"/>
    <w:rsid w:val="001E4AE6"/>
    <w:rsid w:val="001E4D9C"/>
    <w:rsid w:val="001E6BAA"/>
    <w:rsid w:val="001F2BC8"/>
    <w:rsid w:val="001F520E"/>
    <w:rsid w:val="001F54BA"/>
    <w:rsid w:val="001F5F6B"/>
    <w:rsid w:val="001F7147"/>
    <w:rsid w:val="0020040C"/>
    <w:rsid w:val="0020064D"/>
    <w:rsid w:val="0020257A"/>
    <w:rsid w:val="002042B6"/>
    <w:rsid w:val="00204849"/>
    <w:rsid w:val="0020515A"/>
    <w:rsid w:val="0020577B"/>
    <w:rsid w:val="0020608E"/>
    <w:rsid w:val="0020681F"/>
    <w:rsid w:val="00207DE9"/>
    <w:rsid w:val="002100E0"/>
    <w:rsid w:val="002109F8"/>
    <w:rsid w:val="00213AEB"/>
    <w:rsid w:val="002143ED"/>
    <w:rsid w:val="0021582F"/>
    <w:rsid w:val="00216FA4"/>
    <w:rsid w:val="0021702B"/>
    <w:rsid w:val="00220B77"/>
    <w:rsid w:val="00224617"/>
    <w:rsid w:val="002254EC"/>
    <w:rsid w:val="00225C3D"/>
    <w:rsid w:val="0022739E"/>
    <w:rsid w:val="00227470"/>
    <w:rsid w:val="00231152"/>
    <w:rsid w:val="00237644"/>
    <w:rsid w:val="00240278"/>
    <w:rsid w:val="00241F99"/>
    <w:rsid w:val="00242048"/>
    <w:rsid w:val="00242AF5"/>
    <w:rsid w:val="00242DE2"/>
    <w:rsid w:val="002438CF"/>
    <w:rsid w:val="00243EBC"/>
    <w:rsid w:val="00245EE2"/>
    <w:rsid w:val="00246A35"/>
    <w:rsid w:val="002471C4"/>
    <w:rsid w:val="00251152"/>
    <w:rsid w:val="00251232"/>
    <w:rsid w:val="0025235D"/>
    <w:rsid w:val="00255741"/>
    <w:rsid w:val="00257EF3"/>
    <w:rsid w:val="00260A81"/>
    <w:rsid w:val="002613F0"/>
    <w:rsid w:val="00263CE4"/>
    <w:rsid w:val="0026403C"/>
    <w:rsid w:val="00265DDF"/>
    <w:rsid w:val="00267B70"/>
    <w:rsid w:val="00267C96"/>
    <w:rsid w:val="0027037A"/>
    <w:rsid w:val="0027073D"/>
    <w:rsid w:val="00271D81"/>
    <w:rsid w:val="0027232F"/>
    <w:rsid w:val="002753AC"/>
    <w:rsid w:val="002759C4"/>
    <w:rsid w:val="00280CB0"/>
    <w:rsid w:val="00280CE7"/>
    <w:rsid w:val="00280FE4"/>
    <w:rsid w:val="002821E2"/>
    <w:rsid w:val="00282390"/>
    <w:rsid w:val="0028269F"/>
    <w:rsid w:val="00284348"/>
    <w:rsid w:val="002853D4"/>
    <w:rsid w:val="00286B8B"/>
    <w:rsid w:val="00290F8F"/>
    <w:rsid w:val="00292DCC"/>
    <w:rsid w:val="00294409"/>
    <w:rsid w:val="00294731"/>
    <w:rsid w:val="002A0125"/>
    <w:rsid w:val="002A1580"/>
    <w:rsid w:val="002A206E"/>
    <w:rsid w:val="002A38FE"/>
    <w:rsid w:val="002A4922"/>
    <w:rsid w:val="002A4D68"/>
    <w:rsid w:val="002A4E33"/>
    <w:rsid w:val="002A58F4"/>
    <w:rsid w:val="002A592A"/>
    <w:rsid w:val="002A702C"/>
    <w:rsid w:val="002B059D"/>
    <w:rsid w:val="002B110F"/>
    <w:rsid w:val="002B4256"/>
    <w:rsid w:val="002B44FB"/>
    <w:rsid w:val="002B618C"/>
    <w:rsid w:val="002B7582"/>
    <w:rsid w:val="002B7768"/>
    <w:rsid w:val="002C0F66"/>
    <w:rsid w:val="002C1DFD"/>
    <w:rsid w:val="002C4615"/>
    <w:rsid w:val="002C51EE"/>
    <w:rsid w:val="002C62D6"/>
    <w:rsid w:val="002C76BC"/>
    <w:rsid w:val="002D2507"/>
    <w:rsid w:val="002D3326"/>
    <w:rsid w:val="002D4714"/>
    <w:rsid w:val="002D560C"/>
    <w:rsid w:val="002E0066"/>
    <w:rsid w:val="002E0993"/>
    <w:rsid w:val="002E10AE"/>
    <w:rsid w:val="002E36FC"/>
    <w:rsid w:val="002E3C29"/>
    <w:rsid w:val="002E45B3"/>
    <w:rsid w:val="002E6275"/>
    <w:rsid w:val="002E7400"/>
    <w:rsid w:val="002F08CF"/>
    <w:rsid w:val="002F1235"/>
    <w:rsid w:val="002F2347"/>
    <w:rsid w:val="002F51F5"/>
    <w:rsid w:val="002F5266"/>
    <w:rsid w:val="00301452"/>
    <w:rsid w:val="00301C0C"/>
    <w:rsid w:val="003023C0"/>
    <w:rsid w:val="00303345"/>
    <w:rsid w:val="0030455F"/>
    <w:rsid w:val="0030459D"/>
    <w:rsid w:val="0030744A"/>
    <w:rsid w:val="00307775"/>
    <w:rsid w:val="00307D5F"/>
    <w:rsid w:val="00310D6C"/>
    <w:rsid w:val="00311884"/>
    <w:rsid w:val="00311911"/>
    <w:rsid w:val="00312137"/>
    <w:rsid w:val="003126B8"/>
    <w:rsid w:val="00312A9C"/>
    <w:rsid w:val="00312B97"/>
    <w:rsid w:val="00317270"/>
    <w:rsid w:val="00317721"/>
    <w:rsid w:val="00320280"/>
    <w:rsid w:val="00320E93"/>
    <w:rsid w:val="00320F0D"/>
    <w:rsid w:val="0032449C"/>
    <w:rsid w:val="00326764"/>
    <w:rsid w:val="00326A46"/>
    <w:rsid w:val="00326DF4"/>
    <w:rsid w:val="00327675"/>
    <w:rsid w:val="003277D7"/>
    <w:rsid w:val="00330359"/>
    <w:rsid w:val="00332115"/>
    <w:rsid w:val="00333179"/>
    <w:rsid w:val="00333A3D"/>
    <w:rsid w:val="00337450"/>
    <w:rsid w:val="0033762F"/>
    <w:rsid w:val="00337AD9"/>
    <w:rsid w:val="00340B7D"/>
    <w:rsid w:val="0034188F"/>
    <w:rsid w:val="00341CA7"/>
    <w:rsid w:val="00344FF0"/>
    <w:rsid w:val="003460AC"/>
    <w:rsid w:val="00346F05"/>
    <w:rsid w:val="0034713A"/>
    <w:rsid w:val="0034714D"/>
    <w:rsid w:val="00350C36"/>
    <w:rsid w:val="00350DDE"/>
    <w:rsid w:val="00352D61"/>
    <w:rsid w:val="00355418"/>
    <w:rsid w:val="00355839"/>
    <w:rsid w:val="00355EF0"/>
    <w:rsid w:val="00360494"/>
    <w:rsid w:val="00362063"/>
    <w:rsid w:val="0036414B"/>
    <w:rsid w:val="00364169"/>
    <w:rsid w:val="00366A0B"/>
    <w:rsid w:val="00366C7E"/>
    <w:rsid w:val="003670E5"/>
    <w:rsid w:val="00370673"/>
    <w:rsid w:val="00371685"/>
    <w:rsid w:val="0037346B"/>
    <w:rsid w:val="00373725"/>
    <w:rsid w:val="0037390B"/>
    <w:rsid w:val="00374A3D"/>
    <w:rsid w:val="00381F38"/>
    <w:rsid w:val="00384443"/>
    <w:rsid w:val="00384DE3"/>
    <w:rsid w:val="00384EA3"/>
    <w:rsid w:val="00384FF8"/>
    <w:rsid w:val="003855F5"/>
    <w:rsid w:val="00391006"/>
    <w:rsid w:val="00391BFF"/>
    <w:rsid w:val="00392E25"/>
    <w:rsid w:val="00394BB1"/>
    <w:rsid w:val="0039513F"/>
    <w:rsid w:val="003A080A"/>
    <w:rsid w:val="003A2BE1"/>
    <w:rsid w:val="003A39A1"/>
    <w:rsid w:val="003A50BA"/>
    <w:rsid w:val="003A7EC2"/>
    <w:rsid w:val="003B1933"/>
    <w:rsid w:val="003B228E"/>
    <w:rsid w:val="003B2EBD"/>
    <w:rsid w:val="003B3161"/>
    <w:rsid w:val="003B41A4"/>
    <w:rsid w:val="003B62EC"/>
    <w:rsid w:val="003B7C82"/>
    <w:rsid w:val="003C1D5F"/>
    <w:rsid w:val="003C2191"/>
    <w:rsid w:val="003C2E87"/>
    <w:rsid w:val="003C47FA"/>
    <w:rsid w:val="003C545B"/>
    <w:rsid w:val="003C647A"/>
    <w:rsid w:val="003C7BDB"/>
    <w:rsid w:val="003D0B13"/>
    <w:rsid w:val="003D3863"/>
    <w:rsid w:val="003D5691"/>
    <w:rsid w:val="003D6E99"/>
    <w:rsid w:val="003D767D"/>
    <w:rsid w:val="003E0890"/>
    <w:rsid w:val="003E0D82"/>
    <w:rsid w:val="003E1A6C"/>
    <w:rsid w:val="003E3426"/>
    <w:rsid w:val="003E787D"/>
    <w:rsid w:val="003F07D8"/>
    <w:rsid w:val="003F1321"/>
    <w:rsid w:val="003F4299"/>
    <w:rsid w:val="003F4742"/>
    <w:rsid w:val="003F75B6"/>
    <w:rsid w:val="00400070"/>
    <w:rsid w:val="004000CE"/>
    <w:rsid w:val="00400887"/>
    <w:rsid w:val="00402CB6"/>
    <w:rsid w:val="00402D6D"/>
    <w:rsid w:val="00403E13"/>
    <w:rsid w:val="00405980"/>
    <w:rsid w:val="00410B5C"/>
    <w:rsid w:val="004110DE"/>
    <w:rsid w:val="00411D29"/>
    <w:rsid w:val="00415D76"/>
    <w:rsid w:val="004164C9"/>
    <w:rsid w:val="0041735A"/>
    <w:rsid w:val="0042290C"/>
    <w:rsid w:val="00425ED4"/>
    <w:rsid w:val="004273BF"/>
    <w:rsid w:val="0042750D"/>
    <w:rsid w:val="0042796B"/>
    <w:rsid w:val="0043157B"/>
    <w:rsid w:val="004324BE"/>
    <w:rsid w:val="0043396B"/>
    <w:rsid w:val="00433C90"/>
    <w:rsid w:val="00435784"/>
    <w:rsid w:val="00435A5D"/>
    <w:rsid w:val="004378D5"/>
    <w:rsid w:val="0044085A"/>
    <w:rsid w:val="00442CA4"/>
    <w:rsid w:val="00442E52"/>
    <w:rsid w:val="00443006"/>
    <w:rsid w:val="004446E8"/>
    <w:rsid w:val="00445C9D"/>
    <w:rsid w:val="00447CB1"/>
    <w:rsid w:val="0045059F"/>
    <w:rsid w:val="00450D45"/>
    <w:rsid w:val="00452002"/>
    <w:rsid w:val="00453B1B"/>
    <w:rsid w:val="00455B2F"/>
    <w:rsid w:val="00457083"/>
    <w:rsid w:val="00457621"/>
    <w:rsid w:val="00460934"/>
    <w:rsid w:val="00460955"/>
    <w:rsid w:val="00462762"/>
    <w:rsid w:val="00462B18"/>
    <w:rsid w:val="00463AFD"/>
    <w:rsid w:val="00464D5F"/>
    <w:rsid w:val="00465121"/>
    <w:rsid w:val="004655EE"/>
    <w:rsid w:val="0046765A"/>
    <w:rsid w:val="00470901"/>
    <w:rsid w:val="004715E9"/>
    <w:rsid w:val="00471776"/>
    <w:rsid w:val="00472C0B"/>
    <w:rsid w:val="00474581"/>
    <w:rsid w:val="00476E06"/>
    <w:rsid w:val="00477889"/>
    <w:rsid w:val="00480D34"/>
    <w:rsid w:val="0048477A"/>
    <w:rsid w:val="00485219"/>
    <w:rsid w:val="004876C6"/>
    <w:rsid w:val="00487A7E"/>
    <w:rsid w:val="00490A4F"/>
    <w:rsid w:val="00492165"/>
    <w:rsid w:val="004936F3"/>
    <w:rsid w:val="00497510"/>
    <w:rsid w:val="004A1AB8"/>
    <w:rsid w:val="004A2EB5"/>
    <w:rsid w:val="004A3440"/>
    <w:rsid w:val="004A48A8"/>
    <w:rsid w:val="004A779D"/>
    <w:rsid w:val="004A7B61"/>
    <w:rsid w:val="004B0556"/>
    <w:rsid w:val="004B21A5"/>
    <w:rsid w:val="004B2D7A"/>
    <w:rsid w:val="004B4175"/>
    <w:rsid w:val="004B4C69"/>
    <w:rsid w:val="004B57FB"/>
    <w:rsid w:val="004B76A6"/>
    <w:rsid w:val="004C069D"/>
    <w:rsid w:val="004C4C1B"/>
    <w:rsid w:val="004C5839"/>
    <w:rsid w:val="004D0FAF"/>
    <w:rsid w:val="004D2193"/>
    <w:rsid w:val="004D21AD"/>
    <w:rsid w:val="004D5A29"/>
    <w:rsid w:val="004D6A59"/>
    <w:rsid w:val="004D74BE"/>
    <w:rsid w:val="004D7827"/>
    <w:rsid w:val="004E0142"/>
    <w:rsid w:val="004E3E82"/>
    <w:rsid w:val="004E5FEE"/>
    <w:rsid w:val="004F07D0"/>
    <w:rsid w:val="004F3B4C"/>
    <w:rsid w:val="004F3D6F"/>
    <w:rsid w:val="004F54F4"/>
    <w:rsid w:val="004F68AB"/>
    <w:rsid w:val="004F72EB"/>
    <w:rsid w:val="004F772D"/>
    <w:rsid w:val="004F7C29"/>
    <w:rsid w:val="00500010"/>
    <w:rsid w:val="005001F4"/>
    <w:rsid w:val="00500B4B"/>
    <w:rsid w:val="005037F0"/>
    <w:rsid w:val="005065A0"/>
    <w:rsid w:val="00507DE9"/>
    <w:rsid w:val="0051001F"/>
    <w:rsid w:val="005100B7"/>
    <w:rsid w:val="00510F9E"/>
    <w:rsid w:val="00512D41"/>
    <w:rsid w:val="00514488"/>
    <w:rsid w:val="00514752"/>
    <w:rsid w:val="005155B9"/>
    <w:rsid w:val="00516A86"/>
    <w:rsid w:val="00516CA9"/>
    <w:rsid w:val="00516F36"/>
    <w:rsid w:val="0051785F"/>
    <w:rsid w:val="00520955"/>
    <w:rsid w:val="00522DF5"/>
    <w:rsid w:val="0052712F"/>
    <w:rsid w:val="005275F6"/>
    <w:rsid w:val="00530175"/>
    <w:rsid w:val="00532D13"/>
    <w:rsid w:val="00533969"/>
    <w:rsid w:val="00536B48"/>
    <w:rsid w:val="00537B53"/>
    <w:rsid w:val="005416AE"/>
    <w:rsid w:val="005442CE"/>
    <w:rsid w:val="00545065"/>
    <w:rsid w:val="00545425"/>
    <w:rsid w:val="0054560C"/>
    <w:rsid w:val="005472E5"/>
    <w:rsid w:val="00547683"/>
    <w:rsid w:val="00547B37"/>
    <w:rsid w:val="00552A2F"/>
    <w:rsid w:val="005552F9"/>
    <w:rsid w:val="005559A2"/>
    <w:rsid w:val="00556794"/>
    <w:rsid w:val="005574F9"/>
    <w:rsid w:val="00557A8E"/>
    <w:rsid w:val="00560409"/>
    <w:rsid w:val="005625B6"/>
    <w:rsid w:val="0056323E"/>
    <w:rsid w:val="00564BD6"/>
    <w:rsid w:val="005669BD"/>
    <w:rsid w:val="00566DFE"/>
    <w:rsid w:val="005679CB"/>
    <w:rsid w:val="00570FCB"/>
    <w:rsid w:val="00572102"/>
    <w:rsid w:val="00575BE1"/>
    <w:rsid w:val="00576F44"/>
    <w:rsid w:val="0057729A"/>
    <w:rsid w:val="005776F5"/>
    <w:rsid w:val="00583F0B"/>
    <w:rsid w:val="0058487D"/>
    <w:rsid w:val="00584AE8"/>
    <w:rsid w:val="00585F2B"/>
    <w:rsid w:val="00586AE4"/>
    <w:rsid w:val="00587FBC"/>
    <w:rsid w:val="00594FA5"/>
    <w:rsid w:val="00595B01"/>
    <w:rsid w:val="0059657C"/>
    <w:rsid w:val="00596BAC"/>
    <w:rsid w:val="00597830"/>
    <w:rsid w:val="00597E79"/>
    <w:rsid w:val="005A01BC"/>
    <w:rsid w:val="005A1E2C"/>
    <w:rsid w:val="005A2A3A"/>
    <w:rsid w:val="005A4148"/>
    <w:rsid w:val="005A5069"/>
    <w:rsid w:val="005B075A"/>
    <w:rsid w:val="005B0A84"/>
    <w:rsid w:val="005B0DC2"/>
    <w:rsid w:val="005B3A2C"/>
    <w:rsid w:val="005B4B07"/>
    <w:rsid w:val="005B5729"/>
    <w:rsid w:val="005C1C37"/>
    <w:rsid w:val="005C1CD9"/>
    <w:rsid w:val="005C2037"/>
    <w:rsid w:val="005C2949"/>
    <w:rsid w:val="005C3B74"/>
    <w:rsid w:val="005C4601"/>
    <w:rsid w:val="005C6674"/>
    <w:rsid w:val="005C7A74"/>
    <w:rsid w:val="005C7BC5"/>
    <w:rsid w:val="005D12A2"/>
    <w:rsid w:val="005D1856"/>
    <w:rsid w:val="005D2A66"/>
    <w:rsid w:val="005D4C62"/>
    <w:rsid w:val="005D5D8E"/>
    <w:rsid w:val="005D5EF7"/>
    <w:rsid w:val="005E2404"/>
    <w:rsid w:val="005E2A09"/>
    <w:rsid w:val="005E32DB"/>
    <w:rsid w:val="005E4987"/>
    <w:rsid w:val="005E5FA9"/>
    <w:rsid w:val="005E6107"/>
    <w:rsid w:val="005E710E"/>
    <w:rsid w:val="005E7281"/>
    <w:rsid w:val="005F173C"/>
    <w:rsid w:val="005F1937"/>
    <w:rsid w:val="005F1BB0"/>
    <w:rsid w:val="005F3348"/>
    <w:rsid w:val="006005D9"/>
    <w:rsid w:val="00603009"/>
    <w:rsid w:val="00603E1E"/>
    <w:rsid w:val="006041D7"/>
    <w:rsid w:val="00605055"/>
    <w:rsid w:val="0060629F"/>
    <w:rsid w:val="00606B16"/>
    <w:rsid w:val="00606B91"/>
    <w:rsid w:val="00606FB2"/>
    <w:rsid w:val="0060760B"/>
    <w:rsid w:val="00611A7C"/>
    <w:rsid w:val="00612093"/>
    <w:rsid w:val="00612401"/>
    <w:rsid w:val="00612C4C"/>
    <w:rsid w:val="006141D6"/>
    <w:rsid w:val="00614CED"/>
    <w:rsid w:val="006173E1"/>
    <w:rsid w:val="00617B85"/>
    <w:rsid w:val="00620B7D"/>
    <w:rsid w:val="00622320"/>
    <w:rsid w:val="00624145"/>
    <w:rsid w:val="00624D77"/>
    <w:rsid w:val="00625A66"/>
    <w:rsid w:val="00627870"/>
    <w:rsid w:val="006309A0"/>
    <w:rsid w:val="00630ABD"/>
    <w:rsid w:val="00631587"/>
    <w:rsid w:val="00632F61"/>
    <w:rsid w:val="00634B87"/>
    <w:rsid w:val="006409F9"/>
    <w:rsid w:val="00640ABC"/>
    <w:rsid w:val="006469D9"/>
    <w:rsid w:val="00650401"/>
    <w:rsid w:val="0065086F"/>
    <w:rsid w:val="00650C91"/>
    <w:rsid w:val="0065203B"/>
    <w:rsid w:val="00652E16"/>
    <w:rsid w:val="00654CDF"/>
    <w:rsid w:val="00654DD0"/>
    <w:rsid w:val="0065652C"/>
    <w:rsid w:val="00656AE2"/>
    <w:rsid w:val="00656C4D"/>
    <w:rsid w:val="00661424"/>
    <w:rsid w:val="00663BBF"/>
    <w:rsid w:val="006640A6"/>
    <w:rsid w:val="00664B23"/>
    <w:rsid w:val="006658D0"/>
    <w:rsid w:val="00666B01"/>
    <w:rsid w:val="0067055E"/>
    <w:rsid w:val="006714DE"/>
    <w:rsid w:val="006757C6"/>
    <w:rsid w:val="00676011"/>
    <w:rsid w:val="00677A3D"/>
    <w:rsid w:val="00677B61"/>
    <w:rsid w:val="00680029"/>
    <w:rsid w:val="00680844"/>
    <w:rsid w:val="00680A47"/>
    <w:rsid w:val="00681229"/>
    <w:rsid w:val="006829CB"/>
    <w:rsid w:val="00683F56"/>
    <w:rsid w:val="0068553D"/>
    <w:rsid w:val="00685E16"/>
    <w:rsid w:val="00686ACF"/>
    <w:rsid w:val="006878A1"/>
    <w:rsid w:val="006907E3"/>
    <w:rsid w:val="00691DFD"/>
    <w:rsid w:val="006924BD"/>
    <w:rsid w:val="00693765"/>
    <w:rsid w:val="00694E54"/>
    <w:rsid w:val="00696F2B"/>
    <w:rsid w:val="006A317A"/>
    <w:rsid w:val="006A53E5"/>
    <w:rsid w:val="006B0530"/>
    <w:rsid w:val="006B1821"/>
    <w:rsid w:val="006B2803"/>
    <w:rsid w:val="006B28D3"/>
    <w:rsid w:val="006B2E46"/>
    <w:rsid w:val="006B493B"/>
    <w:rsid w:val="006B4C46"/>
    <w:rsid w:val="006C514E"/>
    <w:rsid w:val="006D05DC"/>
    <w:rsid w:val="006D0A41"/>
    <w:rsid w:val="006D1B92"/>
    <w:rsid w:val="006D3580"/>
    <w:rsid w:val="006D35B4"/>
    <w:rsid w:val="006D388E"/>
    <w:rsid w:val="006D3C34"/>
    <w:rsid w:val="006D4178"/>
    <w:rsid w:val="006D63E1"/>
    <w:rsid w:val="006D6EFC"/>
    <w:rsid w:val="006E0C5D"/>
    <w:rsid w:val="006E22D1"/>
    <w:rsid w:val="006E4D8F"/>
    <w:rsid w:val="006E4E11"/>
    <w:rsid w:val="006E5716"/>
    <w:rsid w:val="006E5D6B"/>
    <w:rsid w:val="006F02C9"/>
    <w:rsid w:val="006F0FB6"/>
    <w:rsid w:val="006F1641"/>
    <w:rsid w:val="006F3245"/>
    <w:rsid w:val="006F53BE"/>
    <w:rsid w:val="006F7CED"/>
    <w:rsid w:val="00703F8A"/>
    <w:rsid w:val="00704F0E"/>
    <w:rsid w:val="007068A9"/>
    <w:rsid w:val="0071181C"/>
    <w:rsid w:val="00711F40"/>
    <w:rsid w:val="00712AA3"/>
    <w:rsid w:val="00712C35"/>
    <w:rsid w:val="00713F2D"/>
    <w:rsid w:val="0071434F"/>
    <w:rsid w:val="00716E2C"/>
    <w:rsid w:val="00717471"/>
    <w:rsid w:val="00717EA0"/>
    <w:rsid w:val="0072103C"/>
    <w:rsid w:val="00721BDC"/>
    <w:rsid w:val="00721F45"/>
    <w:rsid w:val="00724111"/>
    <w:rsid w:val="00724315"/>
    <w:rsid w:val="00725004"/>
    <w:rsid w:val="007258BF"/>
    <w:rsid w:val="00725ADC"/>
    <w:rsid w:val="00725B32"/>
    <w:rsid w:val="0072604C"/>
    <w:rsid w:val="00726093"/>
    <w:rsid w:val="00727030"/>
    <w:rsid w:val="00727869"/>
    <w:rsid w:val="007302B3"/>
    <w:rsid w:val="00730733"/>
    <w:rsid w:val="007309A6"/>
    <w:rsid w:val="00730E3A"/>
    <w:rsid w:val="00732DBB"/>
    <w:rsid w:val="00733A01"/>
    <w:rsid w:val="00733C27"/>
    <w:rsid w:val="00734566"/>
    <w:rsid w:val="00735BB3"/>
    <w:rsid w:val="00736194"/>
    <w:rsid w:val="00736AAF"/>
    <w:rsid w:val="00741958"/>
    <w:rsid w:val="00741FD5"/>
    <w:rsid w:val="007441FE"/>
    <w:rsid w:val="007444D4"/>
    <w:rsid w:val="00745BF7"/>
    <w:rsid w:val="00746410"/>
    <w:rsid w:val="00751A45"/>
    <w:rsid w:val="007553CD"/>
    <w:rsid w:val="007575E5"/>
    <w:rsid w:val="0076307C"/>
    <w:rsid w:val="007635E8"/>
    <w:rsid w:val="0076363A"/>
    <w:rsid w:val="0076497D"/>
    <w:rsid w:val="00765B2A"/>
    <w:rsid w:val="00765C7B"/>
    <w:rsid w:val="007677A9"/>
    <w:rsid w:val="00771247"/>
    <w:rsid w:val="00772EB9"/>
    <w:rsid w:val="007740B7"/>
    <w:rsid w:val="00774CAE"/>
    <w:rsid w:val="00776D2D"/>
    <w:rsid w:val="00777315"/>
    <w:rsid w:val="00780238"/>
    <w:rsid w:val="00781727"/>
    <w:rsid w:val="00783A34"/>
    <w:rsid w:val="00786ED0"/>
    <w:rsid w:val="00790D9E"/>
    <w:rsid w:val="007937EE"/>
    <w:rsid w:val="00793F5B"/>
    <w:rsid w:val="0079449E"/>
    <w:rsid w:val="00795C68"/>
    <w:rsid w:val="00796B7E"/>
    <w:rsid w:val="007A0662"/>
    <w:rsid w:val="007A2FEA"/>
    <w:rsid w:val="007A3237"/>
    <w:rsid w:val="007A7BC4"/>
    <w:rsid w:val="007B0E28"/>
    <w:rsid w:val="007B1AF0"/>
    <w:rsid w:val="007B1FA3"/>
    <w:rsid w:val="007B2851"/>
    <w:rsid w:val="007B33E6"/>
    <w:rsid w:val="007B3C72"/>
    <w:rsid w:val="007B4C79"/>
    <w:rsid w:val="007B6272"/>
    <w:rsid w:val="007B79BC"/>
    <w:rsid w:val="007C013A"/>
    <w:rsid w:val="007C2643"/>
    <w:rsid w:val="007C32B4"/>
    <w:rsid w:val="007C573D"/>
    <w:rsid w:val="007C5768"/>
    <w:rsid w:val="007C6B52"/>
    <w:rsid w:val="007D06BD"/>
    <w:rsid w:val="007D06D0"/>
    <w:rsid w:val="007D16C5"/>
    <w:rsid w:val="007D1853"/>
    <w:rsid w:val="007D2C61"/>
    <w:rsid w:val="007D2D82"/>
    <w:rsid w:val="007D4446"/>
    <w:rsid w:val="007D4502"/>
    <w:rsid w:val="007D45B1"/>
    <w:rsid w:val="007D4A03"/>
    <w:rsid w:val="007D52BC"/>
    <w:rsid w:val="007D5F38"/>
    <w:rsid w:val="007D688F"/>
    <w:rsid w:val="007D7A1C"/>
    <w:rsid w:val="007E1F09"/>
    <w:rsid w:val="007E3261"/>
    <w:rsid w:val="007E69BB"/>
    <w:rsid w:val="007E6CD2"/>
    <w:rsid w:val="007E73D2"/>
    <w:rsid w:val="007E7BC8"/>
    <w:rsid w:val="00802DBE"/>
    <w:rsid w:val="00803C72"/>
    <w:rsid w:val="0080441D"/>
    <w:rsid w:val="00805D8F"/>
    <w:rsid w:val="00806B57"/>
    <w:rsid w:val="00806D08"/>
    <w:rsid w:val="00807843"/>
    <w:rsid w:val="0081464F"/>
    <w:rsid w:val="00815A88"/>
    <w:rsid w:val="0081771B"/>
    <w:rsid w:val="00817B2F"/>
    <w:rsid w:val="00821FE3"/>
    <w:rsid w:val="00826768"/>
    <w:rsid w:val="00832155"/>
    <w:rsid w:val="0083242F"/>
    <w:rsid w:val="00832C57"/>
    <w:rsid w:val="00833461"/>
    <w:rsid w:val="00836391"/>
    <w:rsid w:val="00837C9A"/>
    <w:rsid w:val="008408AD"/>
    <w:rsid w:val="0084130C"/>
    <w:rsid w:val="008417B7"/>
    <w:rsid w:val="00842C3A"/>
    <w:rsid w:val="008512DD"/>
    <w:rsid w:val="00852222"/>
    <w:rsid w:val="008528A0"/>
    <w:rsid w:val="00855655"/>
    <w:rsid w:val="00855732"/>
    <w:rsid w:val="00856E63"/>
    <w:rsid w:val="00860A36"/>
    <w:rsid w:val="008611B1"/>
    <w:rsid w:val="00861D22"/>
    <w:rsid w:val="008622A7"/>
    <w:rsid w:val="00862EDF"/>
    <w:rsid w:val="00862FE4"/>
    <w:rsid w:val="0086389A"/>
    <w:rsid w:val="00863EFC"/>
    <w:rsid w:val="008666F6"/>
    <w:rsid w:val="00866951"/>
    <w:rsid w:val="00867A0D"/>
    <w:rsid w:val="00870971"/>
    <w:rsid w:val="00871C29"/>
    <w:rsid w:val="00871C51"/>
    <w:rsid w:val="00872FF0"/>
    <w:rsid w:val="00874177"/>
    <w:rsid w:val="008741F8"/>
    <w:rsid w:val="00874DFD"/>
    <w:rsid w:val="00875522"/>
    <w:rsid w:val="00875CCF"/>
    <w:rsid w:val="0087605E"/>
    <w:rsid w:val="00880DB6"/>
    <w:rsid w:val="00881750"/>
    <w:rsid w:val="0088535B"/>
    <w:rsid w:val="00885B2A"/>
    <w:rsid w:val="008941AE"/>
    <w:rsid w:val="008A07DA"/>
    <w:rsid w:val="008A1553"/>
    <w:rsid w:val="008A2D3E"/>
    <w:rsid w:val="008A4229"/>
    <w:rsid w:val="008A4936"/>
    <w:rsid w:val="008A4968"/>
    <w:rsid w:val="008A4974"/>
    <w:rsid w:val="008A4DCD"/>
    <w:rsid w:val="008A535F"/>
    <w:rsid w:val="008A681F"/>
    <w:rsid w:val="008A6825"/>
    <w:rsid w:val="008A6F3E"/>
    <w:rsid w:val="008A795A"/>
    <w:rsid w:val="008B000E"/>
    <w:rsid w:val="008B1807"/>
    <w:rsid w:val="008B1974"/>
    <w:rsid w:val="008B1DDF"/>
    <w:rsid w:val="008B1FEE"/>
    <w:rsid w:val="008B214B"/>
    <w:rsid w:val="008B2871"/>
    <w:rsid w:val="008B323E"/>
    <w:rsid w:val="008B5C3D"/>
    <w:rsid w:val="008B766D"/>
    <w:rsid w:val="008C4456"/>
    <w:rsid w:val="008C4F85"/>
    <w:rsid w:val="008C5047"/>
    <w:rsid w:val="008C5583"/>
    <w:rsid w:val="008C586C"/>
    <w:rsid w:val="008C5F2A"/>
    <w:rsid w:val="008D03A9"/>
    <w:rsid w:val="008D3239"/>
    <w:rsid w:val="008D380A"/>
    <w:rsid w:val="008D5038"/>
    <w:rsid w:val="008D53C3"/>
    <w:rsid w:val="008E0D26"/>
    <w:rsid w:val="008E1952"/>
    <w:rsid w:val="008E268B"/>
    <w:rsid w:val="008E2F49"/>
    <w:rsid w:val="008E441C"/>
    <w:rsid w:val="008E5351"/>
    <w:rsid w:val="008E717E"/>
    <w:rsid w:val="008E7637"/>
    <w:rsid w:val="008F06D7"/>
    <w:rsid w:val="008F16C3"/>
    <w:rsid w:val="008F16CC"/>
    <w:rsid w:val="008F1EF3"/>
    <w:rsid w:val="008F3332"/>
    <w:rsid w:val="008F56F9"/>
    <w:rsid w:val="008F6C57"/>
    <w:rsid w:val="008F7833"/>
    <w:rsid w:val="00902685"/>
    <w:rsid w:val="009036B7"/>
    <w:rsid w:val="00903C32"/>
    <w:rsid w:val="00904FDB"/>
    <w:rsid w:val="00905208"/>
    <w:rsid w:val="00906B48"/>
    <w:rsid w:val="00907CDF"/>
    <w:rsid w:val="00914634"/>
    <w:rsid w:val="00915F6C"/>
    <w:rsid w:val="00916B16"/>
    <w:rsid w:val="009173B9"/>
    <w:rsid w:val="0092079D"/>
    <w:rsid w:val="00920F71"/>
    <w:rsid w:val="0092115A"/>
    <w:rsid w:val="00921332"/>
    <w:rsid w:val="009216AB"/>
    <w:rsid w:val="00921C87"/>
    <w:rsid w:val="00924609"/>
    <w:rsid w:val="00924C68"/>
    <w:rsid w:val="00926282"/>
    <w:rsid w:val="00931864"/>
    <w:rsid w:val="0093335D"/>
    <w:rsid w:val="00935C22"/>
    <w:rsid w:val="00935F4E"/>
    <w:rsid w:val="0093613E"/>
    <w:rsid w:val="0094196F"/>
    <w:rsid w:val="00941E4C"/>
    <w:rsid w:val="00942F77"/>
    <w:rsid w:val="00943026"/>
    <w:rsid w:val="00943D08"/>
    <w:rsid w:val="00944F37"/>
    <w:rsid w:val="00945DFE"/>
    <w:rsid w:val="00947A09"/>
    <w:rsid w:val="00950FCE"/>
    <w:rsid w:val="00951D83"/>
    <w:rsid w:val="00952C87"/>
    <w:rsid w:val="0095607C"/>
    <w:rsid w:val="00957937"/>
    <w:rsid w:val="00957B39"/>
    <w:rsid w:val="00963840"/>
    <w:rsid w:val="009640B7"/>
    <w:rsid w:val="00965C2D"/>
    <w:rsid w:val="00965CB5"/>
    <w:rsid w:val="00965ECD"/>
    <w:rsid w:val="00966B81"/>
    <w:rsid w:val="00966E1F"/>
    <w:rsid w:val="00967664"/>
    <w:rsid w:val="0097512C"/>
    <w:rsid w:val="00975429"/>
    <w:rsid w:val="00977D91"/>
    <w:rsid w:val="00977F79"/>
    <w:rsid w:val="00980108"/>
    <w:rsid w:val="00980143"/>
    <w:rsid w:val="009807B7"/>
    <w:rsid w:val="009808E6"/>
    <w:rsid w:val="009809D7"/>
    <w:rsid w:val="009832CF"/>
    <w:rsid w:val="00983469"/>
    <w:rsid w:val="00983DE2"/>
    <w:rsid w:val="009870DA"/>
    <w:rsid w:val="009875D6"/>
    <w:rsid w:val="00990E29"/>
    <w:rsid w:val="00992CB8"/>
    <w:rsid w:val="00993544"/>
    <w:rsid w:val="009935B1"/>
    <w:rsid w:val="00993D3A"/>
    <w:rsid w:val="00994A9B"/>
    <w:rsid w:val="00995940"/>
    <w:rsid w:val="009A0E26"/>
    <w:rsid w:val="009A21B6"/>
    <w:rsid w:val="009A24A8"/>
    <w:rsid w:val="009A275F"/>
    <w:rsid w:val="009A359B"/>
    <w:rsid w:val="009A73B8"/>
    <w:rsid w:val="009A7DAA"/>
    <w:rsid w:val="009B2926"/>
    <w:rsid w:val="009B427A"/>
    <w:rsid w:val="009B63A2"/>
    <w:rsid w:val="009B6AB6"/>
    <w:rsid w:val="009C596A"/>
    <w:rsid w:val="009C7720"/>
    <w:rsid w:val="009D0B05"/>
    <w:rsid w:val="009D1DD4"/>
    <w:rsid w:val="009D28B0"/>
    <w:rsid w:val="009D4B4C"/>
    <w:rsid w:val="009D56C9"/>
    <w:rsid w:val="009D5C77"/>
    <w:rsid w:val="009D6758"/>
    <w:rsid w:val="009D67B4"/>
    <w:rsid w:val="009E1E77"/>
    <w:rsid w:val="009E4196"/>
    <w:rsid w:val="009F0857"/>
    <w:rsid w:val="009F1366"/>
    <w:rsid w:val="009F398E"/>
    <w:rsid w:val="009F511E"/>
    <w:rsid w:val="009F52AE"/>
    <w:rsid w:val="009F73F8"/>
    <w:rsid w:val="009F78BC"/>
    <w:rsid w:val="00A01A13"/>
    <w:rsid w:val="00A01BB1"/>
    <w:rsid w:val="00A02646"/>
    <w:rsid w:val="00A02FBA"/>
    <w:rsid w:val="00A036F1"/>
    <w:rsid w:val="00A03B6D"/>
    <w:rsid w:val="00A048AA"/>
    <w:rsid w:val="00A04D4F"/>
    <w:rsid w:val="00A04E4B"/>
    <w:rsid w:val="00A076C3"/>
    <w:rsid w:val="00A11697"/>
    <w:rsid w:val="00A11F60"/>
    <w:rsid w:val="00A139B7"/>
    <w:rsid w:val="00A17640"/>
    <w:rsid w:val="00A20390"/>
    <w:rsid w:val="00A20EF5"/>
    <w:rsid w:val="00A21069"/>
    <w:rsid w:val="00A21A90"/>
    <w:rsid w:val="00A2281E"/>
    <w:rsid w:val="00A23AFA"/>
    <w:rsid w:val="00A23BD9"/>
    <w:rsid w:val="00A267AA"/>
    <w:rsid w:val="00A2779C"/>
    <w:rsid w:val="00A279C3"/>
    <w:rsid w:val="00A3188D"/>
    <w:rsid w:val="00A31B3E"/>
    <w:rsid w:val="00A31C9E"/>
    <w:rsid w:val="00A33128"/>
    <w:rsid w:val="00A33CDC"/>
    <w:rsid w:val="00A34362"/>
    <w:rsid w:val="00A34BC5"/>
    <w:rsid w:val="00A35A95"/>
    <w:rsid w:val="00A430D3"/>
    <w:rsid w:val="00A43D25"/>
    <w:rsid w:val="00A45159"/>
    <w:rsid w:val="00A455A8"/>
    <w:rsid w:val="00A4592D"/>
    <w:rsid w:val="00A4652D"/>
    <w:rsid w:val="00A47B43"/>
    <w:rsid w:val="00A52922"/>
    <w:rsid w:val="00A52EA1"/>
    <w:rsid w:val="00A532F3"/>
    <w:rsid w:val="00A54DD0"/>
    <w:rsid w:val="00A55FDD"/>
    <w:rsid w:val="00A6098F"/>
    <w:rsid w:val="00A60F15"/>
    <w:rsid w:val="00A6221E"/>
    <w:rsid w:val="00A62D41"/>
    <w:rsid w:val="00A62D93"/>
    <w:rsid w:val="00A630D7"/>
    <w:rsid w:val="00A63532"/>
    <w:rsid w:val="00A645D7"/>
    <w:rsid w:val="00A66D22"/>
    <w:rsid w:val="00A677EF"/>
    <w:rsid w:val="00A75BAF"/>
    <w:rsid w:val="00A8489E"/>
    <w:rsid w:val="00A86715"/>
    <w:rsid w:val="00A87A2C"/>
    <w:rsid w:val="00A92163"/>
    <w:rsid w:val="00A97433"/>
    <w:rsid w:val="00AA1D11"/>
    <w:rsid w:val="00AA31A1"/>
    <w:rsid w:val="00AA38B4"/>
    <w:rsid w:val="00AA71C9"/>
    <w:rsid w:val="00AB0194"/>
    <w:rsid w:val="00AB02A7"/>
    <w:rsid w:val="00AB0D74"/>
    <w:rsid w:val="00AB1894"/>
    <w:rsid w:val="00AB2381"/>
    <w:rsid w:val="00AB2507"/>
    <w:rsid w:val="00AB50EC"/>
    <w:rsid w:val="00AC048F"/>
    <w:rsid w:val="00AC0DC2"/>
    <w:rsid w:val="00AC0FD2"/>
    <w:rsid w:val="00AC29F3"/>
    <w:rsid w:val="00AC3868"/>
    <w:rsid w:val="00AC5CFF"/>
    <w:rsid w:val="00AD0501"/>
    <w:rsid w:val="00AD1780"/>
    <w:rsid w:val="00AD2123"/>
    <w:rsid w:val="00AD6CA2"/>
    <w:rsid w:val="00AD6F41"/>
    <w:rsid w:val="00AE2132"/>
    <w:rsid w:val="00AE2157"/>
    <w:rsid w:val="00AE4A56"/>
    <w:rsid w:val="00AE6864"/>
    <w:rsid w:val="00AE7459"/>
    <w:rsid w:val="00AF1335"/>
    <w:rsid w:val="00AF33B8"/>
    <w:rsid w:val="00AF6CBE"/>
    <w:rsid w:val="00AF76D5"/>
    <w:rsid w:val="00B00567"/>
    <w:rsid w:val="00B01C79"/>
    <w:rsid w:val="00B05636"/>
    <w:rsid w:val="00B0776E"/>
    <w:rsid w:val="00B07B2E"/>
    <w:rsid w:val="00B11DEB"/>
    <w:rsid w:val="00B122B7"/>
    <w:rsid w:val="00B126F7"/>
    <w:rsid w:val="00B1464A"/>
    <w:rsid w:val="00B15A05"/>
    <w:rsid w:val="00B2161F"/>
    <w:rsid w:val="00B21715"/>
    <w:rsid w:val="00B2277B"/>
    <w:rsid w:val="00B231E5"/>
    <w:rsid w:val="00B2339F"/>
    <w:rsid w:val="00B24772"/>
    <w:rsid w:val="00B34C81"/>
    <w:rsid w:val="00B40C10"/>
    <w:rsid w:val="00B412EA"/>
    <w:rsid w:val="00B43553"/>
    <w:rsid w:val="00B4467B"/>
    <w:rsid w:val="00B46CCB"/>
    <w:rsid w:val="00B470DF"/>
    <w:rsid w:val="00B4788D"/>
    <w:rsid w:val="00B516EE"/>
    <w:rsid w:val="00B51935"/>
    <w:rsid w:val="00B51B54"/>
    <w:rsid w:val="00B521E7"/>
    <w:rsid w:val="00B54B5B"/>
    <w:rsid w:val="00B5586D"/>
    <w:rsid w:val="00B55AA5"/>
    <w:rsid w:val="00B55EE9"/>
    <w:rsid w:val="00B56237"/>
    <w:rsid w:val="00B567F2"/>
    <w:rsid w:val="00B56BF1"/>
    <w:rsid w:val="00B57AF8"/>
    <w:rsid w:val="00B62817"/>
    <w:rsid w:val="00B639AB"/>
    <w:rsid w:val="00B63D28"/>
    <w:rsid w:val="00B64127"/>
    <w:rsid w:val="00B65DE8"/>
    <w:rsid w:val="00B6794B"/>
    <w:rsid w:val="00B73D2F"/>
    <w:rsid w:val="00B75C3B"/>
    <w:rsid w:val="00B808D7"/>
    <w:rsid w:val="00B815B8"/>
    <w:rsid w:val="00B8160D"/>
    <w:rsid w:val="00B817F6"/>
    <w:rsid w:val="00B8491D"/>
    <w:rsid w:val="00B84ECB"/>
    <w:rsid w:val="00B857A7"/>
    <w:rsid w:val="00B9016C"/>
    <w:rsid w:val="00B9053F"/>
    <w:rsid w:val="00B9253B"/>
    <w:rsid w:val="00B929C8"/>
    <w:rsid w:val="00B92B14"/>
    <w:rsid w:val="00B94F6D"/>
    <w:rsid w:val="00B96A26"/>
    <w:rsid w:val="00B96E2D"/>
    <w:rsid w:val="00BA3009"/>
    <w:rsid w:val="00BA3580"/>
    <w:rsid w:val="00BA70FE"/>
    <w:rsid w:val="00BB0B70"/>
    <w:rsid w:val="00BB199E"/>
    <w:rsid w:val="00BB1A11"/>
    <w:rsid w:val="00BB1EBF"/>
    <w:rsid w:val="00BB36E4"/>
    <w:rsid w:val="00BB416E"/>
    <w:rsid w:val="00BB436F"/>
    <w:rsid w:val="00BC2B38"/>
    <w:rsid w:val="00BC2B69"/>
    <w:rsid w:val="00BC396C"/>
    <w:rsid w:val="00BD0625"/>
    <w:rsid w:val="00BD0F04"/>
    <w:rsid w:val="00BD2727"/>
    <w:rsid w:val="00BD5ED8"/>
    <w:rsid w:val="00BD6849"/>
    <w:rsid w:val="00BE05A2"/>
    <w:rsid w:val="00BE1169"/>
    <w:rsid w:val="00BE5625"/>
    <w:rsid w:val="00BE74E4"/>
    <w:rsid w:val="00BF1B1D"/>
    <w:rsid w:val="00BF5E2B"/>
    <w:rsid w:val="00BF6B78"/>
    <w:rsid w:val="00BF74CC"/>
    <w:rsid w:val="00BF7753"/>
    <w:rsid w:val="00BF7A4E"/>
    <w:rsid w:val="00BF7BD7"/>
    <w:rsid w:val="00C00983"/>
    <w:rsid w:val="00C0148D"/>
    <w:rsid w:val="00C02B87"/>
    <w:rsid w:val="00C03733"/>
    <w:rsid w:val="00C04C2E"/>
    <w:rsid w:val="00C05E18"/>
    <w:rsid w:val="00C10335"/>
    <w:rsid w:val="00C11F98"/>
    <w:rsid w:val="00C1239C"/>
    <w:rsid w:val="00C15143"/>
    <w:rsid w:val="00C151DD"/>
    <w:rsid w:val="00C15C71"/>
    <w:rsid w:val="00C1651F"/>
    <w:rsid w:val="00C20C36"/>
    <w:rsid w:val="00C2202F"/>
    <w:rsid w:val="00C225C8"/>
    <w:rsid w:val="00C27703"/>
    <w:rsid w:val="00C27C7D"/>
    <w:rsid w:val="00C31DDE"/>
    <w:rsid w:val="00C32585"/>
    <w:rsid w:val="00C347A0"/>
    <w:rsid w:val="00C349C9"/>
    <w:rsid w:val="00C4086D"/>
    <w:rsid w:val="00C432DC"/>
    <w:rsid w:val="00C44B7B"/>
    <w:rsid w:val="00C5013D"/>
    <w:rsid w:val="00C520C1"/>
    <w:rsid w:val="00C54E0B"/>
    <w:rsid w:val="00C5572E"/>
    <w:rsid w:val="00C56287"/>
    <w:rsid w:val="00C567E3"/>
    <w:rsid w:val="00C62900"/>
    <w:rsid w:val="00C63386"/>
    <w:rsid w:val="00C63B01"/>
    <w:rsid w:val="00C64B9C"/>
    <w:rsid w:val="00C662BF"/>
    <w:rsid w:val="00C71F50"/>
    <w:rsid w:val="00C7382A"/>
    <w:rsid w:val="00C74415"/>
    <w:rsid w:val="00C74616"/>
    <w:rsid w:val="00C74A33"/>
    <w:rsid w:val="00C77164"/>
    <w:rsid w:val="00C77CC5"/>
    <w:rsid w:val="00C80BDE"/>
    <w:rsid w:val="00C81BCB"/>
    <w:rsid w:val="00C82DD0"/>
    <w:rsid w:val="00C8362D"/>
    <w:rsid w:val="00C83B98"/>
    <w:rsid w:val="00C83D39"/>
    <w:rsid w:val="00C84AB3"/>
    <w:rsid w:val="00C84E9B"/>
    <w:rsid w:val="00C8525B"/>
    <w:rsid w:val="00C932D5"/>
    <w:rsid w:val="00C93ECB"/>
    <w:rsid w:val="00C94F9A"/>
    <w:rsid w:val="00C97AF3"/>
    <w:rsid w:val="00C97F3A"/>
    <w:rsid w:val="00CA1896"/>
    <w:rsid w:val="00CA4604"/>
    <w:rsid w:val="00CA74F5"/>
    <w:rsid w:val="00CB0E3E"/>
    <w:rsid w:val="00CB22BA"/>
    <w:rsid w:val="00CB5B28"/>
    <w:rsid w:val="00CB65E2"/>
    <w:rsid w:val="00CB76B2"/>
    <w:rsid w:val="00CC0507"/>
    <w:rsid w:val="00CC0D27"/>
    <w:rsid w:val="00CC4D15"/>
    <w:rsid w:val="00CC4E19"/>
    <w:rsid w:val="00CC784A"/>
    <w:rsid w:val="00CC79DE"/>
    <w:rsid w:val="00CD0329"/>
    <w:rsid w:val="00CD3114"/>
    <w:rsid w:val="00CD42C4"/>
    <w:rsid w:val="00CD46B1"/>
    <w:rsid w:val="00CD64A3"/>
    <w:rsid w:val="00CD79C8"/>
    <w:rsid w:val="00CE14FF"/>
    <w:rsid w:val="00CE3702"/>
    <w:rsid w:val="00CE52A2"/>
    <w:rsid w:val="00CE60E4"/>
    <w:rsid w:val="00CF27B4"/>
    <w:rsid w:val="00CF295F"/>
    <w:rsid w:val="00CF39AB"/>
    <w:rsid w:val="00CF5371"/>
    <w:rsid w:val="00CF5AB0"/>
    <w:rsid w:val="00CF7BF0"/>
    <w:rsid w:val="00D0148C"/>
    <w:rsid w:val="00D0323A"/>
    <w:rsid w:val="00D03E2D"/>
    <w:rsid w:val="00D0559F"/>
    <w:rsid w:val="00D0593A"/>
    <w:rsid w:val="00D05A00"/>
    <w:rsid w:val="00D064B5"/>
    <w:rsid w:val="00D077E9"/>
    <w:rsid w:val="00D11FB3"/>
    <w:rsid w:val="00D12CF1"/>
    <w:rsid w:val="00D14E0D"/>
    <w:rsid w:val="00D16EF8"/>
    <w:rsid w:val="00D17396"/>
    <w:rsid w:val="00D17B47"/>
    <w:rsid w:val="00D2171B"/>
    <w:rsid w:val="00D224EF"/>
    <w:rsid w:val="00D22E82"/>
    <w:rsid w:val="00D22EC7"/>
    <w:rsid w:val="00D266DF"/>
    <w:rsid w:val="00D26B52"/>
    <w:rsid w:val="00D2787C"/>
    <w:rsid w:val="00D27BCB"/>
    <w:rsid w:val="00D3275E"/>
    <w:rsid w:val="00D33983"/>
    <w:rsid w:val="00D34368"/>
    <w:rsid w:val="00D34679"/>
    <w:rsid w:val="00D3775D"/>
    <w:rsid w:val="00D4036F"/>
    <w:rsid w:val="00D41411"/>
    <w:rsid w:val="00D419E8"/>
    <w:rsid w:val="00D424C4"/>
    <w:rsid w:val="00D42CB7"/>
    <w:rsid w:val="00D4341C"/>
    <w:rsid w:val="00D45953"/>
    <w:rsid w:val="00D45C04"/>
    <w:rsid w:val="00D4633C"/>
    <w:rsid w:val="00D4637B"/>
    <w:rsid w:val="00D46D8E"/>
    <w:rsid w:val="00D471E4"/>
    <w:rsid w:val="00D50B5E"/>
    <w:rsid w:val="00D5413D"/>
    <w:rsid w:val="00D554F9"/>
    <w:rsid w:val="00D55707"/>
    <w:rsid w:val="00D570A9"/>
    <w:rsid w:val="00D57F40"/>
    <w:rsid w:val="00D60190"/>
    <w:rsid w:val="00D62073"/>
    <w:rsid w:val="00D62EB5"/>
    <w:rsid w:val="00D670AE"/>
    <w:rsid w:val="00D67D92"/>
    <w:rsid w:val="00D70D02"/>
    <w:rsid w:val="00D733D1"/>
    <w:rsid w:val="00D73968"/>
    <w:rsid w:val="00D74184"/>
    <w:rsid w:val="00D75018"/>
    <w:rsid w:val="00D752C9"/>
    <w:rsid w:val="00D7694D"/>
    <w:rsid w:val="00D76D79"/>
    <w:rsid w:val="00D76E92"/>
    <w:rsid w:val="00D770C7"/>
    <w:rsid w:val="00D7713A"/>
    <w:rsid w:val="00D77C7A"/>
    <w:rsid w:val="00D83DAC"/>
    <w:rsid w:val="00D83F36"/>
    <w:rsid w:val="00D841E9"/>
    <w:rsid w:val="00D854AE"/>
    <w:rsid w:val="00D85632"/>
    <w:rsid w:val="00D86945"/>
    <w:rsid w:val="00D872BF"/>
    <w:rsid w:val="00D90290"/>
    <w:rsid w:val="00D902BD"/>
    <w:rsid w:val="00D91390"/>
    <w:rsid w:val="00D92714"/>
    <w:rsid w:val="00D93BD9"/>
    <w:rsid w:val="00D94A20"/>
    <w:rsid w:val="00D9759D"/>
    <w:rsid w:val="00D977EE"/>
    <w:rsid w:val="00DA1D13"/>
    <w:rsid w:val="00DB186B"/>
    <w:rsid w:val="00DB42AC"/>
    <w:rsid w:val="00DB5E99"/>
    <w:rsid w:val="00DB7464"/>
    <w:rsid w:val="00DB7A9F"/>
    <w:rsid w:val="00DC0A81"/>
    <w:rsid w:val="00DC5112"/>
    <w:rsid w:val="00DC706A"/>
    <w:rsid w:val="00DC72A9"/>
    <w:rsid w:val="00DC7465"/>
    <w:rsid w:val="00DD152F"/>
    <w:rsid w:val="00DD3D21"/>
    <w:rsid w:val="00DD4A7E"/>
    <w:rsid w:val="00DD60FB"/>
    <w:rsid w:val="00DD698A"/>
    <w:rsid w:val="00DE213F"/>
    <w:rsid w:val="00DE2D16"/>
    <w:rsid w:val="00DE410B"/>
    <w:rsid w:val="00DE65AE"/>
    <w:rsid w:val="00DE6DA7"/>
    <w:rsid w:val="00DE7FA2"/>
    <w:rsid w:val="00DF0093"/>
    <w:rsid w:val="00DF027C"/>
    <w:rsid w:val="00DF0CF3"/>
    <w:rsid w:val="00DF1115"/>
    <w:rsid w:val="00DF17CF"/>
    <w:rsid w:val="00DF2815"/>
    <w:rsid w:val="00DF4934"/>
    <w:rsid w:val="00E00242"/>
    <w:rsid w:val="00E00A32"/>
    <w:rsid w:val="00E02B74"/>
    <w:rsid w:val="00E0736D"/>
    <w:rsid w:val="00E07C2A"/>
    <w:rsid w:val="00E10EA7"/>
    <w:rsid w:val="00E11A4C"/>
    <w:rsid w:val="00E149C9"/>
    <w:rsid w:val="00E151DA"/>
    <w:rsid w:val="00E15876"/>
    <w:rsid w:val="00E15954"/>
    <w:rsid w:val="00E15B09"/>
    <w:rsid w:val="00E16732"/>
    <w:rsid w:val="00E16BC4"/>
    <w:rsid w:val="00E17913"/>
    <w:rsid w:val="00E17E0B"/>
    <w:rsid w:val="00E20102"/>
    <w:rsid w:val="00E22ACD"/>
    <w:rsid w:val="00E23F85"/>
    <w:rsid w:val="00E25F46"/>
    <w:rsid w:val="00E33503"/>
    <w:rsid w:val="00E336E8"/>
    <w:rsid w:val="00E342B6"/>
    <w:rsid w:val="00E364DB"/>
    <w:rsid w:val="00E36ED8"/>
    <w:rsid w:val="00E448D6"/>
    <w:rsid w:val="00E45C33"/>
    <w:rsid w:val="00E46387"/>
    <w:rsid w:val="00E4754B"/>
    <w:rsid w:val="00E47D1F"/>
    <w:rsid w:val="00E50057"/>
    <w:rsid w:val="00E514F3"/>
    <w:rsid w:val="00E51A73"/>
    <w:rsid w:val="00E51F49"/>
    <w:rsid w:val="00E54168"/>
    <w:rsid w:val="00E543AD"/>
    <w:rsid w:val="00E54A6A"/>
    <w:rsid w:val="00E56B8D"/>
    <w:rsid w:val="00E608C9"/>
    <w:rsid w:val="00E60EDA"/>
    <w:rsid w:val="00E61A64"/>
    <w:rsid w:val="00E620B0"/>
    <w:rsid w:val="00E63993"/>
    <w:rsid w:val="00E70571"/>
    <w:rsid w:val="00E74C20"/>
    <w:rsid w:val="00E81B40"/>
    <w:rsid w:val="00E824FC"/>
    <w:rsid w:val="00E843CE"/>
    <w:rsid w:val="00E856EC"/>
    <w:rsid w:val="00E85CFB"/>
    <w:rsid w:val="00E8751A"/>
    <w:rsid w:val="00E908A4"/>
    <w:rsid w:val="00E91285"/>
    <w:rsid w:val="00E91FC5"/>
    <w:rsid w:val="00E97359"/>
    <w:rsid w:val="00EA4EC6"/>
    <w:rsid w:val="00EA5849"/>
    <w:rsid w:val="00EA5DF0"/>
    <w:rsid w:val="00EA6995"/>
    <w:rsid w:val="00EA76DD"/>
    <w:rsid w:val="00EA775C"/>
    <w:rsid w:val="00EB17FB"/>
    <w:rsid w:val="00EB1CA5"/>
    <w:rsid w:val="00EB1CF9"/>
    <w:rsid w:val="00EB36B9"/>
    <w:rsid w:val="00EB3C22"/>
    <w:rsid w:val="00EB3E9D"/>
    <w:rsid w:val="00EB60A6"/>
    <w:rsid w:val="00EB6BA5"/>
    <w:rsid w:val="00EC0388"/>
    <w:rsid w:val="00EC2C46"/>
    <w:rsid w:val="00EC373C"/>
    <w:rsid w:val="00EC3B68"/>
    <w:rsid w:val="00EC4980"/>
    <w:rsid w:val="00EC611F"/>
    <w:rsid w:val="00EC68FE"/>
    <w:rsid w:val="00ED17B5"/>
    <w:rsid w:val="00ED18EE"/>
    <w:rsid w:val="00ED2357"/>
    <w:rsid w:val="00ED30B7"/>
    <w:rsid w:val="00ED4F01"/>
    <w:rsid w:val="00ED4F58"/>
    <w:rsid w:val="00EE0B0D"/>
    <w:rsid w:val="00EE287F"/>
    <w:rsid w:val="00EE4326"/>
    <w:rsid w:val="00EE4C14"/>
    <w:rsid w:val="00EE7CEC"/>
    <w:rsid w:val="00EF124C"/>
    <w:rsid w:val="00EF1622"/>
    <w:rsid w:val="00EF1714"/>
    <w:rsid w:val="00EF3151"/>
    <w:rsid w:val="00EF3E78"/>
    <w:rsid w:val="00EF4A78"/>
    <w:rsid w:val="00EF4F57"/>
    <w:rsid w:val="00EF555B"/>
    <w:rsid w:val="00EF6779"/>
    <w:rsid w:val="00F01540"/>
    <w:rsid w:val="00F027BB"/>
    <w:rsid w:val="00F06454"/>
    <w:rsid w:val="00F0728D"/>
    <w:rsid w:val="00F11B2A"/>
    <w:rsid w:val="00F11DCF"/>
    <w:rsid w:val="00F162EA"/>
    <w:rsid w:val="00F166D0"/>
    <w:rsid w:val="00F17564"/>
    <w:rsid w:val="00F21809"/>
    <w:rsid w:val="00F21AC2"/>
    <w:rsid w:val="00F242BF"/>
    <w:rsid w:val="00F25303"/>
    <w:rsid w:val="00F25EEA"/>
    <w:rsid w:val="00F2611F"/>
    <w:rsid w:val="00F26A32"/>
    <w:rsid w:val="00F30E68"/>
    <w:rsid w:val="00F315B7"/>
    <w:rsid w:val="00F315C6"/>
    <w:rsid w:val="00F32D85"/>
    <w:rsid w:val="00F37030"/>
    <w:rsid w:val="00F37849"/>
    <w:rsid w:val="00F40210"/>
    <w:rsid w:val="00F42824"/>
    <w:rsid w:val="00F45104"/>
    <w:rsid w:val="00F45684"/>
    <w:rsid w:val="00F51550"/>
    <w:rsid w:val="00F51C1B"/>
    <w:rsid w:val="00F52D27"/>
    <w:rsid w:val="00F5317E"/>
    <w:rsid w:val="00F538FF"/>
    <w:rsid w:val="00F53F9B"/>
    <w:rsid w:val="00F54D42"/>
    <w:rsid w:val="00F5661D"/>
    <w:rsid w:val="00F60463"/>
    <w:rsid w:val="00F62281"/>
    <w:rsid w:val="00F6232A"/>
    <w:rsid w:val="00F62699"/>
    <w:rsid w:val="00F63235"/>
    <w:rsid w:val="00F669F1"/>
    <w:rsid w:val="00F67893"/>
    <w:rsid w:val="00F678B5"/>
    <w:rsid w:val="00F67ACB"/>
    <w:rsid w:val="00F67F9D"/>
    <w:rsid w:val="00F71279"/>
    <w:rsid w:val="00F73588"/>
    <w:rsid w:val="00F76587"/>
    <w:rsid w:val="00F76A44"/>
    <w:rsid w:val="00F76BEE"/>
    <w:rsid w:val="00F77F5E"/>
    <w:rsid w:val="00F77F81"/>
    <w:rsid w:val="00F80AE5"/>
    <w:rsid w:val="00F811B1"/>
    <w:rsid w:val="00F812A4"/>
    <w:rsid w:val="00F8146F"/>
    <w:rsid w:val="00F829F7"/>
    <w:rsid w:val="00F831D1"/>
    <w:rsid w:val="00F83527"/>
    <w:rsid w:val="00F839B3"/>
    <w:rsid w:val="00F90529"/>
    <w:rsid w:val="00F90595"/>
    <w:rsid w:val="00F905A1"/>
    <w:rsid w:val="00F917F4"/>
    <w:rsid w:val="00F9583B"/>
    <w:rsid w:val="00F96B73"/>
    <w:rsid w:val="00F97219"/>
    <w:rsid w:val="00F97B6B"/>
    <w:rsid w:val="00F97D12"/>
    <w:rsid w:val="00FA1279"/>
    <w:rsid w:val="00FA273C"/>
    <w:rsid w:val="00FA6982"/>
    <w:rsid w:val="00FA75EB"/>
    <w:rsid w:val="00FA7C8F"/>
    <w:rsid w:val="00FB0187"/>
    <w:rsid w:val="00FB1065"/>
    <w:rsid w:val="00FB1154"/>
    <w:rsid w:val="00FB132C"/>
    <w:rsid w:val="00FB3170"/>
    <w:rsid w:val="00FB34BC"/>
    <w:rsid w:val="00FB4015"/>
    <w:rsid w:val="00FB4B12"/>
    <w:rsid w:val="00FB5667"/>
    <w:rsid w:val="00FB6B81"/>
    <w:rsid w:val="00FC0F2C"/>
    <w:rsid w:val="00FC305D"/>
    <w:rsid w:val="00FC30B8"/>
    <w:rsid w:val="00FC7613"/>
    <w:rsid w:val="00FD076B"/>
    <w:rsid w:val="00FD14AB"/>
    <w:rsid w:val="00FD1DEA"/>
    <w:rsid w:val="00FD2D18"/>
    <w:rsid w:val="00FD49F0"/>
    <w:rsid w:val="00FD4EB5"/>
    <w:rsid w:val="00FD582C"/>
    <w:rsid w:val="00FD583F"/>
    <w:rsid w:val="00FD5DC3"/>
    <w:rsid w:val="00FD650E"/>
    <w:rsid w:val="00FD676C"/>
    <w:rsid w:val="00FD7488"/>
    <w:rsid w:val="00FD7661"/>
    <w:rsid w:val="00FE0400"/>
    <w:rsid w:val="00FE0463"/>
    <w:rsid w:val="00FE1E44"/>
    <w:rsid w:val="00FE445F"/>
    <w:rsid w:val="00FE5957"/>
    <w:rsid w:val="00FE74FF"/>
    <w:rsid w:val="00FF0171"/>
    <w:rsid w:val="00FF16B4"/>
    <w:rsid w:val="00FF16F0"/>
    <w:rsid w:val="00FF34C8"/>
    <w:rsid w:val="00FF4EBB"/>
    <w:rsid w:val="00FF586D"/>
    <w:rsid w:val="00FF5994"/>
    <w:rsid w:val="00FF7CF6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ff0f0,#fff5f5,#fffbfb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87C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D7713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0F09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D7713A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1"/>
    <w:rsid w:val="000F09D1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paragraph" w:styleId="NormalWeb">
    <w:name w:val="Normal (Web)"/>
    <w:basedOn w:val="Normal"/>
    <w:uiPriority w:val="99"/>
    <w:unhideWhenUsed/>
    <w:rsid w:val="000F09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FF4EBB"/>
    <w:rPr>
      <w:b/>
      <w:bCs/>
    </w:rPr>
  </w:style>
  <w:style w:type="character" w:styleId="nfasis">
    <w:name w:val="Emphasis"/>
    <w:basedOn w:val="Fuentedeprrafopredeter"/>
    <w:uiPriority w:val="20"/>
    <w:qFormat/>
    <w:rsid w:val="00FF4EBB"/>
    <w:rPr>
      <w:i/>
      <w:iCs/>
    </w:rPr>
  </w:style>
  <w:style w:type="paragraph" w:styleId="TtuloTDC">
    <w:name w:val="TOC Heading"/>
    <w:basedOn w:val="Ttulo1"/>
    <w:next w:val="Normal"/>
    <w:uiPriority w:val="39"/>
    <w:unhideWhenUsed/>
    <w:qFormat/>
    <w:rsid w:val="00280FE4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01C0C"/>
    <w:pPr>
      <w:tabs>
        <w:tab w:val="right" w:leader="dot" w:pos="9826"/>
      </w:tabs>
      <w:spacing w:after="100"/>
    </w:pPr>
    <w:rPr>
      <w:rFonts w:ascii="Bahnschrift" w:hAnsi="Bahnschrift"/>
      <w:b w:val="0"/>
      <w:bCs/>
      <w:noProof/>
      <w:color w:val="C00000"/>
      <w:sz w:val="22"/>
      <w:lang w:bidi="es-ES"/>
    </w:rPr>
  </w:style>
  <w:style w:type="paragraph" w:styleId="TDC2">
    <w:name w:val="toc 2"/>
    <w:basedOn w:val="Normal"/>
    <w:next w:val="Normal"/>
    <w:autoRedefine/>
    <w:uiPriority w:val="39"/>
    <w:unhideWhenUsed/>
    <w:rsid w:val="00301C0C"/>
    <w:pPr>
      <w:tabs>
        <w:tab w:val="right" w:leader="dot" w:pos="9826"/>
      </w:tabs>
      <w:spacing w:after="100"/>
    </w:pPr>
    <w:rPr>
      <w:rFonts w:ascii="Bahnschrift" w:hAnsi="Bahnschrift"/>
      <w:b w:val="0"/>
      <w:noProof/>
      <w:color w:val="C00000"/>
      <w:sz w:val="22"/>
      <w:szCs w:val="18"/>
      <w:lang w:bidi="es-ES"/>
    </w:rPr>
  </w:style>
  <w:style w:type="paragraph" w:styleId="TDC3">
    <w:name w:val="toc 3"/>
    <w:basedOn w:val="Normal"/>
    <w:next w:val="Normal"/>
    <w:autoRedefine/>
    <w:uiPriority w:val="39"/>
    <w:unhideWhenUsed/>
    <w:rsid w:val="00280FE4"/>
    <w:pPr>
      <w:spacing w:after="100"/>
      <w:ind w:left="560"/>
    </w:pPr>
  </w:style>
  <w:style w:type="paragraph" w:styleId="Descripcin">
    <w:name w:val="caption"/>
    <w:basedOn w:val="Normal"/>
    <w:next w:val="Normal"/>
    <w:uiPriority w:val="99"/>
    <w:unhideWhenUsed/>
    <w:rsid w:val="00A11F60"/>
    <w:pPr>
      <w:spacing w:after="200" w:line="240" w:lineRule="auto"/>
    </w:pPr>
    <w:rPr>
      <w:i/>
      <w:iCs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2759C4"/>
    <w:rPr>
      <w:color w:val="605E5C"/>
      <w:shd w:val="clear" w:color="auto" w:fill="E1DFDD"/>
    </w:rPr>
  </w:style>
  <w:style w:type="paragraph" w:customStyle="1" w:styleId="Default">
    <w:name w:val="Default"/>
    <w:rsid w:val="003F07D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7655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113</TotalTime>
  <Pages>11</Pages>
  <Words>507</Words>
  <Characters>3121</Characters>
  <Application>Microsoft Office Word</Application>
  <DocSecurity>0</DocSecurity>
  <Lines>208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55</cp:revision>
  <cp:lastPrinted>2022-01-14T21:13:00Z</cp:lastPrinted>
  <dcterms:created xsi:type="dcterms:W3CDTF">2023-04-27T11:22:00Z</dcterms:created>
  <dcterms:modified xsi:type="dcterms:W3CDTF">2023-04-27T15:25:00Z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