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FB"/>
  <w:body>
    <w:p w14:paraId="4A2E57AD" w14:textId="7E37B61D" w:rsidR="00D077E9" w:rsidRDefault="00A34BC5" w:rsidP="00D70D02">
      <w:pPr>
        <w:rPr>
          <w:noProof/>
        </w:rPr>
      </w:pPr>
      <w:bookmarkStart w:id="0" w:name="_Hlk130555148"/>
      <w:bookmarkEnd w:id="0"/>
      <w:r>
        <w:rPr>
          <w:noProof/>
        </w:rPr>
        <w:drawing>
          <wp:anchor distT="0" distB="0" distL="114300" distR="114300" simplePos="0" relativeHeight="251865600" behindDoc="1" locked="0" layoutInCell="1" allowOverlap="1" wp14:anchorId="5C6151E7" wp14:editId="26D11C7E">
            <wp:simplePos x="0" y="0"/>
            <wp:positionH relativeFrom="column">
              <wp:posOffset>-14571436</wp:posOffset>
            </wp:positionH>
            <wp:positionV relativeFrom="paragraph">
              <wp:posOffset>-2663009</wp:posOffset>
            </wp:positionV>
            <wp:extent cx="23187625" cy="13048343"/>
            <wp:effectExtent l="0" t="0" r="0" b="1270"/>
            <wp:wrapNone/>
            <wp:docPr id="3" name="Imagen 3" descr="Networking Wallpapers - Top Free Networking Background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ing Wallpapers - Top Free Networking Background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625" cy="130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6675694" w:rsidR="00D077E9" w:rsidRDefault="00D077E9" w:rsidP="00AB02A7">
            <w:pPr>
              <w:rPr>
                <w:noProof/>
              </w:rPr>
            </w:pPr>
          </w:p>
          <w:p w14:paraId="19779501" w14:textId="763487A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0D9CC055" w:rsidR="00D077E9" w:rsidRPr="00F97219" w:rsidRDefault="00EB6BA5" w:rsidP="00AB02A7">
            <w:pPr>
              <w:rPr>
                <w:noProof/>
                <w:color w:val="2665F0" w:themeColor="text2" w:themeTint="99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109145AA" wp14:editId="2498CE51">
                      <wp:simplePos x="0" y="0"/>
                      <wp:positionH relativeFrom="column">
                        <wp:posOffset>27432</wp:posOffset>
                      </wp:positionH>
                      <wp:positionV relativeFrom="paragraph">
                        <wp:posOffset>406603</wp:posOffset>
                      </wp:positionV>
                      <wp:extent cx="3599180" cy="1097280"/>
                      <wp:effectExtent l="0" t="0" r="0" b="762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9180" cy="10972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7094E3" w14:textId="4CEEE59F" w:rsidR="00237644" w:rsidRPr="00EB6BA5" w:rsidRDefault="00EB6BA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ACTIVIDAD 7</w:t>
                                  </w:r>
                                  <w:r w:rsidR="00CC784A"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:</w:t>
                                  </w:r>
                                </w:p>
                                <w:p w14:paraId="3FAEB2CF" w14:textId="1B20AFA9" w:rsidR="00CC784A" w:rsidRPr="00EB6BA5" w:rsidRDefault="00EB6BA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</w:rPr>
                                  </w:pPr>
                                  <w:r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VLAN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2.15pt;margin-top:32pt;width:283.4pt;height:86.4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" filled="f" stroked="f" strokeweight=".5pt">
                      <v:textbox>
                        <w:txbxContent>
                          <w:p w14:paraId="7F7094E3" w14:textId="4CEEE59F" w:rsidR="00237644" w:rsidRPr="00EB6BA5" w:rsidRDefault="00EB6BA5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ACTIVIDAD 7</w:t>
                            </w:r>
                            <w:r w:rsidR="00CC784A"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:</w:t>
                            </w:r>
                          </w:p>
                          <w:p w14:paraId="3FAEB2CF" w14:textId="1B20AFA9" w:rsidR="00CC784A" w:rsidRPr="00EB6BA5" w:rsidRDefault="00EB6BA5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</w:rPr>
                            </w:pPr>
                            <w:r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VLAN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5D6904CF" wp14:editId="3215BF2A">
                      <wp:simplePos x="0" y="0"/>
                      <wp:positionH relativeFrom="column">
                        <wp:posOffset>149530</wp:posOffset>
                      </wp:positionH>
                      <wp:positionV relativeFrom="paragraph">
                        <wp:posOffset>1592199</wp:posOffset>
                      </wp:positionV>
                      <wp:extent cx="1858433" cy="0"/>
                      <wp:effectExtent l="38100" t="38100" r="46990" b="38100"/>
                      <wp:wrapNone/>
                      <wp:docPr id="1" name="Conector recto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60BC4" id="Conector recto 1" o:spid="_x0000_s1026" alt="divisor de texto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125.35pt" to="158.1pt,1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  <w:r w:rsidR="00BB0B70">
              <w:rPr>
                <w:noProof/>
              </w:rPr>
              <w:drawing>
                <wp:anchor distT="0" distB="0" distL="114300" distR="114300" simplePos="0" relativeHeight="251867648" behindDoc="0" locked="0" layoutInCell="1" allowOverlap="1" wp14:anchorId="496F601A" wp14:editId="4718E394">
                  <wp:simplePos x="0" y="0"/>
                  <wp:positionH relativeFrom="column">
                    <wp:posOffset>-156482</wp:posOffset>
                  </wp:positionH>
                  <wp:positionV relativeFrom="paragraph">
                    <wp:posOffset>1906995</wp:posOffset>
                  </wp:positionV>
                  <wp:extent cx="3962400" cy="3962400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47BA43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6EBC90B4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0034DF9F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F39792D" w:rsidR="00D077E9" w:rsidRPr="00D86945" w:rsidRDefault="007635E8" w:rsidP="00AB02A7">
            <w:pPr>
              <w:rPr>
                <w:noProof/>
                <w:sz w:val="10"/>
                <w:szCs w:val="10"/>
              </w:rPr>
            </w:pP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315AEC8" wp14:editId="1AEED9AE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970280</wp:posOffset>
                      </wp:positionV>
                      <wp:extent cx="1858433" cy="0"/>
                      <wp:effectExtent l="38100" t="38100" r="46990" b="38100"/>
                      <wp:wrapNone/>
                      <wp:docPr id="38" name="Conector recto 38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F874A8" id="Conector recto 38" o:spid="_x0000_s1026" alt="divisor de texto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05pt,76.4pt" to="157.4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</w:p>
        </w:tc>
      </w:tr>
    </w:tbl>
    <w:p w14:paraId="00C3E3DF" w14:textId="56E678DD" w:rsidR="00F5317E" w:rsidRDefault="00A34BC5" w:rsidP="00F5317E">
      <w:pPr>
        <w:pStyle w:val="Contenido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7B60DC4F" wp14:editId="5EF404B9">
                <wp:simplePos x="0" y="0"/>
                <wp:positionH relativeFrom="column">
                  <wp:posOffset>-760367</wp:posOffset>
                </wp:positionH>
                <wp:positionV relativeFrom="paragraph">
                  <wp:posOffset>7101931</wp:posOffset>
                </wp:positionV>
                <wp:extent cx="8302171" cy="2948849"/>
                <wp:effectExtent l="400050" t="438150" r="384810" b="3854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2171" cy="2948849"/>
                        </a:xfrm>
                        <a:prstGeom prst="rect">
                          <a:avLst/>
                        </a:prstGeom>
                        <a:solidFill>
                          <a:srgbClr val="442020">
                            <a:alpha val="90000"/>
                          </a:srgbClr>
                        </a:solidFill>
                        <a:ln>
                          <a:noFill/>
                        </a:ln>
                        <a:effectLst>
                          <a:outerShdw blurRad="508000" dist="38100" dir="16200000" rotWithShape="0">
                            <a:srgbClr val="9A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42B75" id="Rectángulo 4" o:spid="_x0000_s1026" style="position:absolute;margin-left:-59.85pt;margin-top:559.2pt;width:653.7pt;height:232.2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" fillcolor="#442020" stroked="f" strokeweight="2pt">
                <v:fill opacity="59110f"/>
                <v:shadow on="t" color="#9a0000" opacity="26214f" origin=",.5" offset="0,-3pt"/>
              </v:rect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63CF8FC" wp14:editId="502A38B7">
                <wp:simplePos x="0" y="0"/>
                <wp:positionH relativeFrom="margin">
                  <wp:align>left</wp:align>
                </wp:positionH>
                <wp:positionV relativeFrom="paragraph">
                  <wp:posOffset>7228696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0AE4FFD4" w:rsidR="00704F0E" w:rsidRPr="00516CA9" w:rsidRDefault="008A4229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ADMINISTRACIÓN DE REDES</w:t>
                            </w:r>
                          </w:p>
                          <w:p w14:paraId="3095BFCE" w14:textId="6E9B5CD1" w:rsidR="00F76A44" w:rsidRPr="00516CA9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69.2pt;width:247.2pt;height:49.2pt;z-index:251615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IRaJnrhAAAACgEAAA8AAAAAAAAA&#10;AAAAAAAAjQQAAGRycy9kb3ducmV2LnhtbFBLBQYAAAAABAAEAPMAAACbBQAAAAA=&#10;" filled="f" stroked="f" strokeweight=".5pt">
                <v:textbox>
                  <w:txbxContent>
                    <w:p w14:paraId="477B20C9" w14:textId="0AE4FFD4" w:rsidR="00704F0E" w:rsidRPr="00516CA9" w:rsidRDefault="008A4229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ADMINISTRACIÓN DE REDES</w:t>
                      </w:r>
                    </w:p>
                    <w:p w14:paraId="3095BFCE" w14:textId="6E9B5CD1" w:rsidR="00F76A44" w:rsidRPr="00516CA9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46BDF55B" wp14:editId="7E8CF6FD">
                <wp:simplePos x="0" y="0"/>
                <wp:positionH relativeFrom="column">
                  <wp:posOffset>-140335</wp:posOffset>
                </wp:positionH>
                <wp:positionV relativeFrom="paragraph">
                  <wp:posOffset>350856</wp:posOffset>
                </wp:positionV>
                <wp:extent cx="3938905" cy="8648700"/>
                <wp:effectExtent l="26670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4000">
                              <a:srgbClr val="4E1A16">
                                <a:alpha val="88627"/>
                              </a:srgbClr>
                            </a:gs>
                            <a:gs pos="100000">
                              <a:srgbClr val="4E1A16">
                                <a:alpha val="87000"/>
                              </a:srgbClr>
                            </a:gs>
                            <a:gs pos="46945">
                              <a:srgbClr val="802B24">
                                <a:alpha val="85000"/>
                              </a:srgbClr>
                            </a:gs>
                            <a:gs pos="69000">
                              <a:srgbClr val="802B24">
                                <a:alpha val="9000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rgbClr val="9A0000">
                              <a:alpha val="57647"/>
                            </a:srgb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F3D3F" w14:textId="6EF8D63A" w:rsidR="00F97219" w:rsidRDefault="00F97219" w:rsidP="00F972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1.05pt;margin-top:27.65pt;width:310.15pt;height:681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" fillcolor="#4e1a16" stroked="f" strokeweight="2pt">
                <v:fill opacity="57016f" color2="#4e1a16" o:opacity2="58082f" colors="0 #4e1a16;9175f #4e1a16;30766f #802b24;45220f #802b24" focus="100%" type="gradient"/>
                <v:shadow on="t" type="perspective" color="#9a0000" opacity="37779f" origin=",.5" offset="0,0" matrix="66191f,,,66191f"/>
                <v:textbox>
                  <w:txbxContent>
                    <w:p w14:paraId="556F3D3F" w14:textId="6EF8D63A" w:rsidR="00F97219" w:rsidRDefault="00F97219" w:rsidP="00F9721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80FE4" w:rsidRPr="00CD42C4">
        <w:rPr>
          <w:noProof/>
        </w:rPr>
        <w:t xml:space="preserve"> </w:t>
      </w:r>
      <w:r w:rsidR="00D077E9" w:rsidRPr="00CD42C4">
        <w:rPr>
          <w:noProof/>
          <w:lang w:bidi="es-ES"/>
        </w:rPr>
        <w:br w:type="page"/>
      </w:r>
      <w:bookmarkStart w:id="1" w:name="_Toc122451105"/>
      <w:bookmarkEnd w:id="1"/>
    </w:p>
    <w:sdt>
      <w:sdtPr>
        <w:rPr>
          <w:rFonts w:ascii="Bahnschrift" w:eastAsiaTheme="minorEastAsia" w:hAnsi="Bahnschrift" w:cstheme="minorBidi"/>
          <w:b/>
          <w:bCs/>
          <w:color w:val="9A0000"/>
          <w:sz w:val="160"/>
          <w:szCs w:val="160"/>
          <w:u w:val="thick"/>
          <w:lang w:eastAsia="en-US"/>
        </w:rPr>
        <w:id w:val="1074016114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  <w:u w:val="none"/>
        </w:rPr>
      </w:sdtEndPr>
      <w:sdtContent>
        <w:p w14:paraId="715B299A" w14:textId="574C6924" w:rsidR="00F5317E" w:rsidRDefault="00F5317E">
          <w:pPr>
            <w:pStyle w:val="TtuloTDC"/>
            <w:rPr>
              <w:rFonts w:ascii="Bahnschrift" w:hAnsi="Bahnschrift"/>
              <w:b/>
              <w:bCs/>
              <w:color w:val="9A0000"/>
              <w:sz w:val="56"/>
              <w:szCs w:val="56"/>
              <w:u w:val="thick"/>
            </w:rPr>
          </w:pPr>
          <w:r w:rsidRPr="00D353CF">
            <w:rPr>
              <w:rFonts w:ascii="Bahnschrift" w:hAnsi="Bahnschrift"/>
              <w:b/>
              <w:bCs/>
              <w:color w:val="9A0000"/>
              <w:sz w:val="56"/>
              <w:szCs w:val="56"/>
              <w:u w:val="thick"/>
            </w:rPr>
            <w:t>Índice:</w:t>
          </w:r>
        </w:p>
        <w:p w14:paraId="6E4FCF0A" w14:textId="77777777" w:rsidR="00D353CF" w:rsidRPr="00D353CF" w:rsidRDefault="00D353CF" w:rsidP="00D353CF">
          <w:pPr>
            <w:rPr>
              <w:lang w:eastAsia="es-ES"/>
            </w:rPr>
          </w:pPr>
        </w:p>
        <w:p w14:paraId="7D3D1DF3" w14:textId="77777777" w:rsidR="00F5317E" w:rsidRPr="009A0E26" w:rsidRDefault="00F5317E" w:rsidP="00F5317E">
          <w:pPr>
            <w:rPr>
              <w:rFonts w:ascii="Bahnschrift" w:hAnsi="Bahnschrift"/>
              <w:b w:val="0"/>
              <w:bCs/>
              <w:color w:val="171717" w:themeColor="background2" w:themeShade="1A"/>
              <w:sz w:val="10"/>
              <w:szCs w:val="6"/>
              <w:lang w:eastAsia="es-ES"/>
            </w:rPr>
          </w:pPr>
        </w:p>
        <w:p w14:paraId="307451AC" w14:textId="0A10089A" w:rsidR="00E309FE" w:rsidRPr="00E309FE" w:rsidRDefault="00F5317E">
          <w:pPr>
            <w:pStyle w:val="TDC1"/>
            <w:rPr>
              <w:rFonts w:asciiTheme="minorHAnsi" w:hAnsiTheme="minorHAnsi"/>
              <w:bCs w:val="0"/>
              <w:color w:val="auto"/>
              <w:sz w:val="36"/>
              <w:szCs w:val="36"/>
              <w:lang w:eastAsia="es-ES" w:bidi="ar-SA"/>
            </w:rPr>
          </w:pPr>
          <w:r w:rsidRPr="00E309FE">
            <w:rPr>
              <w:sz w:val="36"/>
              <w:szCs w:val="36"/>
            </w:rPr>
            <w:fldChar w:fldCharType="begin"/>
          </w:r>
          <w:r w:rsidRPr="00E309FE">
            <w:rPr>
              <w:sz w:val="36"/>
              <w:szCs w:val="36"/>
            </w:rPr>
            <w:instrText xml:space="preserve"> TOC \o "1-3" \h \z \u </w:instrText>
          </w:r>
          <w:r w:rsidRPr="00E309FE">
            <w:rPr>
              <w:sz w:val="36"/>
              <w:szCs w:val="36"/>
            </w:rPr>
            <w:fldChar w:fldCharType="separate"/>
          </w:r>
          <w:hyperlink w:anchor="_Toc132741175" w:history="1">
            <w:r w:rsidR="00E309FE" w:rsidRPr="00E309FE">
              <w:rPr>
                <w:rStyle w:val="Hipervnculo"/>
                <w:sz w:val="36"/>
                <w:szCs w:val="36"/>
              </w:rPr>
              <w:t>7.1. Creación de la topología:</w:t>
            </w:r>
            <w:r w:rsidR="00E309FE" w:rsidRPr="00E309FE">
              <w:rPr>
                <w:webHidden/>
                <w:sz w:val="36"/>
                <w:szCs w:val="36"/>
              </w:rPr>
              <w:tab/>
            </w:r>
            <w:r w:rsidR="00E309FE" w:rsidRPr="00E309FE">
              <w:rPr>
                <w:webHidden/>
                <w:sz w:val="36"/>
                <w:szCs w:val="36"/>
              </w:rPr>
              <w:fldChar w:fldCharType="begin"/>
            </w:r>
            <w:r w:rsidR="00E309FE" w:rsidRPr="00E309FE">
              <w:rPr>
                <w:webHidden/>
                <w:sz w:val="36"/>
                <w:szCs w:val="36"/>
              </w:rPr>
              <w:instrText xml:space="preserve"> PAGEREF _Toc132741175 \h </w:instrText>
            </w:r>
            <w:r w:rsidR="00E309FE" w:rsidRPr="00E309FE">
              <w:rPr>
                <w:webHidden/>
                <w:sz w:val="36"/>
                <w:szCs w:val="36"/>
              </w:rPr>
            </w:r>
            <w:r w:rsidR="00E309FE" w:rsidRPr="00E309FE">
              <w:rPr>
                <w:webHidden/>
                <w:sz w:val="36"/>
                <w:szCs w:val="36"/>
              </w:rPr>
              <w:fldChar w:fldCharType="separate"/>
            </w:r>
            <w:r w:rsidR="00E309FE" w:rsidRPr="00E309FE">
              <w:rPr>
                <w:webHidden/>
                <w:sz w:val="36"/>
                <w:szCs w:val="36"/>
              </w:rPr>
              <w:t>2</w:t>
            </w:r>
            <w:r w:rsidR="00E309FE" w:rsidRPr="00E309FE">
              <w:rPr>
                <w:webHidden/>
                <w:sz w:val="36"/>
                <w:szCs w:val="36"/>
              </w:rPr>
              <w:fldChar w:fldCharType="end"/>
            </w:r>
          </w:hyperlink>
        </w:p>
        <w:p w14:paraId="796E0D18" w14:textId="503BCD87" w:rsidR="00E309FE" w:rsidRPr="00E309FE" w:rsidRDefault="00B85FD1">
          <w:pPr>
            <w:pStyle w:val="TDC1"/>
            <w:rPr>
              <w:rFonts w:asciiTheme="minorHAnsi" w:hAnsiTheme="minorHAnsi"/>
              <w:bCs w:val="0"/>
              <w:color w:val="auto"/>
              <w:sz w:val="36"/>
              <w:szCs w:val="36"/>
              <w:lang w:eastAsia="es-ES" w:bidi="ar-SA"/>
            </w:rPr>
          </w:pPr>
          <w:hyperlink w:anchor="_Toc132741176" w:history="1">
            <w:r w:rsidR="00E309FE" w:rsidRPr="00E309FE">
              <w:rPr>
                <w:rStyle w:val="Hipervnculo"/>
                <w:sz w:val="36"/>
                <w:szCs w:val="36"/>
              </w:rPr>
              <w:t>7.2. Estableciendo una sesión vía consola con Switch:</w:t>
            </w:r>
            <w:r w:rsidR="00E309FE" w:rsidRPr="00E309FE">
              <w:rPr>
                <w:webHidden/>
                <w:sz w:val="36"/>
                <w:szCs w:val="36"/>
              </w:rPr>
              <w:tab/>
            </w:r>
            <w:r w:rsidR="00E309FE" w:rsidRPr="00E309FE">
              <w:rPr>
                <w:webHidden/>
                <w:sz w:val="36"/>
                <w:szCs w:val="36"/>
              </w:rPr>
              <w:fldChar w:fldCharType="begin"/>
            </w:r>
            <w:r w:rsidR="00E309FE" w:rsidRPr="00E309FE">
              <w:rPr>
                <w:webHidden/>
                <w:sz w:val="36"/>
                <w:szCs w:val="36"/>
              </w:rPr>
              <w:instrText xml:space="preserve"> PAGEREF _Toc132741176 \h </w:instrText>
            </w:r>
            <w:r w:rsidR="00E309FE" w:rsidRPr="00E309FE">
              <w:rPr>
                <w:webHidden/>
                <w:sz w:val="36"/>
                <w:szCs w:val="36"/>
              </w:rPr>
            </w:r>
            <w:r w:rsidR="00E309FE" w:rsidRPr="00E309FE">
              <w:rPr>
                <w:webHidden/>
                <w:sz w:val="36"/>
                <w:szCs w:val="36"/>
              </w:rPr>
              <w:fldChar w:fldCharType="separate"/>
            </w:r>
            <w:r w:rsidR="00E309FE" w:rsidRPr="00E309FE">
              <w:rPr>
                <w:webHidden/>
                <w:sz w:val="36"/>
                <w:szCs w:val="36"/>
              </w:rPr>
              <w:t>2</w:t>
            </w:r>
            <w:r w:rsidR="00E309FE" w:rsidRPr="00E309FE">
              <w:rPr>
                <w:webHidden/>
                <w:sz w:val="36"/>
                <w:szCs w:val="36"/>
              </w:rPr>
              <w:fldChar w:fldCharType="end"/>
            </w:r>
          </w:hyperlink>
        </w:p>
        <w:p w14:paraId="0DF95B37" w14:textId="17BEF196" w:rsidR="00E309FE" w:rsidRPr="00E309FE" w:rsidRDefault="00B85FD1">
          <w:pPr>
            <w:pStyle w:val="TDC1"/>
            <w:rPr>
              <w:rFonts w:asciiTheme="minorHAnsi" w:hAnsiTheme="minorHAnsi"/>
              <w:bCs w:val="0"/>
              <w:color w:val="auto"/>
              <w:sz w:val="36"/>
              <w:szCs w:val="36"/>
              <w:lang w:eastAsia="es-ES" w:bidi="ar-SA"/>
            </w:rPr>
          </w:pPr>
          <w:hyperlink w:anchor="_Toc132741177" w:history="1">
            <w:r w:rsidR="00E309FE" w:rsidRPr="00E309FE">
              <w:rPr>
                <w:rStyle w:val="Hipervnculo"/>
                <w:sz w:val="36"/>
                <w:szCs w:val="36"/>
              </w:rPr>
              <w:t>7.3. Red bajo un único dominio de difusión:</w:t>
            </w:r>
            <w:r w:rsidR="00E309FE" w:rsidRPr="00E309FE">
              <w:rPr>
                <w:webHidden/>
                <w:sz w:val="36"/>
                <w:szCs w:val="36"/>
              </w:rPr>
              <w:tab/>
            </w:r>
            <w:r w:rsidR="00E309FE" w:rsidRPr="00E309FE">
              <w:rPr>
                <w:webHidden/>
                <w:sz w:val="36"/>
                <w:szCs w:val="36"/>
              </w:rPr>
              <w:fldChar w:fldCharType="begin"/>
            </w:r>
            <w:r w:rsidR="00E309FE" w:rsidRPr="00E309FE">
              <w:rPr>
                <w:webHidden/>
                <w:sz w:val="36"/>
                <w:szCs w:val="36"/>
              </w:rPr>
              <w:instrText xml:space="preserve"> PAGEREF _Toc132741177 \h </w:instrText>
            </w:r>
            <w:r w:rsidR="00E309FE" w:rsidRPr="00E309FE">
              <w:rPr>
                <w:webHidden/>
                <w:sz w:val="36"/>
                <w:szCs w:val="36"/>
              </w:rPr>
            </w:r>
            <w:r w:rsidR="00E309FE" w:rsidRPr="00E309FE">
              <w:rPr>
                <w:webHidden/>
                <w:sz w:val="36"/>
                <w:szCs w:val="36"/>
              </w:rPr>
              <w:fldChar w:fldCharType="separate"/>
            </w:r>
            <w:r w:rsidR="00E309FE" w:rsidRPr="00E309FE">
              <w:rPr>
                <w:webHidden/>
                <w:sz w:val="36"/>
                <w:szCs w:val="36"/>
              </w:rPr>
              <w:t>3</w:t>
            </w:r>
            <w:r w:rsidR="00E309FE" w:rsidRPr="00E309FE">
              <w:rPr>
                <w:webHidden/>
                <w:sz w:val="36"/>
                <w:szCs w:val="36"/>
              </w:rPr>
              <w:fldChar w:fldCharType="end"/>
            </w:r>
          </w:hyperlink>
        </w:p>
        <w:p w14:paraId="322D0C72" w14:textId="2BE5E848" w:rsidR="00E309FE" w:rsidRPr="00E309FE" w:rsidRDefault="00B85FD1">
          <w:pPr>
            <w:pStyle w:val="TDC1"/>
            <w:rPr>
              <w:rFonts w:asciiTheme="minorHAnsi" w:hAnsiTheme="minorHAnsi"/>
              <w:bCs w:val="0"/>
              <w:color w:val="auto"/>
              <w:sz w:val="36"/>
              <w:szCs w:val="36"/>
              <w:lang w:eastAsia="es-ES" w:bidi="ar-SA"/>
            </w:rPr>
          </w:pPr>
          <w:hyperlink w:anchor="_Toc132741178" w:history="1">
            <w:r w:rsidR="00E309FE" w:rsidRPr="00E309FE">
              <w:rPr>
                <w:rStyle w:val="Hipervnculo"/>
                <w:sz w:val="36"/>
                <w:szCs w:val="36"/>
              </w:rPr>
              <w:t>7.5. Elaborar una topología de red que cumpla los siguientes requerimientos:</w:t>
            </w:r>
            <w:r w:rsidR="00E309FE" w:rsidRPr="00E309FE">
              <w:rPr>
                <w:webHidden/>
                <w:sz w:val="36"/>
                <w:szCs w:val="36"/>
              </w:rPr>
              <w:tab/>
            </w:r>
            <w:r w:rsidR="00E309FE" w:rsidRPr="00E309FE">
              <w:rPr>
                <w:webHidden/>
                <w:sz w:val="36"/>
                <w:szCs w:val="36"/>
              </w:rPr>
              <w:fldChar w:fldCharType="begin"/>
            </w:r>
            <w:r w:rsidR="00E309FE" w:rsidRPr="00E309FE">
              <w:rPr>
                <w:webHidden/>
                <w:sz w:val="36"/>
                <w:szCs w:val="36"/>
              </w:rPr>
              <w:instrText xml:space="preserve"> PAGEREF _Toc132741178 \h </w:instrText>
            </w:r>
            <w:r w:rsidR="00E309FE" w:rsidRPr="00E309FE">
              <w:rPr>
                <w:webHidden/>
                <w:sz w:val="36"/>
                <w:szCs w:val="36"/>
              </w:rPr>
            </w:r>
            <w:r w:rsidR="00E309FE" w:rsidRPr="00E309FE">
              <w:rPr>
                <w:webHidden/>
                <w:sz w:val="36"/>
                <w:szCs w:val="36"/>
              </w:rPr>
              <w:fldChar w:fldCharType="separate"/>
            </w:r>
            <w:r w:rsidR="00E309FE" w:rsidRPr="00E309FE">
              <w:rPr>
                <w:webHidden/>
                <w:sz w:val="36"/>
                <w:szCs w:val="36"/>
              </w:rPr>
              <w:t>10</w:t>
            </w:r>
            <w:r w:rsidR="00E309FE" w:rsidRPr="00E309FE">
              <w:rPr>
                <w:webHidden/>
                <w:sz w:val="36"/>
                <w:szCs w:val="36"/>
              </w:rPr>
              <w:fldChar w:fldCharType="end"/>
            </w:r>
          </w:hyperlink>
        </w:p>
        <w:p w14:paraId="6C685F0A" w14:textId="0543457D" w:rsidR="00F5317E" w:rsidRDefault="00F5317E" w:rsidP="009A0E26">
          <w:r w:rsidRPr="00E309FE">
            <w:rPr>
              <w:rFonts w:ascii="Bahnschrift" w:hAnsi="Bahnschrift"/>
              <w:b w:val="0"/>
              <w:bCs/>
              <w:color w:val="C00000"/>
              <w:sz w:val="36"/>
              <w:szCs w:val="36"/>
            </w:rPr>
            <w:fldChar w:fldCharType="end"/>
          </w:r>
        </w:p>
      </w:sdtContent>
    </w:sdt>
    <w:p w14:paraId="213AB955" w14:textId="77777777" w:rsidR="00D353CF" w:rsidRDefault="00D353CF" w:rsidP="00D353CF">
      <w:pPr>
        <w:pStyle w:val="Contenido"/>
        <w:rPr>
          <w:noProof/>
          <w:lang w:bidi="es-ES"/>
        </w:rPr>
      </w:pPr>
      <w:bookmarkStart w:id="2" w:name="_Toc132741175"/>
    </w:p>
    <w:p w14:paraId="32A2A5FD" w14:textId="77777777" w:rsidR="00D353CF" w:rsidRDefault="00D353CF" w:rsidP="00D353CF">
      <w:pPr>
        <w:pStyle w:val="Contenido"/>
        <w:rPr>
          <w:noProof/>
          <w:lang w:bidi="es-ES"/>
        </w:rPr>
      </w:pPr>
    </w:p>
    <w:p w14:paraId="773BEDF8" w14:textId="77777777" w:rsidR="00D353CF" w:rsidRDefault="00D353CF" w:rsidP="00D353CF">
      <w:pPr>
        <w:pStyle w:val="Contenido"/>
        <w:rPr>
          <w:noProof/>
          <w:lang w:bidi="es-ES"/>
        </w:rPr>
      </w:pPr>
    </w:p>
    <w:p w14:paraId="485FE2EA" w14:textId="77777777" w:rsidR="00D353CF" w:rsidRDefault="00D353CF" w:rsidP="00D353CF">
      <w:pPr>
        <w:pStyle w:val="Contenido"/>
        <w:rPr>
          <w:noProof/>
          <w:lang w:bidi="es-ES"/>
        </w:rPr>
      </w:pPr>
    </w:p>
    <w:p w14:paraId="55035887" w14:textId="77777777" w:rsidR="00D353CF" w:rsidRDefault="00D353CF" w:rsidP="00D353CF">
      <w:pPr>
        <w:pStyle w:val="Contenido"/>
        <w:rPr>
          <w:noProof/>
          <w:lang w:bidi="es-ES"/>
        </w:rPr>
      </w:pPr>
    </w:p>
    <w:p w14:paraId="3F166806" w14:textId="77777777" w:rsidR="00D353CF" w:rsidRDefault="00D353CF" w:rsidP="00D353CF">
      <w:pPr>
        <w:pStyle w:val="Contenido"/>
        <w:rPr>
          <w:noProof/>
          <w:lang w:bidi="es-ES"/>
        </w:rPr>
      </w:pPr>
    </w:p>
    <w:p w14:paraId="243401C4" w14:textId="77777777" w:rsidR="00D353CF" w:rsidRDefault="00D353CF" w:rsidP="00D353CF">
      <w:pPr>
        <w:pStyle w:val="Contenido"/>
        <w:rPr>
          <w:noProof/>
          <w:lang w:bidi="es-ES"/>
        </w:rPr>
      </w:pPr>
    </w:p>
    <w:p w14:paraId="4DA3BEB8" w14:textId="77777777" w:rsidR="00D353CF" w:rsidRDefault="00D353CF" w:rsidP="00D353CF">
      <w:pPr>
        <w:pStyle w:val="Contenido"/>
        <w:rPr>
          <w:noProof/>
          <w:lang w:bidi="es-ES"/>
        </w:rPr>
      </w:pPr>
    </w:p>
    <w:p w14:paraId="169FD3A0" w14:textId="77777777" w:rsidR="00D353CF" w:rsidRDefault="00D353CF" w:rsidP="00D353CF">
      <w:pPr>
        <w:pStyle w:val="Contenido"/>
        <w:rPr>
          <w:noProof/>
          <w:lang w:bidi="es-ES"/>
        </w:rPr>
      </w:pPr>
    </w:p>
    <w:p w14:paraId="18BEA5BD" w14:textId="77777777" w:rsidR="00D353CF" w:rsidRDefault="00D353CF" w:rsidP="00D353CF">
      <w:pPr>
        <w:pStyle w:val="Contenido"/>
        <w:rPr>
          <w:noProof/>
          <w:lang w:bidi="es-ES"/>
        </w:rPr>
      </w:pPr>
    </w:p>
    <w:p w14:paraId="5CC498B1" w14:textId="77777777" w:rsidR="00D353CF" w:rsidRDefault="00D353CF" w:rsidP="00D353CF">
      <w:pPr>
        <w:pStyle w:val="Contenido"/>
        <w:rPr>
          <w:noProof/>
          <w:lang w:bidi="es-ES"/>
        </w:rPr>
      </w:pPr>
    </w:p>
    <w:p w14:paraId="328136C5" w14:textId="77777777" w:rsidR="00D353CF" w:rsidRDefault="00D353CF" w:rsidP="00D353CF">
      <w:pPr>
        <w:pStyle w:val="Contenido"/>
        <w:rPr>
          <w:noProof/>
          <w:lang w:bidi="es-ES"/>
        </w:rPr>
      </w:pPr>
    </w:p>
    <w:p w14:paraId="17E6E7BC" w14:textId="77777777" w:rsidR="00D353CF" w:rsidRDefault="00D353CF" w:rsidP="00D353CF">
      <w:pPr>
        <w:pStyle w:val="Contenido"/>
        <w:rPr>
          <w:noProof/>
          <w:lang w:bidi="es-ES"/>
        </w:rPr>
      </w:pPr>
    </w:p>
    <w:p w14:paraId="21D10A23" w14:textId="77777777" w:rsidR="00D353CF" w:rsidRDefault="00D353CF" w:rsidP="00D353CF">
      <w:pPr>
        <w:pStyle w:val="Contenido"/>
        <w:rPr>
          <w:noProof/>
          <w:lang w:bidi="es-ES"/>
        </w:rPr>
      </w:pPr>
    </w:p>
    <w:p w14:paraId="72EDE320" w14:textId="77777777" w:rsidR="00D353CF" w:rsidRDefault="00D353CF" w:rsidP="00D353CF">
      <w:pPr>
        <w:pStyle w:val="Contenido"/>
        <w:rPr>
          <w:noProof/>
          <w:lang w:bidi="es-ES"/>
        </w:rPr>
      </w:pPr>
    </w:p>
    <w:p w14:paraId="4BAE3898" w14:textId="77777777" w:rsidR="00D353CF" w:rsidRDefault="00D353CF" w:rsidP="00D353CF">
      <w:pPr>
        <w:pStyle w:val="Contenido"/>
        <w:rPr>
          <w:noProof/>
          <w:lang w:bidi="es-ES"/>
        </w:rPr>
      </w:pPr>
    </w:p>
    <w:p w14:paraId="1581152F" w14:textId="77777777" w:rsidR="00D353CF" w:rsidRDefault="00D353CF" w:rsidP="00D353CF">
      <w:pPr>
        <w:pStyle w:val="Contenido"/>
        <w:rPr>
          <w:noProof/>
          <w:lang w:bidi="es-ES"/>
        </w:rPr>
      </w:pPr>
    </w:p>
    <w:p w14:paraId="38E3BB54" w14:textId="77777777" w:rsidR="00D353CF" w:rsidRDefault="00D353CF" w:rsidP="00D353CF">
      <w:pPr>
        <w:pStyle w:val="Contenido"/>
        <w:rPr>
          <w:noProof/>
          <w:lang w:bidi="es-ES"/>
        </w:rPr>
      </w:pPr>
    </w:p>
    <w:p w14:paraId="07F518D7" w14:textId="77777777" w:rsidR="00D353CF" w:rsidRDefault="00D353CF" w:rsidP="00D353CF">
      <w:pPr>
        <w:pStyle w:val="Contenido"/>
        <w:rPr>
          <w:noProof/>
          <w:lang w:bidi="es-ES"/>
        </w:rPr>
      </w:pPr>
    </w:p>
    <w:p w14:paraId="424CFC78" w14:textId="77777777" w:rsidR="00D353CF" w:rsidRDefault="00D353CF" w:rsidP="00D353CF">
      <w:pPr>
        <w:pStyle w:val="Contenido"/>
        <w:rPr>
          <w:noProof/>
          <w:lang w:bidi="es-ES"/>
        </w:rPr>
      </w:pPr>
    </w:p>
    <w:p w14:paraId="72302833" w14:textId="77777777" w:rsidR="00D353CF" w:rsidRDefault="00D353CF" w:rsidP="00D353CF">
      <w:pPr>
        <w:pStyle w:val="Contenido"/>
        <w:rPr>
          <w:noProof/>
          <w:lang w:bidi="es-ES"/>
        </w:rPr>
      </w:pPr>
    </w:p>
    <w:p w14:paraId="0D8628A2" w14:textId="77777777" w:rsidR="00D353CF" w:rsidRDefault="00D353CF" w:rsidP="00D353CF">
      <w:pPr>
        <w:pStyle w:val="Contenido"/>
        <w:rPr>
          <w:noProof/>
          <w:lang w:bidi="es-ES"/>
        </w:rPr>
      </w:pPr>
    </w:p>
    <w:p w14:paraId="79CBDC4B" w14:textId="77777777" w:rsidR="00D353CF" w:rsidRDefault="00D353CF" w:rsidP="00D353CF">
      <w:pPr>
        <w:pStyle w:val="Contenido"/>
        <w:rPr>
          <w:noProof/>
          <w:lang w:bidi="es-ES"/>
        </w:rPr>
      </w:pPr>
    </w:p>
    <w:p w14:paraId="4FAD1299" w14:textId="77777777" w:rsidR="00D353CF" w:rsidRDefault="00D353CF" w:rsidP="00D353CF">
      <w:pPr>
        <w:pStyle w:val="Contenido"/>
        <w:rPr>
          <w:noProof/>
          <w:lang w:bidi="es-ES"/>
        </w:rPr>
      </w:pPr>
    </w:p>
    <w:p w14:paraId="08BC9A74" w14:textId="77777777" w:rsidR="00D353CF" w:rsidRDefault="00D353CF" w:rsidP="00D353CF">
      <w:pPr>
        <w:pStyle w:val="Contenido"/>
        <w:rPr>
          <w:noProof/>
          <w:lang w:bidi="es-ES"/>
        </w:rPr>
      </w:pPr>
    </w:p>
    <w:p w14:paraId="21CE38EE" w14:textId="2A3A7F84" w:rsidR="00B0776E" w:rsidRDefault="00EF01D3" w:rsidP="00CF5AB0">
      <w:pPr>
        <w:pStyle w:val="Ttulo1"/>
        <w:jc w:val="both"/>
        <w:rPr>
          <w:rFonts w:ascii="Bahnschrift" w:hAnsi="Bahnschrift"/>
          <w:noProof/>
          <w:color w:val="9A0000"/>
          <w:sz w:val="36"/>
          <w:szCs w:val="20"/>
          <w:lang w:bidi="es-ES"/>
        </w:rPr>
      </w:pPr>
      <w:r>
        <w:rPr>
          <w:rFonts w:ascii="Bahnschrift" w:hAnsi="Bahnschrift"/>
          <w:noProof/>
          <w:color w:val="9A0000"/>
          <w:sz w:val="36"/>
          <w:szCs w:val="20"/>
          <w:lang w:bidi="es-ES"/>
        </w:rPr>
        <w:lastRenderedPageBreak/>
        <w:t>7</w:t>
      </w:r>
      <w:r w:rsidR="00D2171B" w:rsidRPr="00071AEB">
        <w:rPr>
          <w:rFonts w:ascii="Bahnschrift" w:hAnsi="Bahnschrift"/>
          <w:noProof/>
          <w:color w:val="9A0000"/>
          <w:sz w:val="36"/>
          <w:szCs w:val="20"/>
          <w:lang w:bidi="es-ES"/>
        </w:rPr>
        <w:t xml:space="preserve">.1. </w:t>
      </w:r>
      <w:r w:rsidR="00B0776E">
        <w:rPr>
          <w:rFonts w:ascii="Bahnschrift" w:hAnsi="Bahnschrift"/>
          <w:noProof/>
          <w:color w:val="9A0000"/>
          <w:sz w:val="36"/>
          <w:szCs w:val="20"/>
          <w:lang w:bidi="es-ES"/>
        </w:rPr>
        <w:t>Creación de la topología:</w:t>
      </w:r>
      <w:bookmarkEnd w:id="2"/>
    </w:p>
    <w:p w14:paraId="3682F922" w14:textId="77777777" w:rsidR="00B0776E" w:rsidRPr="00B0776E" w:rsidRDefault="00B0776E" w:rsidP="00B0776E">
      <w:pPr>
        <w:rPr>
          <w:noProof/>
          <w:sz w:val="22"/>
          <w:szCs w:val="18"/>
          <w:lang w:bidi="es-ES"/>
        </w:rPr>
      </w:pPr>
    </w:p>
    <w:p w14:paraId="1BAC50E1" w14:textId="75DF9FEF" w:rsidR="00D2171B" w:rsidRDefault="00170161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Procederemos a implementar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una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topología </w:t>
      </w:r>
      <w:r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como la siguiente,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en la que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el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segundo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octeto de las diferentes IPs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es mí número asignado (26)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y el hostname del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primer switch será mi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nombre y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el segundo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switch </w:t>
      </w:r>
      <w:r w:rsidR="00D977EE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>será mi</w:t>
      </w:r>
      <w:r w:rsidR="00071AEB" w:rsidRPr="00B0776E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segundo apellido.</w:t>
      </w:r>
    </w:p>
    <w:p w14:paraId="35E6BE9E" w14:textId="6AF2D6A1" w:rsidR="00B0776E" w:rsidRDefault="00B0776E" w:rsidP="00B0776E">
      <w:pPr>
        <w:rPr>
          <w:noProof/>
          <w:lang w:bidi="es-ES"/>
        </w:rPr>
      </w:pPr>
      <w:r w:rsidRPr="00170161">
        <w:rPr>
          <w:noProof/>
          <w:lang w:bidi="es-ES"/>
        </w:rPr>
        <w:drawing>
          <wp:anchor distT="0" distB="0" distL="114300" distR="114300" simplePos="0" relativeHeight="251869696" behindDoc="0" locked="0" layoutInCell="1" allowOverlap="1" wp14:anchorId="0185B748" wp14:editId="0120CF7C">
            <wp:simplePos x="0" y="0"/>
            <wp:positionH relativeFrom="page">
              <wp:align>center</wp:align>
            </wp:positionH>
            <wp:positionV relativeFrom="paragraph">
              <wp:posOffset>160655</wp:posOffset>
            </wp:positionV>
            <wp:extent cx="4524375" cy="2101462"/>
            <wp:effectExtent l="152400" t="152400" r="352425" b="3562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01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1DD58" w14:textId="185AB588" w:rsidR="00B0776E" w:rsidRPr="00B0776E" w:rsidRDefault="00B0776E" w:rsidP="00B0776E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68142AF" w14:textId="79F08FFD" w:rsidR="00310D6C" w:rsidRDefault="00310D6C" w:rsidP="00170161">
      <w:pPr>
        <w:rPr>
          <w:noProof/>
          <w:lang w:bidi="es-ES"/>
        </w:rPr>
      </w:pPr>
    </w:p>
    <w:p w14:paraId="156FD0A4" w14:textId="77777777" w:rsidR="00B0776E" w:rsidRDefault="00B0776E" w:rsidP="00170161">
      <w:pPr>
        <w:rPr>
          <w:noProof/>
          <w:lang w:bidi="es-ES"/>
        </w:rPr>
      </w:pPr>
    </w:p>
    <w:p w14:paraId="09C87054" w14:textId="77777777" w:rsidR="00B0776E" w:rsidRDefault="00B0776E" w:rsidP="00170161">
      <w:pPr>
        <w:rPr>
          <w:noProof/>
          <w:lang w:bidi="es-ES"/>
        </w:rPr>
      </w:pPr>
    </w:p>
    <w:p w14:paraId="6C7C4020" w14:textId="77777777" w:rsidR="00B0776E" w:rsidRDefault="00B0776E" w:rsidP="00170161">
      <w:pPr>
        <w:rPr>
          <w:noProof/>
          <w:lang w:bidi="es-ES"/>
        </w:rPr>
      </w:pPr>
    </w:p>
    <w:p w14:paraId="3B5D4F51" w14:textId="77777777" w:rsidR="00B0776E" w:rsidRDefault="00B0776E" w:rsidP="00170161">
      <w:pPr>
        <w:rPr>
          <w:noProof/>
          <w:lang w:bidi="es-ES"/>
        </w:rPr>
      </w:pPr>
    </w:p>
    <w:p w14:paraId="16861273" w14:textId="77777777" w:rsidR="00B0776E" w:rsidRDefault="00B0776E" w:rsidP="00170161">
      <w:pPr>
        <w:rPr>
          <w:noProof/>
          <w:lang w:bidi="es-ES"/>
        </w:rPr>
      </w:pPr>
    </w:p>
    <w:p w14:paraId="029C1AA5" w14:textId="77777777" w:rsidR="00B0776E" w:rsidRDefault="00B0776E" w:rsidP="00170161">
      <w:pPr>
        <w:rPr>
          <w:noProof/>
          <w:lang w:bidi="es-ES"/>
        </w:rPr>
      </w:pPr>
    </w:p>
    <w:p w14:paraId="22BE925A" w14:textId="77777777" w:rsidR="00B0776E" w:rsidRDefault="00B0776E" w:rsidP="00170161">
      <w:pPr>
        <w:rPr>
          <w:noProof/>
          <w:lang w:bidi="es-ES"/>
        </w:rPr>
      </w:pPr>
    </w:p>
    <w:p w14:paraId="6D432293" w14:textId="5849D48D" w:rsidR="00310D6C" w:rsidRDefault="00EF01D3" w:rsidP="00CF5AB0">
      <w:pPr>
        <w:pStyle w:val="Ttulo1"/>
        <w:jc w:val="both"/>
        <w:rPr>
          <w:rFonts w:ascii="Bahnschrift" w:hAnsi="Bahnschrift"/>
          <w:noProof/>
          <w:color w:val="9A0000"/>
          <w:sz w:val="36"/>
          <w:szCs w:val="20"/>
          <w:lang w:bidi="es-ES"/>
        </w:rPr>
      </w:pPr>
      <w:bookmarkStart w:id="3" w:name="_Toc132741176"/>
      <w:r>
        <w:rPr>
          <w:rFonts w:ascii="Bahnschrift" w:hAnsi="Bahnschrift"/>
          <w:noProof/>
          <w:color w:val="9A0000"/>
          <w:sz w:val="36"/>
          <w:szCs w:val="20"/>
          <w:lang w:bidi="es-ES"/>
        </w:rPr>
        <w:t>7</w:t>
      </w:r>
      <w:r w:rsidR="00310D6C">
        <w:rPr>
          <w:rFonts w:ascii="Bahnschrift" w:hAnsi="Bahnschrift"/>
          <w:noProof/>
          <w:color w:val="9A0000"/>
          <w:sz w:val="36"/>
          <w:szCs w:val="20"/>
          <w:lang w:bidi="es-ES"/>
        </w:rPr>
        <w:t>.2. Estableciendo una sesión vía consola con Switch:</w:t>
      </w:r>
      <w:bookmarkEnd w:id="3"/>
    </w:p>
    <w:p w14:paraId="4B19AD2D" w14:textId="77777777" w:rsidR="0025235D" w:rsidRDefault="0025235D" w:rsidP="0025235D">
      <w:pPr>
        <w:pStyle w:val="Contenido"/>
        <w:rPr>
          <w:noProof/>
          <w:lang w:bidi="es-ES"/>
        </w:rPr>
      </w:pPr>
    </w:p>
    <w:p w14:paraId="5DF5A83F" w14:textId="442B4F5C" w:rsidR="00C567E3" w:rsidRDefault="0025235D" w:rsidP="00B0776E">
      <w:pPr>
        <w:jc w:val="both"/>
        <w:rPr>
          <w:rFonts w:ascii="Segoe UI" w:hAnsi="Segoe UI" w:cs="Segoe UI"/>
          <w:b w:val="0"/>
          <w:bCs/>
          <w:noProof/>
          <w:color w:val="0F0D29" w:themeColor="text1"/>
          <w:lang w:bidi="es-ES"/>
        </w:rPr>
      </w:pPr>
      <w:r w:rsidRPr="0025235D">
        <w:rPr>
          <w:rFonts w:ascii="Segoe UI" w:hAnsi="Segoe UI" w:cs="Segoe UI"/>
          <w:b w:val="0"/>
          <w:bCs/>
          <w:noProof/>
          <w:color w:val="0F0D29" w:themeColor="text1"/>
          <w:lang w:eastAsia="zh-CN"/>
        </w:rPr>
        <w:drawing>
          <wp:anchor distT="0" distB="0" distL="114300" distR="114300" simplePos="0" relativeHeight="251868672" behindDoc="0" locked="0" layoutInCell="1" allowOverlap="1" wp14:anchorId="3F12C25B" wp14:editId="6023FAA1">
            <wp:simplePos x="0" y="0"/>
            <wp:positionH relativeFrom="column">
              <wp:posOffset>3434715</wp:posOffset>
            </wp:positionH>
            <wp:positionV relativeFrom="paragraph">
              <wp:posOffset>119380</wp:posOffset>
            </wp:positionV>
            <wp:extent cx="2590800" cy="2439670"/>
            <wp:effectExtent l="152400" t="152400" r="361950" b="3606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9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Desde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el 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PC6, iniciar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emos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una sesión de administración directa con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el Switch Juan Carlos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, utilizando un cable de consola.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Clicaremos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sobre PC6,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luego nos iremos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al apartado de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Desktop y seleccion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aremos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</w:t>
      </w:r>
      <w:r w:rsidR="00EC3B68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la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Terminal. Se presenta</w:t>
      </w:r>
      <w:r w:rsidR="005E710E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rá</w:t>
      </w:r>
      <w:r w:rsidR="00310D6C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 xml:space="preserve"> la ventana de configuración de parámetros iniciales para establecer una Configuración de la terminal y acceder a la CLI del Switch. </w:t>
      </w:r>
      <w:r w:rsidR="005E710E" w:rsidRPr="0025235D">
        <w:rPr>
          <w:rFonts w:ascii="Segoe UI" w:hAnsi="Segoe UI" w:cs="Segoe UI"/>
          <w:b w:val="0"/>
          <w:bCs/>
          <w:noProof/>
          <w:color w:val="0F0D29" w:themeColor="text1"/>
          <w:lang w:bidi="es-ES"/>
        </w:rPr>
        <w:t>Confirmaremos los datos, le daremos a OK y ya se nos abrirá la CLI del Switch.</w:t>
      </w:r>
    </w:p>
    <w:p w14:paraId="39BFAD36" w14:textId="77777777" w:rsidR="00465656" w:rsidRDefault="00465656" w:rsidP="00B0776E">
      <w:pPr>
        <w:jc w:val="both"/>
        <w:rPr>
          <w:rFonts w:ascii="Segoe UI" w:hAnsi="Segoe UI" w:cs="Segoe UI"/>
          <w:b w:val="0"/>
          <w:bCs/>
          <w:noProof/>
          <w:color w:val="0F0D29" w:themeColor="text1"/>
          <w:lang w:bidi="es-ES"/>
        </w:rPr>
      </w:pPr>
    </w:p>
    <w:p w14:paraId="7B86B2DC" w14:textId="77777777" w:rsidR="00465656" w:rsidRDefault="00465656" w:rsidP="00B0776E">
      <w:pPr>
        <w:jc w:val="both"/>
        <w:rPr>
          <w:rFonts w:ascii="Segoe UI" w:hAnsi="Segoe UI" w:cs="Segoe UI"/>
          <w:b w:val="0"/>
          <w:bCs/>
          <w:noProof/>
          <w:color w:val="0F0D29" w:themeColor="text1"/>
          <w:lang w:bidi="es-ES"/>
        </w:rPr>
      </w:pPr>
    </w:p>
    <w:p w14:paraId="2FEB6A59" w14:textId="77777777" w:rsidR="00465656" w:rsidRPr="00B0776E" w:rsidRDefault="00465656" w:rsidP="00B0776E">
      <w:pPr>
        <w:jc w:val="both"/>
        <w:rPr>
          <w:rFonts w:ascii="Segoe UI" w:hAnsi="Segoe UI" w:cs="Segoe UI"/>
          <w:b w:val="0"/>
          <w:bCs/>
          <w:noProof/>
          <w:color w:val="0F0D29" w:themeColor="text1"/>
          <w:lang w:bidi="es-ES"/>
        </w:rPr>
      </w:pPr>
    </w:p>
    <w:p w14:paraId="5CEE9818" w14:textId="1D692BE1" w:rsidR="00AA31A1" w:rsidRDefault="00EF01D3" w:rsidP="00AA31A1">
      <w:pPr>
        <w:pStyle w:val="Ttulo1"/>
        <w:jc w:val="both"/>
        <w:rPr>
          <w:rFonts w:ascii="Bahnschrift" w:hAnsi="Bahnschrift"/>
          <w:noProof/>
          <w:color w:val="9A0000"/>
          <w:sz w:val="36"/>
          <w:szCs w:val="20"/>
          <w:lang w:bidi="es-ES"/>
        </w:rPr>
      </w:pPr>
      <w:bookmarkStart w:id="4" w:name="_Toc132741177"/>
      <w:r>
        <w:rPr>
          <w:rFonts w:ascii="Bahnschrift" w:hAnsi="Bahnschrift"/>
          <w:noProof/>
          <w:color w:val="9A0000"/>
          <w:sz w:val="36"/>
          <w:szCs w:val="20"/>
          <w:lang w:bidi="es-ES"/>
        </w:rPr>
        <w:lastRenderedPageBreak/>
        <w:t>7</w:t>
      </w:r>
      <w:r w:rsidR="00AA31A1">
        <w:rPr>
          <w:rFonts w:ascii="Bahnschrift" w:hAnsi="Bahnschrift"/>
          <w:noProof/>
          <w:color w:val="9A0000"/>
          <w:sz w:val="36"/>
          <w:szCs w:val="20"/>
          <w:lang w:bidi="es-ES"/>
        </w:rPr>
        <w:t>.</w:t>
      </w:r>
      <w:r w:rsidR="00897328">
        <w:rPr>
          <w:rFonts w:ascii="Bahnschrift" w:hAnsi="Bahnschrift"/>
          <w:noProof/>
          <w:color w:val="9A0000"/>
          <w:sz w:val="36"/>
          <w:szCs w:val="20"/>
          <w:lang w:bidi="es-ES"/>
        </w:rPr>
        <w:t>3</w:t>
      </w:r>
      <w:r w:rsidR="00AA31A1">
        <w:rPr>
          <w:rFonts w:ascii="Bahnschrift" w:hAnsi="Bahnschrift"/>
          <w:noProof/>
          <w:color w:val="9A0000"/>
          <w:sz w:val="36"/>
          <w:szCs w:val="20"/>
          <w:lang w:bidi="es-ES"/>
        </w:rPr>
        <w:t>.</w:t>
      </w:r>
      <w:r w:rsidR="00A04D4F">
        <w:rPr>
          <w:rFonts w:ascii="Bahnschrift" w:hAnsi="Bahnschrift"/>
          <w:noProof/>
          <w:color w:val="9A0000"/>
          <w:sz w:val="36"/>
          <w:szCs w:val="20"/>
          <w:lang w:bidi="es-ES"/>
        </w:rPr>
        <w:t xml:space="preserve"> Red bajo un único dominio de difusión</w:t>
      </w:r>
      <w:r w:rsidR="00AA31A1">
        <w:rPr>
          <w:rFonts w:ascii="Bahnschrift" w:hAnsi="Bahnschrift"/>
          <w:noProof/>
          <w:color w:val="9A0000"/>
          <w:sz w:val="36"/>
          <w:szCs w:val="20"/>
          <w:lang w:bidi="es-ES"/>
        </w:rPr>
        <w:t>:</w:t>
      </w:r>
      <w:bookmarkEnd w:id="4"/>
    </w:p>
    <w:p w14:paraId="1F9BB14D" w14:textId="77777777" w:rsidR="00B94F6D" w:rsidRDefault="00B94F6D" w:rsidP="00B94F6D">
      <w:pPr>
        <w:rPr>
          <w:noProof/>
          <w:lang w:bidi="es-ES"/>
        </w:rPr>
      </w:pPr>
    </w:p>
    <w:p w14:paraId="1E9C81AF" w14:textId="6B099633" w:rsidR="008C5F2A" w:rsidRDefault="008C5F2A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Para continuar, revis</w:t>
      </w:r>
      <w:r w:rsidR="006D3580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aremos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el estado de configuración de las vlan configuradas en </w:t>
      </w:r>
      <w:r w:rsidR="006D3580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el Switch Juan Carlos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,</w:t>
      </w:r>
      <w:r w:rsidR="006D3580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ejecutando el comando: show vlan. </w:t>
      </w:r>
      <w:r w:rsidR="006D3580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Desde  el modo privilegiado.</w:t>
      </w:r>
    </w:p>
    <w:p w14:paraId="73B64547" w14:textId="192F941D" w:rsidR="00F53F9B" w:rsidRPr="00F53F9B" w:rsidRDefault="007068A9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7068A9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0720" behindDoc="0" locked="0" layoutInCell="1" allowOverlap="1" wp14:anchorId="7169B631" wp14:editId="4DFB8E5A">
            <wp:simplePos x="0" y="0"/>
            <wp:positionH relativeFrom="margin">
              <wp:posOffset>3195955</wp:posOffset>
            </wp:positionH>
            <wp:positionV relativeFrom="paragraph">
              <wp:posOffset>198120</wp:posOffset>
            </wp:positionV>
            <wp:extent cx="3057525" cy="2406650"/>
            <wp:effectExtent l="152400" t="152400" r="371475" b="35560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0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934FF" w14:textId="74CF9D0D" w:rsidR="008C5F2A" w:rsidRDefault="006D3580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En la 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pantalla se m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ostrará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un mensaje que dice: “More”, presion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a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Enter para poder ver en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su totalidad la información de las VLAN’s.</w:t>
      </w:r>
    </w:p>
    <w:p w14:paraId="57485794" w14:textId="07F7B6AF" w:rsidR="00F53F9B" w:rsidRPr="00F53F9B" w:rsidRDefault="00F53F9B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93C4E0B" w14:textId="396ABF1F" w:rsidR="00D22E82" w:rsidRDefault="00F53F9B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Por defecto ya hay creada una vlan a la que están conectados todos los puertos del Switch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.</w:t>
      </w:r>
      <w:r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Esta Vlan es la </w:t>
      </w:r>
      <w:r w:rsidR="008C5F2A" w:rsidRPr="00F53F9B">
        <w:rPr>
          <w:rFonts w:ascii="Segoe UI" w:hAnsi="Segoe UI" w:cs="Segoe UI"/>
          <w:b w:val="0"/>
          <w:bCs/>
          <w:noProof/>
          <w:color w:val="auto"/>
          <w:lang w:bidi="es-ES"/>
        </w:rPr>
        <w:t>llamada default.</w:t>
      </w:r>
    </w:p>
    <w:p w14:paraId="1B02872D" w14:textId="1BBD6143" w:rsidR="00B94F6D" w:rsidRDefault="00B94F6D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C7EE6DD" w14:textId="5BEB4037" w:rsidR="00B94F6D" w:rsidRPr="00B94F6D" w:rsidRDefault="00B94F6D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BBE4AEB" w14:textId="0256E244" w:rsidR="00D22E82" w:rsidRDefault="00711F40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102FD2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5840" behindDoc="0" locked="0" layoutInCell="1" allowOverlap="1" wp14:anchorId="76974D4B" wp14:editId="19872B0A">
            <wp:simplePos x="0" y="0"/>
            <wp:positionH relativeFrom="margin">
              <wp:align>right</wp:align>
            </wp:positionH>
            <wp:positionV relativeFrom="paragraph">
              <wp:posOffset>1266190</wp:posOffset>
            </wp:positionV>
            <wp:extent cx="2775554" cy="1304925"/>
            <wp:effectExtent l="152400" t="152400" r="368300" b="3524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54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F6D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>Ahora, realizaremos las</w:t>
      </w:r>
      <w:r w:rsidR="00D22E82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pruebas de conectividad entre PCs haciendo ping entre parejas de los Host’s</w:t>
      </w:r>
      <w:r w:rsidR="00B94F6D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D22E82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>del mismo lado y conectados a switch diferentes. Se deberá de obtener resultados</w:t>
      </w:r>
      <w:r w:rsidR="00B94F6D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D22E82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>satisfactorios en todos los</w:t>
      </w:r>
      <w:r w:rsidR="00B94F6D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D22E82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>casos ya que las 6 Pc’s están dentro de una misma subred</w:t>
      </w:r>
      <w:r w:rsidR="00B94F6D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D22E82" w:rsidRPr="00B94F6D">
        <w:rPr>
          <w:rFonts w:ascii="Segoe UI" w:hAnsi="Segoe UI" w:cs="Segoe UI"/>
          <w:b w:val="0"/>
          <w:bCs/>
          <w:noProof/>
          <w:color w:val="auto"/>
          <w:lang w:bidi="es-ES"/>
        </w:rPr>
        <w:t>y todos sus parámetros se encuentran correctamente configurados.</w:t>
      </w:r>
    </w:p>
    <w:p w14:paraId="071234CD" w14:textId="7752B433" w:rsidR="005669BD" w:rsidRDefault="005669BD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62EA773" w14:textId="7CD9C08E" w:rsidR="005669BD" w:rsidRDefault="00711F40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5669BD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1744" behindDoc="0" locked="0" layoutInCell="1" allowOverlap="1" wp14:anchorId="14782BC5" wp14:editId="46D3A86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40956" cy="1209675"/>
            <wp:effectExtent l="152400" t="152400" r="354965" b="3524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56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E661A" w14:textId="30FE7AC4" w:rsidR="00102FD2" w:rsidRDefault="00102FD2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450EC08" w14:textId="7D6E376A" w:rsidR="00102FD2" w:rsidRDefault="00102FD2" w:rsidP="00B94F6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29C70706" w14:textId="77777777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E2465B2" w14:textId="3590499E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102FD2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3792" behindDoc="0" locked="0" layoutInCell="1" allowOverlap="1" wp14:anchorId="5C11623D" wp14:editId="36690415">
            <wp:simplePos x="0" y="0"/>
            <wp:positionH relativeFrom="margin">
              <wp:posOffset>3445510</wp:posOffset>
            </wp:positionH>
            <wp:positionV relativeFrom="paragraph">
              <wp:posOffset>168910</wp:posOffset>
            </wp:positionV>
            <wp:extent cx="2664463" cy="1228725"/>
            <wp:effectExtent l="152400" t="152400" r="364490" b="3524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3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F3986" w14:textId="6C2F7908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102FD2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2768" behindDoc="0" locked="0" layoutInCell="1" allowOverlap="1" wp14:anchorId="21DB93A7" wp14:editId="290E2EEE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2724150" cy="1252561"/>
            <wp:effectExtent l="152400" t="152400" r="361950" b="36703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52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3A1DE" w14:textId="0B25BAC0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37BEFCC" w14:textId="7BF89DA7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275BB04E" w14:textId="614C1757" w:rsidR="00C81BCB" w:rsidRDefault="00C81BCB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A9DD4F4" w14:textId="2C8997C6" w:rsidR="00D22E82" w:rsidRPr="00711F40" w:rsidRDefault="00D22E82" w:rsidP="00711F40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10779FD" w14:textId="77777777" w:rsidR="00A4592D" w:rsidRDefault="00C81BCB" w:rsidP="00A4592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lastRenderedPageBreak/>
        <w:drawing>
          <wp:anchor distT="0" distB="0" distL="114300" distR="114300" simplePos="0" relativeHeight="251876864" behindDoc="0" locked="0" layoutInCell="1" allowOverlap="1" wp14:anchorId="14C8F0FC" wp14:editId="328309C2">
            <wp:simplePos x="0" y="0"/>
            <wp:positionH relativeFrom="page">
              <wp:align>center</wp:align>
            </wp:positionH>
            <wp:positionV relativeFrom="paragraph">
              <wp:posOffset>1082040</wp:posOffset>
            </wp:positionV>
            <wp:extent cx="3916680" cy="2247900"/>
            <wp:effectExtent l="152400" t="152400" r="369570" b="36195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F40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>Volvemos</w:t>
      </w:r>
      <w:r w:rsidR="00D22E82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a la ventana del Terminal en la PC6 y observ</w:t>
      </w:r>
      <w:r w:rsidR="00711F40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>amos</w:t>
      </w:r>
      <w:r w:rsidR="00D22E82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la tabla de direcciones MAC</w:t>
      </w:r>
      <w:r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D22E82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>registradas en el Switch</w:t>
      </w:r>
      <w:r w:rsidR="00711F40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Juan Carlos</w:t>
      </w:r>
      <w:r w:rsidR="00D22E82"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>, ejecutando al comando: show mac-address-table</w:t>
      </w:r>
      <w:r>
        <w:rPr>
          <w:rFonts w:ascii="Segoe UI" w:hAnsi="Segoe UI" w:cs="Segoe UI"/>
          <w:b w:val="0"/>
          <w:bCs/>
          <w:noProof/>
          <w:color w:val="auto"/>
          <w:lang w:bidi="es-ES"/>
        </w:rPr>
        <w:t>, veremos que se han</w:t>
      </w:r>
      <w:r w:rsidR="00A4592D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registrado todos los equipos</w:t>
      </w:r>
      <w:r w:rsidRPr="00C81BCB">
        <w:rPr>
          <w:rFonts w:ascii="Segoe UI" w:hAnsi="Segoe UI" w:cs="Segoe UI"/>
          <w:b w:val="0"/>
          <w:bCs/>
          <w:noProof/>
          <w:color w:val="auto"/>
          <w:lang w:bidi="es-ES"/>
        </w:rPr>
        <w:t>:</w:t>
      </w:r>
    </w:p>
    <w:p w14:paraId="4C1EF932" w14:textId="77777777" w:rsidR="00A4592D" w:rsidRDefault="00A4592D" w:rsidP="00A4592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CFCA485" w14:textId="67E6A1DB" w:rsidR="00A04D4F" w:rsidRDefault="00BA6B5B" w:rsidP="00A4592D">
      <w:pPr>
        <w:jc w:val="both"/>
        <w:rPr>
          <w:rFonts w:ascii="Bahnschrift" w:hAnsi="Bahnschrift"/>
          <w:noProof/>
          <w:color w:val="9A0000"/>
          <w:sz w:val="36"/>
          <w:szCs w:val="20"/>
          <w:lang w:bidi="es-ES"/>
        </w:rPr>
      </w:pPr>
      <w:r>
        <w:rPr>
          <w:rFonts w:ascii="Bahnschrift" w:hAnsi="Bahnschrift"/>
          <w:noProof/>
          <w:color w:val="9A0000"/>
          <w:sz w:val="36"/>
          <w:szCs w:val="20"/>
          <w:lang w:bidi="es-ES"/>
        </w:rPr>
        <w:t>7</w:t>
      </w:r>
      <w:r w:rsidR="00A04D4F">
        <w:rPr>
          <w:rFonts w:ascii="Bahnschrift" w:hAnsi="Bahnschrift"/>
          <w:noProof/>
          <w:color w:val="9A0000"/>
          <w:sz w:val="36"/>
          <w:szCs w:val="20"/>
          <w:lang w:bidi="es-ES"/>
        </w:rPr>
        <w:t>.</w:t>
      </w:r>
      <w:r>
        <w:rPr>
          <w:rFonts w:ascii="Bahnschrift" w:hAnsi="Bahnschrift"/>
          <w:noProof/>
          <w:color w:val="9A0000"/>
          <w:sz w:val="36"/>
          <w:szCs w:val="20"/>
          <w:lang w:bidi="es-ES"/>
        </w:rPr>
        <w:t>4</w:t>
      </w:r>
      <w:r w:rsidR="00A04D4F">
        <w:rPr>
          <w:rFonts w:ascii="Bahnschrift" w:hAnsi="Bahnschrift"/>
          <w:noProof/>
          <w:color w:val="9A0000"/>
          <w:sz w:val="36"/>
          <w:szCs w:val="20"/>
          <w:lang w:bidi="es-ES"/>
        </w:rPr>
        <w:t xml:space="preserve"> Creación de VLANs:</w:t>
      </w:r>
    </w:p>
    <w:p w14:paraId="15A877E4" w14:textId="77777777" w:rsidR="008A07DA" w:rsidRPr="00A4592D" w:rsidRDefault="008A07DA" w:rsidP="008A07DA">
      <w:pPr>
        <w:rPr>
          <w:noProof/>
          <w:lang w:bidi="es-ES"/>
        </w:rPr>
      </w:pPr>
    </w:p>
    <w:p w14:paraId="1C2A8121" w14:textId="148F15AA" w:rsidR="00BC2B38" w:rsidRDefault="00BC2B38" w:rsidP="008A07D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En este apartado se da</w:t>
      </w:r>
      <w:r w:rsidR="00F80AE5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rán</w:t>
      </w: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las instrucciones para diseñar tres VLAN (Ventas,</w:t>
      </w:r>
      <w:r w:rsidR="00F80AE5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Bodegas y Finanazas). En </w:t>
      </w:r>
      <w:r w:rsidR="00D55707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la</w:t>
      </w: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simulación se utilizan como nombres de la VLA</w:t>
      </w:r>
      <w:r w:rsidR="00F80AE5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N</w:t>
      </w: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: (xx</w:t>
      </w:r>
      <w:r w:rsidR="00F80AE5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yy zz=abs(xx-yy) son tus números</w:t>
      </w:r>
      <w:r w:rsidR="00D55707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, 26, </w:t>
      </w:r>
      <w:r w:rsidR="002A592A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>134</w:t>
      </w:r>
      <w:r w:rsidR="008A07DA" w:rsidRPr="008A07D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y 108 respectivamente en mi caso.</w:t>
      </w:r>
    </w:p>
    <w:p w14:paraId="08FA3DF0" w14:textId="77777777" w:rsidR="00BB36E4" w:rsidRDefault="00BB36E4" w:rsidP="008A07D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tbl>
      <w:tblPr>
        <w:tblStyle w:val="Tablaconcuadrcula"/>
        <w:tblW w:w="0" w:type="auto"/>
        <w:tblInd w:w="1734" w:type="dxa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3275"/>
        <w:gridCol w:w="3275"/>
      </w:tblGrid>
      <w:tr w:rsidR="00612093" w14:paraId="6C2C5B02" w14:textId="77777777" w:rsidTr="00716E2C">
        <w:tc>
          <w:tcPr>
            <w:tcW w:w="3275" w:type="dxa"/>
            <w:shd w:val="clear" w:color="auto" w:fill="FFCCCC"/>
          </w:tcPr>
          <w:p w14:paraId="3D72182F" w14:textId="5F9049C8" w:rsidR="00612093" w:rsidRPr="00716E2C" w:rsidRDefault="00612093" w:rsidP="00716E2C">
            <w:pPr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716E2C">
              <w:rPr>
                <w:rFonts w:ascii="Segoe UI" w:hAnsi="Segoe UI" w:cs="Segoe UI"/>
                <w:noProof/>
                <w:color w:val="460000"/>
                <w:lang w:bidi="es-ES"/>
              </w:rPr>
              <w:t>VLAN</w:t>
            </w:r>
          </w:p>
        </w:tc>
        <w:tc>
          <w:tcPr>
            <w:tcW w:w="3275" w:type="dxa"/>
            <w:shd w:val="clear" w:color="auto" w:fill="FFCCCC"/>
          </w:tcPr>
          <w:p w14:paraId="5D16A4DB" w14:textId="1119272B" w:rsidR="00612093" w:rsidRPr="00716E2C" w:rsidRDefault="00612093" w:rsidP="00716E2C">
            <w:pPr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716E2C">
              <w:rPr>
                <w:rFonts w:ascii="Segoe UI" w:hAnsi="Segoe UI" w:cs="Segoe UI"/>
                <w:noProof/>
                <w:color w:val="460000"/>
                <w:lang w:bidi="es-ES"/>
              </w:rPr>
              <w:t>NOMBRE</w:t>
            </w:r>
          </w:p>
        </w:tc>
      </w:tr>
      <w:tr w:rsidR="00612093" w14:paraId="733FBF32" w14:textId="77777777" w:rsidTr="00716E2C">
        <w:tc>
          <w:tcPr>
            <w:tcW w:w="3275" w:type="dxa"/>
            <w:shd w:val="clear" w:color="auto" w:fill="FFEBEB"/>
          </w:tcPr>
          <w:p w14:paraId="7CAC51A9" w14:textId="0B484F58" w:rsidR="00612093" w:rsidRDefault="00612093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Vlan 26</w:t>
            </w:r>
          </w:p>
        </w:tc>
        <w:tc>
          <w:tcPr>
            <w:tcW w:w="3275" w:type="dxa"/>
            <w:shd w:val="clear" w:color="auto" w:fill="FFEBEB"/>
          </w:tcPr>
          <w:p w14:paraId="79C5BCFF" w14:textId="6574C747" w:rsidR="00612093" w:rsidRDefault="00612093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JuanCarlos</w:t>
            </w:r>
          </w:p>
        </w:tc>
      </w:tr>
      <w:tr w:rsidR="00612093" w14:paraId="4FCEEDB3" w14:textId="77777777" w:rsidTr="00716E2C">
        <w:tc>
          <w:tcPr>
            <w:tcW w:w="3275" w:type="dxa"/>
            <w:shd w:val="clear" w:color="auto" w:fill="FFEBEB"/>
          </w:tcPr>
          <w:p w14:paraId="6F96C69D" w14:textId="70F0F43B" w:rsidR="00612093" w:rsidRDefault="00612093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Vlan 134</w:t>
            </w:r>
          </w:p>
        </w:tc>
        <w:tc>
          <w:tcPr>
            <w:tcW w:w="3275" w:type="dxa"/>
            <w:shd w:val="clear" w:color="auto" w:fill="FFEBEB"/>
          </w:tcPr>
          <w:p w14:paraId="064E7325" w14:textId="64BBBC8C" w:rsidR="00612093" w:rsidRDefault="00716E2C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Garc</w:t>
            </w:r>
            <w:r w:rsidR="008D03A9"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ia</w:t>
            </w:r>
          </w:p>
        </w:tc>
      </w:tr>
      <w:tr w:rsidR="00612093" w14:paraId="3851CA3E" w14:textId="77777777" w:rsidTr="00716E2C">
        <w:tc>
          <w:tcPr>
            <w:tcW w:w="3275" w:type="dxa"/>
            <w:shd w:val="clear" w:color="auto" w:fill="FFEBEB"/>
          </w:tcPr>
          <w:p w14:paraId="4F7B4421" w14:textId="59256256" w:rsidR="00612093" w:rsidRDefault="00612093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Vlan 108</w:t>
            </w:r>
          </w:p>
        </w:tc>
        <w:tc>
          <w:tcPr>
            <w:tcW w:w="3275" w:type="dxa"/>
            <w:shd w:val="clear" w:color="auto" w:fill="FFEBEB"/>
          </w:tcPr>
          <w:p w14:paraId="46F1763D" w14:textId="057AF3BC" w:rsidR="00612093" w:rsidRDefault="00716E2C" w:rsidP="00716E2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</w:pPr>
            <w:r>
              <w:rPr>
                <w:rFonts w:ascii="Segoe UI" w:hAnsi="Segoe UI" w:cs="Segoe UI"/>
                <w:b w:val="0"/>
                <w:bCs/>
                <w:noProof/>
                <w:color w:val="auto"/>
                <w:lang w:bidi="es-ES"/>
              </w:rPr>
              <w:t>Navidad</w:t>
            </w:r>
          </w:p>
        </w:tc>
      </w:tr>
    </w:tbl>
    <w:p w14:paraId="045389C5" w14:textId="77777777" w:rsidR="00BB36E4" w:rsidRPr="008A07DA" w:rsidRDefault="00BB36E4" w:rsidP="008A07D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B644052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7C47750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5234DE7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3D6264F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7428517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EDFA777" w14:textId="77777777" w:rsidR="00716E2C" w:rsidRDefault="00716E2C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15B890E1" w14:textId="1DF86FA4" w:rsidR="00A04D4F" w:rsidRDefault="00BC2B38" w:rsidP="009807B7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lastRenderedPageBreak/>
        <w:t>Proced</w:t>
      </w:r>
      <w:r w:rsidR="00716E2C"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>eremos</w:t>
      </w: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a configurar en el Switch</w:t>
      </w:r>
      <w:r w:rsidR="00716E2C"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Juan Carlos</w:t>
      </w: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a las VLANs de </w:t>
      </w:r>
      <w:r w:rsidR="00716E2C"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>Juan Carlos</w:t>
      </w: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, </w:t>
      </w:r>
      <w:r w:rsidR="00716E2C"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>García</w:t>
      </w: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y </w:t>
      </w:r>
      <w:r w:rsidR="00716E2C"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Navidad, </w:t>
      </w:r>
      <w:r w:rsidRPr="00716E2C">
        <w:rPr>
          <w:rFonts w:ascii="Segoe UI" w:hAnsi="Segoe UI" w:cs="Segoe UI"/>
          <w:b w:val="0"/>
          <w:bCs/>
          <w:noProof/>
          <w:color w:val="auto"/>
          <w:lang w:bidi="es-ES"/>
        </w:rPr>
        <w:t>ejecutando la siguiente secuencia de comandos desde el modo de configuración global:</w:t>
      </w:r>
    </w:p>
    <w:p w14:paraId="41B612B4" w14:textId="77777777" w:rsidR="009807B7" w:rsidRDefault="009807B7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tbl>
      <w:tblPr>
        <w:tblStyle w:val="Tablaconcuadrcula"/>
        <w:tblW w:w="0" w:type="auto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4903"/>
        <w:gridCol w:w="4903"/>
      </w:tblGrid>
      <w:tr w:rsidR="000F38DD" w14:paraId="485ADC68" w14:textId="77777777" w:rsidTr="0007403C">
        <w:tc>
          <w:tcPr>
            <w:tcW w:w="4913" w:type="dxa"/>
            <w:shd w:val="clear" w:color="auto" w:fill="FFEBEB"/>
          </w:tcPr>
          <w:p w14:paraId="1BF19621" w14:textId="4B7B7564" w:rsidR="000F38DD" w:rsidRPr="0007403C" w:rsidRDefault="00415D76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Switch#configure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 terminal</w:t>
            </w:r>
          </w:p>
        </w:tc>
        <w:tc>
          <w:tcPr>
            <w:tcW w:w="4913" w:type="dxa"/>
            <w:shd w:val="clear" w:color="auto" w:fill="FFEBEB"/>
          </w:tcPr>
          <w:p w14:paraId="1E1936DF" w14:textId="25802582" w:rsidR="000F38DD" w:rsidRPr="0007403C" w:rsidRDefault="00415D76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name </w:t>
            </w:r>
            <w:r w:rsidR="008D03A9">
              <w:rPr>
                <w:rFonts w:ascii="Segoe UI" w:hAnsi="Segoe UI" w:cs="Segoe UI"/>
                <w:b w:val="0"/>
                <w:bCs/>
                <w:color w:val="460000"/>
              </w:rPr>
              <w:t>Garcia</w:t>
            </w:r>
          </w:p>
        </w:tc>
      </w:tr>
      <w:tr w:rsidR="000F38DD" w14:paraId="5739086B" w14:textId="77777777" w:rsidTr="0007403C">
        <w:tc>
          <w:tcPr>
            <w:tcW w:w="4913" w:type="dxa"/>
            <w:shd w:val="clear" w:color="auto" w:fill="FFEBEB"/>
          </w:tcPr>
          <w:p w14:paraId="60C661FD" w14:textId="2E506EAF" w:rsidR="000F38DD" w:rsidRPr="0007403C" w:rsidRDefault="00415D76" w:rsidP="00415D76">
            <w:pPr>
              <w:tabs>
                <w:tab w:val="left" w:pos="1605"/>
              </w:tabs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)#vlan </w:t>
            </w:r>
            <w:r w:rsidR="008D03A9">
              <w:rPr>
                <w:rFonts w:ascii="Segoe UI" w:hAnsi="Segoe UI" w:cs="Segoe UI"/>
                <w:b w:val="0"/>
                <w:bCs/>
                <w:color w:val="460000"/>
              </w:rPr>
              <w:t>26</w:t>
            </w:r>
          </w:p>
        </w:tc>
        <w:tc>
          <w:tcPr>
            <w:tcW w:w="4913" w:type="dxa"/>
            <w:shd w:val="clear" w:color="auto" w:fill="FFEBEB"/>
          </w:tcPr>
          <w:p w14:paraId="35AA0971" w14:textId="0A14166F" w:rsidR="000F38DD" w:rsidRPr="0007403C" w:rsidRDefault="00E824FC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  <w:tr w:rsidR="000F38DD" w14:paraId="4F4DC240" w14:textId="77777777" w:rsidTr="0007403C">
        <w:tc>
          <w:tcPr>
            <w:tcW w:w="4913" w:type="dxa"/>
            <w:shd w:val="clear" w:color="auto" w:fill="FFEBEB"/>
          </w:tcPr>
          <w:p w14:paraId="4204DEF1" w14:textId="6888DC35" w:rsidR="000F38DD" w:rsidRPr="0007403C" w:rsidRDefault="00415D76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name </w:t>
            </w:r>
            <w:proofErr w:type="spellStart"/>
            <w:r w:rsidR="008D03A9">
              <w:rPr>
                <w:rFonts w:ascii="Segoe UI" w:hAnsi="Segoe UI" w:cs="Segoe UI"/>
                <w:b w:val="0"/>
                <w:bCs/>
                <w:color w:val="460000"/>
              </w:rPr>
              <w:t>JuanCarlos</w:t>
            </w:r>
            <w:proofErr w:type="spellEnd"/>
          </w:p>
        </w:tc>
        <w:tc>
          <w:tcPr>
            <w:tcW w:w="4913" w:type="dxa"/>
            <w:shd w:val="clear" w:color="auto" w:fill="FFEBEB"/>
          </w:tcPr>
          <w:p w14:paraId="4FE996DF" w14:textId="1374A1DB" w:rsidR="000F38DD" w:rsidRPr="0007403C" w:rsidRDefault="00E824FC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)#vlan </w:t>
            </w:r>
            <w:r w:rsidR="001423E4">
              <w:rPr>
                <w:rFonts w:ascii="Segoe UI" w:hAnsi="Segoe UI" w:cs="Segoe UI"/>
                <w:b w:val="0"/>
                <w:bCs/>
                <w:color w:val="460000"/>
              </w:rPr>
              <w:t>108</w:t>
            </w:r>
          </w:p>
        </w:tc>
      </w:tr>
      <w:tr w:rsidR="000F38DD" w14:paraId="5A37D84F" w14:textId="77777777" w:rsidTr="0007403C">
        <w:tc>
          <w:tcPr>
            <w:tcW w:w="4913" w:type="dxa"/>
            <w:shd w:val="clear" w:color="auto" w:fill="FFEBEB"/>
          </w:tcPr>
          <w:p w14:paraId="7521F7E6" w14:textId="5CA51046" w:rsidR="000F38DD" w:rsidRPr="0007403C" w:rsidRDefault="00415D76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  <w:tc>
          <w:tcPr>
            <w:tcW w:w="4913" w:type="dxa"/>
            <w:shd w:val="clear" w:color="auto" w:fill="FFEBEB"/>
          </w:tcPr>
          <w:p w14:paraId="33302CEA" w14:textId="17880034" w:rsidR="000F38DD" w:rsidRPr="0007403C" w:rsidRDefault="00E824FC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name </w:t>
            </w:r>
            <w:r w:rsidR="001423E4">
              <w:rPr>
                <w:rFonts w:ascii="Segoe UI" w:hAnsi="Segoe UI" w:cs="Segoe UI"/>
                <w:b w:val="0"/>
                <w:bCs/>
                <w:color w:val="460000"/>
              </w:rPr>
              <w:t>Navidad</w:t>
            </w:r>
          </w:p>
        </w:tc>
      </w:tr>
      <w:tr w:rsidR="000F38DD" w14:paraId="36A47E81" w14:textId="77777777" w:rsidTr="0007403C">
        <w:trPr>
          <w:trHeight w:val="74"/>
        </w:trPr>
        <w:tc>
          <w:tcPr>
            <w:tcW w:w="4913" w:type="dxa"/>
            <w:shd w:val="clear" w:color="auto" w:fill="FFEBEB"/>
          </w:tcPr>
          <w:p w14:paraId="2B723D98" w14:textId="21778A04" w:rsidR="000F38DD" w:rsidRPr="0007403C" w:rsidRDefault="00415D76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 xml:space="preserve">)#vlan </w:t>
            </w:r>
            <w:r w:rsidR="008D03A9">
              <w:rPr>
                <w:rFonts w:ascii="Segoe UI" w:hAnsi="Segoe UI" w:cs="Segoe UI"/>
                <w:b w:val="0"/>
                <w:bCs/>
                <w:color w:val="460000"/>
              </w:rPr>
              <w:t>134</w:t>
            </w:r>
          </w:p>
        </w:tc>
        <w:tc>
          <w:tcPr>
            <w:tcW w:w="4913" w:type="dxa"/>
            <w:shd w:val="clear" w:color="auto" w:fill="FFEBEB"/>
          </w:tcPr>
          <w:p w14:paraId="58B1C377" w14:textId="42952868" w:rsidR="000F38DD" w:rsidRPr="0007403C" w:rsidRDefault="00E824FC" w:rsidP="00716E2C">
            <w:pPr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07403C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</w:tbl>
    <w:p w14:paraId="7D09591D" w14:textId="2F7174F9" w:rsidR="000F38DD" w:rsidRPr="00716E2C" w:rsidRDefault="00A63532" w:rsidP="00716E2C">
      <w:pPr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A63532">
        <w:rPr>
          <w:noProof/>
          <w:lang w:bidi="es-ES"/>
        </w:rPr>
        <w:drawing>
          <wp:anchor distT="0" distB="0" distL="114300" distR="114300" simplePos="0" relativeHeight="251877888" behindDoc="0" locked="0" layoutInCell="1" allowOverlap="1" wp14:anchorId="6EF17A86" wp14:editId="2EA13A97">
            <wp:simplePos x="0" y="0"/>
            <wp:positionH relativeFrom="page">
              <wp:align>center</wp:align>
            </wp:positionH>
            <wp:positionV relativeFrom="paragraph">
              <wp:posOffset>421640</wp:posOffset>
            </wp:positionV>
            <wp:extent cx="5038725" cy="1807845"/>
            <wp:effectExtent l="152400" t="152400" r="371475" b="36385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A51E6" w14:textId="77777777" w:rsidR="00EE7CEC" w:rsidRDefault="00EE7CEC" w:rsidP="00914634">
      <w:pPr>
        <w:rPr>
          <w:noProof/>
          <w:lang w:bidi="es-ES"/>
        </w:rPr>
      </w:pPr>
    </w:p>
    <w:p w14:paraId="2C3A332B" w14:textId="5460C78F" w:rsidR="00EE7CEC" w:rsidRDefault="00EE7CEC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Después, desde el Terminal de la PC7, para acceder a la CLI del Switch</w:t>
      </w:r>
      <w:r w:rsidR="001A394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Garcia, </w:t>
      </w: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repetir</w:t>
      </w:r>
      <w:r w:rsidR="001A394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emos</w:t>
      </w: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l</w:t>
      </w:r>
      <w:r w:rsidR="001A394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a </w:t>
      </w: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configuración de las mismas vlan</w:t>
      </w:r>
      <w:r w:rsidR="001A394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.</w:t>
      </w:r>
    </w:p>
    <w:p w14:paraId="5E5C74A8" w14:textId="4B2EACDF" w:rsidR="00914634" w:rsidRPr="00914634" w:rsidRDefault="00914634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FC9B34A" w14:textId="3913F440" w:rsidR="00EE7CEC" w:rsidRDefault="00E15954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D8E0B59" wp14:editId="4ECAC809">
                <wp:simplePos x="0" y="0"/>
                <wp:positionH relativeFrom="column">
                  <wp:posOffset>2720340</wp:posOffset>
                </wp:positionH>
                <wp:positionV relativeFrom="paragraph">
                  <wp:posOffset>1077595</wp:posOffset>
                </wp:positionV>
                <wp:extent cx="2000250" cy="2857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1E446" id="Rectángulo 20" o:spid="_x0000_s1026" style="position:absolute;margin-left:214.2pt;margin-top:84.85pt;width:157.5pt;height:22.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" filled="f" strokecolor="red" strokeweight="2pt"/>
            </w:pict>
          </mc:Fallback>
        </mc:AlternateContent>
      </w:r>
      <w:r w:rsidRPr="00E15954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78912" behindDoc="0" locked="0" layoutInCell="1" allowOverlap="1" wp14:anchorId="46C700D0" wp14:editId="5DBD2CEB">
            <wp:simplePos x="0" y="0"/>
            <wp:positionH relativeFrom="margin">
              <wp:posOffset>2731135</wp:posOffset>
            </wp:positionH>
            <wp:positionV relativeFrom="paragraph">
              <wp:posOffset>125095</wp:posOffset>
            </wp:positionV>
            <wp:extent cx="3505200" cy="1628742"/>
            <wp:effectExtent l="152400" t="152400" r="361950" b="35306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28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E7CEC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Revisa</w:t>
      </w:r>
      <w:r w:rsidR="001A394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remos</w:t>
      </w:r>
      <w:r w:rsidR="0091463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en ambos Switchs</w:t>
      </w:r>
      <w:r w:rsidR="00EE7CEC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nuevamente el estado de las redes virtuales, ejecutando al comando: show vlan</w:t>
      </w:r>
    </w:p>
    <w:p w14:paraId="049B7678" w14:textId="44D85FB9" w:rsidR="00914634" w:rsidRPr="00914634" w:rsidRDefault="00914634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4CA338E" w14:textId="16406071" w:rsidR="00EE7CEC" w:rsidRDefault="00EE7CEC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Después, en cada switch se hará la</w:t>
      </w:r>
      <w:r w:rsidR="00914634"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914634">
        <w:rPr>
          <w:rFonts w:ascii="Segoe UI" w:hAnsi="Segoe UI" w:cs="Segoe UI"/>
          <w:b w:val="0"/>
          <w:bCs/>
          <w:noProof/>
          <w:color w:val="auto"/>
          <w:lang w:bidi="es-ES"/>
        </w:rPr>
        <w:t>reasignación de puertos a las diferentes vlan.</w:t>
      </w:r>
    </w:p>
    <w:p w14:paraId="01BE1AE4" w14:textId="77777777" w:rsidR="00E15954" w:rsidRDefault="00E15954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E174B8C" w14:textId="2E8CFD81" w:rsidR="00E15954" w:rsidRPr="00914634" w:rsidRDefault="00E15954" w:rsidP="00914634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3A8B03E" w14:textId="462F13BC" w:rsidR="00EE7CEC" w:rsidRDefault="00EE7CEC" w:rsidP="00C225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lastRenderedPageBreak/>
        <w:t>Desde el Terminal de PC6, ejecut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>amos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los siguientes comandos para asignar los puertos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por vlan en 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el 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>Switch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Juan Carlos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>. Luego, ejecut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>amos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el comando show vlan, para confirmar la nueva</w:t>
      </w:r>
      <w:r w:rsidR="00C225C8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t>asignación de puertos por vlan.</w:t>
      </w:r>
      <w:r w:rsidRPr="00C225C8">
        <w:rPr>
          <w:rFonts w:ascii="Segoe UI" w:hAnsi="Segoe UI" w:cs="Segoe UI"/>
          <w:b w:val="0"/>
          <w:bCs/>
          <w:noProof/>
          <w:color w:val="auto"/>
          <w:lang w:bidi="es-ES"/>
        </w:rPr>
        <w:cr/>
      </w:r>
    </w:p>
    <w:tbl>
      <w:tblPr>
        <w:tblStyle w:val="Tablaconcuadrcula"/>
        <w:tblW w:w="9908" w:type="dxa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9908"/>
      </w:tblGrid>
      <w:tr w:rsidR="00292DCC" w14:paraId="0172F4BC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76F072D9" w14:textId="726390B8" w:rsidR="00292DCC" w:rsidRPr="00D33983" w:rsidRDefault="00292DCC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Switch#configure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terminal</w:t>
            </w:r>
          </w:p>
        </w:tc>
      </w:tr>
      <w:tr w:rsidR="00292DCC" w14:paraId="152D2F81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32237430" w14:textId="70B3E810" w:rsidR="00292DCC" w:rsidRPr="00D33983" w:rsidRDefault="00292DCC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0/1</w:t>
            </w:r>
          </w:p>
        </w:tc>
      </w:tr>
      <w:tr w:rsidR="00292DCC" w14:paraId="47BB9071" w14:textId="77777777" w:rsidTr="00F67893">
        <w:trPr>
          <w:trHeight w:val="188"/>
        </w:trPr>
        <w:tc>
          <w:tcPr>
            <w:tcW w:w="9908" w:type="dxa"/>
            <w:shd w:val="clear" w:color="auto" w:fill="FFEBEB"/>
          </w:tcPr>
          <w:p w14:paraId="01843395" w14:textId="40DAAC84" w:rsidR="00292DCC" w:rsidRPr="00D33983" w:rsidRDefault="008E2F49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access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r w:rsidR="00A677EF" w:rsidRPr="00D33983">
              <w:rPr>
                <w:rFonts w:ascii="Segoe UI" w:hAnsi="Segoe UI" w:cs="Segoe UI"/>
                <w:b w:val="0"/>
                <w:bCs/>
                <w:color w:val="460000"/>
              </w:rPr>
              <w:t>26</w:t>
            </w:r>
          </w:p>
        </w:tc>
      </w:tr>
      <w:tr w:rsidR="00292DCC" w14:paraId="1AC22166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01A10ED1" w14:textId="201923CA" w:rsidR="00292DCC" w:rsidRPr="00D33983" w:rsidRDefault="008E2F49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  <w:tr w:rsidR="00292DCC" w14:paraId="11513E81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248805BF" w14:textId="7F7EBC11" w:rsidR="00292DCC" w:rsidRPr="00D33983" w:rsidRDefault="008E2F49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</w:t>
            </w:r>
            <w:r w:rsidR="00A677EF" w:rsidRPr="00D33983">
              <w:rPr>
                <w:rFonts w:ascii="Segoe UI" w:hAnsi="Segoe UI" w:cs="Segoe UI"/>
                <w:b w:val="0"/>
                <w:bCs/>
                <w:color w:val="460000"/>
              </w:rPr>
              <w:t>2</w:t>
            </w:r>
          </w:p>
        </w:tc>
      </w:tr>
      <w:tr w:rsidR="00292DCC" w14:paraId="0BAEEA87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74D788FB" w14:textId="3C01E784" w:rsidR="00292DCC" w:rsidRPr="00D33983" w:rsidRDefault="008E2F49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</w:t>
            </w:r>
            <w:r w:rsidR="007C573D"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Access </w:t>
            </w:r>
            <w:proofErr w:type="spellStart"/>
            <w:r w:rsidR="007C573D"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="007C573D"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r w:rsidR="00A677EF" w:rsidRPr="00D33983">
              <w:rPr>
                <w:rFonts w:ascii="Segoe UI" w:hAnsi="Segoe UI" w:cs="Segoe UI"/>
                <w:b w:val="0"/>
                <w:bCs/>
                <w:color w:val="460000"/>
              </w:rPr>
              <w:t>134</w:t>
            </w:r>
          </w:p>
        </w:tc>
      </w:tr>
      <w:tr w:rsidR="00292DCC" w14:paraId="3F7FE49C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5067F71D" w14:textId="301B78DD" w:rsidR="00292DCC" w:rsidRPr="00D33983" w:rsidRDefault="007C573D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  <w:tr w:rsidR="00292DCC" w14:paraId="37F7680B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2871FCAE" w14:textId="28F87BD2" w:rsidR="00292DCC" w:rsidRPr="00D33983" w:rsidRDefault="007C573D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</w:t>
            </w:r>
            <w:r w:rsidR="00A677EF" w:rsidRPr="00D33983">
              <w:rPr>
                <w:rFonts w:ascii="Segoe UI" w:hAnsi="Segoe UI" w:cs="Segoe UI"/>
                <w:b w:val="0"/>
                <w:bCs/>
                <w:color w:val="460000"/>
              </w:rPr>
              <w:t>3</w:t>
            </w:r>
          </w:p>
        </w:tc>
      </w:tr>
      <w:tr w:rsidR="00292DCC" w14:paraId="44C44BE6" w14:textId="77777777" w:rsidTr="00F67893">
        <w:trPr>
          <w:trHeight w:val="188"/>
        </w:trPr>
        <w:tc>
          <w:tcPr>
            <w:tcW w:w="9908" w:type="dxa"/>
            <w:shd w:val="clear" w:color="auto" w:fill="FFEBEB"/>
          </w:tcPr>
          <w:p w14:paraId="295F36C1" w14:textId="5FB2F058" w:rsidR="00292DCC" w:rsidRPr="00D33983" w:rsidRDefault="007C573D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access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r w:rsidR="00A677EF" w:rsidRPr="00D33983">
              <w:rPr>
                <w:rFonts w:ascii="Segoe UI" w:hAnsi="Segoe UI" w:cs="Segoe UI"/>
                <w:b w:val="0"/>
                <w:bCs/>
                <w:color w:val="460000"/>
              </w:rPr>
              <w:t>108</w:t>
            </w:r>
          </w:p>
        </w:tc>
      </w:tr>
      <w:tr w:rsidR="00292DCC" w14:paraId="6293648C" w14:textId="77777777" w:rsidTr="00F67893">
        <w:trPr>
          <w:trHeight w:val="196"/>
        </w:trPr>
        <w:tc>
          <w:tcPr>
            <w:tcW w:w="9908" w:type="dxa"/>
            <w:shd w:val="clear" w:color="auto" w:fill="FFEBEB"/>
          </w:tcPr>
          <w:p w14:paraId="39A0A2D4" w14:textId="6EBB3DA0" w:rsidR="00292DCC" w:rsidRPr="00D33983" w:rsidRDefault="007C573D" w:rsidP="00C225C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</w:tbl>
    <w:p w14:paraId="5F84128E" w14:textId="4584407A" w:rsidR="00B11DEB" w:rsidRPr="00C225C8" w:rsidRDefault="00B11DEB" w:rsidP="00C225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47065C5" w14:textId="7DAA6CB9" w:rsidR="009C596A" w:rsidRDefault="008B766D" w:rsidP="009C596A">
      <w:pPr>
        <w:rPr>
          <w:noProof/>
          <w:lang w:bidi="es-ES"/>
        </w:rPr>
      </w:pPr>
      <w:r w:rsidRPr="00935F4E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80960" behindDoc="0" locked="0" layoutInCell="1" allowOverlap="1" wp14:anchorId="71846708" wp14:editId="0E19DE56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4515590" cy="1609725"/>
            <wp:effectExtent l="152400" t="152400" r="361315" b="3524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90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DAFBF" w14:textId="6F787E64" w:rsidR="009C596A" w:rsidRDefault="009C596A" w:rsidP="009C596A">
      <w:pPr>
        <w:rPr>
          <w:noProof/>
          <w:lang w:bidi="es-ES"/>
        </w:rPr>
      </w:pPr>
    </w:p>
    <w:p w14:paraId="382EDBC1" w14:textId="77777777" w:rsidR="009C596A" w:rsidRDefault="009C596A" w:rsidP="009C596A">
      <w:pPr>
        <w:rPr>
          <w:noProof/>
          <w:lang w:bidi="es-ES"/>
        </w:rPr>
      </w:pPr>
    </w:p>
    <w:p w14:paraId="424F11C4" w14:textId="443E4427" w:rsidR="009C596A" w:rsidRDefault="009C596A" w:rsidP="009C596A">
      <w:pPr>
        <w:rPr>
          <w:noProof/>
          <w:lang w:bidi="es-ES"/>
        </w:rPr>
      </w:pPr>
    </w:p>
    <w:p w14:paraId="5CFAFFFA" w14:textId="77777777" w:rsidR="009C596A" w:rsidRDefault="009C596A" w:rsidP="009C596A">
      <w:pPr>
        <w:rPr>
          <w:noProof/>
          <w:lang w:bidi="es-ES"/>
        </w:rPr>
      </w:pPr>
    </w:p>
    <w:p w14:paraId="06295A7B" w14:textId="77777777" w:rsidR="009C596A" w:rsidRDefault="009C596A" w:rsidP="009C596A">
      <w:pPr>
        <w:rPr>
          <w:noProof/>
          <w:lang w:bidi="es-ES"/>
        </w:rPr>
      </w:pPr>
    </w:p>
    <w:p w14:paraId="1A85A17B" w14:textId="77777777" w:rsidR="009C596A" w:rsidRDefault="009C596A" w:rsidP="009C596A">
      <w:pPr>
        <w:rPr>
          <w:noProof/>
          <w:lang w:bidi="es-ES"/>
        </w:rPr>
      </w:pPr>
    </w:p>
    <w:p w14:paraId="5F9C4D43" w14:textId="77777777" w:rsidR="008B766D" w:rsidRDefault="008B766D" w:rsidP="009C596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8BF6775" w14:textId="607D4AFA" w:rsidR="002C62D6" w:rsidRDefault="008B766D" w:rsidP="009C596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41B2525B" wp14:editId="04240A87">
                <wp:simplePos x="0" y="0"/>
                <wp:positionH relativeFrom="column">
                  <wp:posOffset>862965</wp:posOffset>
                </wp:positionH>
                <wp:positionV relativeFrom="paragraph">
                  <wp:posOffset>1958340</wp:posOffset>
                </wp:positionV>
                <wp:extent cx="3019425" cy="3524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D9284" id="Rectángulo 23" o:spid="_x0000_s1026" style="position:absolute;margin-left:67.95pt;margin-top:154.2pt;width:237.75pt;height:27.75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" filled="f" strokecolor="red" strokeweight="2pt"/>
            </w:pict>
          </mc:Fallback>
        </mc:AlternateContent>
      </w:r>
      <w:r w:rsidRPr="008B766D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anchor distT="0" distB="0" distL="114300" distR="114300" simplePos="0" relativeHeight="251881984" behindDoc="0" locked="0" layoutInCell="1" allowOverlap="1" wp14:anchorId="00D1BB49" wp14:editId="2E6B373F">
            <wp:simplePos x="0" y="0"/>
            <wp:positionH relativeFrom="page">
              <wp:align>center</wp:align>
            </wp:positionH>
            <wp:positionV relativeFrom="paragraph">
              <wp:posOffset>883920</wp:posOffset>
            </wp:positionV>
            <wp:extent cx="4448175" cy="1875878"/>
            <wp:effectExtent l="152400" t="152400" r="352425" b="35306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75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2D6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>Desde la Terminal de PC7, ejecut</w:t>
      </w:r>
      <w:r w:rsidR="009C596A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>amos</w:t>
      </w:r>
      <w:r w:rsidR="002C62D6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los mismos comandos del paso anterior sobre</w:t>
      </w:r>
      <w:r w:rsidR="009C596A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</w:t>
      </w:r>
      <w:r w:rsidR="002C62D6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>Switch</w:t>
      </w:r>
      <w:r w:rsidR="009C596A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Garcia</w:t>
      </w:r>
      <w:r w:rsidR="002C62D6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>. Confirm</w:t>
      </w:r>
      <w:r w:rsidR="009C596A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amos </w:t>
      </w:r>
      <w:r w:rsidR="002C62D6" w:rsidRPr="009C596A">
        <w:rPr>
          <w:rFonts w:ascii="Segoe UI" w:hAnsi="Segoe UI" w:cs="Segoe UI"/>
          <w:b w:val="0"/>
          <w:bCs/>
          <w:noProof/>
          <w:color w:val="auto"/>
          <w:lang w:bidi="es-ES"/>
        </w:rPr>
        <w:t>que los puertos fueron reasignados a las vlan.</w:t>
      </w:r>
    </w:p>
    <w:p w14:paraId="029D1A79" w14:textId="3D9224AD" w:rsidR="007A3237" w:rsidRPr="007A3237" w:rsidRDefault="002C62D6" w:rsidP="007A3237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7A3237">
        <w:rPr>
          <w:rFonts w:ascii="Segoe UI" w:hAnsi="Segoe UI" w:cs="Segoe UI"/>
          <w:noProof/>
          <w:color w:val="auto"/>
          <w:lang w:bidi="es-ES"/>
        </w:rPr>
        <w:lastRenderedPageBreak/>
        <w:t>Compr</w:t>
      </w:r>
      <w:r w:rsidR="007A3237" w:rsidRPr="007A3237">
        <w:rPr>
          <w:rFonts w:ascii="Segoe UI" w:hAnsi="Segoe UI" w:cs="Segoe UI"/>
          <w:noProof/>
          <w:color w:val="auto"/>
          <w:lang w:bidi="es-ES"/>
        </w:rPr>
        <w:t>o</w:t>
      </w:r>
      <w:r w:rsidRPr="007A3237">
        <w:rPr>
          <w:rFonts w:ascii="Segoe UI" w:hAnsi="Segoe UI" w:cs="Segoe UI"/>
          <w:noProof/>
          <w:color w:val="auto"/>
          <w:lang w:bidi="es-ES"/>
        </w:rPr>
        <w:t>b</w:t>
      </w:r>
      <w:r w:rsidR="00CC0507" w:rsidRPr="007A3237">
        <w:rPr>
          <w:rFonts w:ascii="Segoe UI" w:hAnsi="Segoe UI" w:cs="Segoe UI"/>
          <w:noProof/>
          <w:color w:val="auto"/>
          <w:lang w:bidi="es-ES"/>
        </w:rPr>
        <w:t>amos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="00CC0507" w:rsidRPr="007A3237">
        <w:rPr>
          <w:rFonts w:ascii="Segoe UI" w:hAnsi="Segoe UI" w:cs="Segoe UI"/>
          <w:noProof/>
          <w:color w:val="auto"/>
          <w:lang w:bidi="es-ES"/>
        </w:rPr>
        <w:t>con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 ping </w:t>
      </w:r>
      <w:r w:rsidR="00CC0507" w:rsidRPr="007A3237">
        <w:rPr>
          <w:rFonts w:ascii="Segoe UI" w:hAnsi="Segoe UI" w:cs="Segoe UI"/>
          <w:noProof/>
          <w:color w:val="auto"/>
          <w:lang w:bidi="es-ES"/>
        </w:rPr>
        <w:t>que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 la conectividad entre las parejas de host de la misma VLAN</w:t>
      </w:r>
      <w:r w:rsid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7A3237">
        <w:rPr>
          <w:rFonts w:ascii="Segoe UI" w:hAnsi="Segoe UI" w:cs="Segoe UI"/>
          <w:noProof/>
          <w:color w:val="auto"/>
          <w:lang w:bidi="es-ES"/>
        </w:rPr>
        <w:t>se mantiene.</w:t>
      </w:r>
      <w:r w:rsidR="00E46387" w:rsidRP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7A3237">
        <w:rPr>
          <w:rFonts w:ascii="Segoe UI" w:hAnsi="Segoe UI" w:cs="Segoe UI"/>
          <w:noProof/>
          <w:color w:val="auto"/>
          <w:lang w:bidi="es-ES"/>
        </w:rPr>
        <w:t>Ver</w:t>
      </w:r>
      <w:r w:rsidR="00E46387" w:rsidRPr="007A3237">
        <w:rPr>
          <w:rFonts w:ascii="Segoe UI" w:hAnsi="Segoe UI" w:cs="Segoe UI"/>
          <w:noProof/>
          <w:color w:val="auto"/>
          <w:lang w:bidi="es-ES"/>
        </w:rPr>
        <w:t xml:space="preserve">emos </w:t>
      </w:r>
      <w:r w:rsidRPr="007A3237">
        <w:rPr>
          <w:rFonts w:ascii="Segoe UI" w:hAnsi="Segoe UI" w:cs="Segoe UI"/>
          <w:noProof/>
          <w:color w:val="auto"/>
          <w:lang w:bidi="es-ES"/>
        </w:rPr>
        <w:t>que aun así no existe comunicación. ¿Por qué?</w:t>
      </w:r>
    </w:p>
    <w:p w14:paraId="332FC87E" w14:textId="202F34AB" w:rsidR="002C62D6" w:rsidRDefault="002C62D6" w:rsidP="007A3237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7A3237">
        <w:rPr>
          <w:rFonts w:ascii="Segoe UI" w:hAnsi="Segoe UI" w:cs="Segoe UI"/>
          <w:noProof/>
          <w:color w:val="auto"/>
          <w:lang w:bidi="es-ES"/>
        </w:rPr>
        <w:t>La respuesta se encuentr</w:t>
      </w:r>
      <w:r w:rsidR="00E46387" w:rsidRPr="007A3237">
        <w:rPr>
          <w:rFonts w:ascii="Segoe UI" w:hAnsi="Segoe UI" w:cs="Segoe UI"/>
          <w:noProof/>
          <w:color w:val="auto"/>
          <w:lang w:bidi="es-ES"/>
        </w:rPr>
        <w:t>a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 en el puerto 24 que conecta a ambos Switch. Ambos puertos están</w:t>
      </w:r>
      <w:r w:rsidR="00E46387" w:rsidRP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asignados a la vlan </w:t>
      </w:r>
      <w:r w:rsidR="00E46387" w:rsidRPr="007A3237">
        <w:rPr>
          <w:rFonts w:ascii="Segoe UI" w:hAnsi="Segoe UI" w:cs="Segoe UI"/>
          <w:noProof/>
          <w:color w:val="auto"/>
          <w:lang w:bidi="es-ES"/>
        </w:rPr>
        <w:t>1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>.</w:t>
      </w:r>
    </w:p>
    <w:p w14:paraId="2E722394" w14:textId="77777777" w:rsidR="007A3237" w:rsidRPr="00F67893" w:rsidRDefault="007A3237" w:rsidP="007A3237">
      <w:pPr>
        <w:pStyle w:val="Contenido"/>
        <w:jc w:val="both"/>
        <w:rPr>
          <w:rFonts w:ascii="Segoe UI" w:hAnsi="Segoe UI" w:cs="Segoe UI"/>
          <w:noProof/>
          <w:color w:val="auto"/>
          <w:sz w:val="16"/>
          <w:szCs w:val="12"/>
          <w:lang w:bidi="es-ES"/>
        </w:rPr>
      </w:pPr>
    </w:p>
    <w:p w14:paraId="37A94137" w14:textId="77777777" w:rsidR="007A3237" w:rsidRDefault="002C62D6" w:rsidP="007A3237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7A3237">
        <w:rPr>
          <w:rFonts w:ascii="Segoe UI" w:hAnsi="Segoe UI" w:cs="Segoe UI"/>
          <w:noProof/>
          <w:color w:val="auto"/>
          <w:lang w:bidi="es-ES"/>
        </w:rPr>
        <w:t xml:space="preserve">Para permitir la comunicación de host de la 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>misma vlan</w:t>
      </w:r>
      <w:r w:rsidRPr="007A3237">
        <w:rPr>
          <w:rFonts w:ascii="Segoe UI" w:hAnsi="Segoe UI" w:cs="Segoe UI"/>
          <w:noProof/>
          <w:color w:val="auto"/>
          <w:lang w:bidi="es-ES"/>
        </w:rPr>
        <w:t>, desde la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7A3237">
        <w:rPr>
          <w:rFonts w:ascii="Segoe UI" w:hAnsi="Segoe UI" w:cs="Segoe UI"/>
          <w:noProof/>
          <w:color w:val="auto"/>
          <w:lang w:bidi="es-ES"/>
        </w:rPr>
        <w:t>Terminal de PC6</w:t>
      </w:r>
      <w:r w:rsidR="007A3237">
        <w:rPr>
          <w:rFonts w:ascii="Segoe UI" w:hAnsi="Segoe UI" w:cs="Segoe UI"/>
          <w:noProof/>
          <w:color w:val="auto"/>
          <w:lang w:bidi="es-ES"/>
        </w:rPr>
        <w:t xml:space="preserve"> y PC7</w:t>
      </w:r>
      <w:r w:rsidRPr="007A3237">
        <w:rPr>
          <w:rFonts w:ascii="Segoe UI" w:hAnsi="Segoe UI" w:cs="Segoe UI"/>
          <w:noProof/>
          <w:color w:val="auto"/>
          <w:lang w:bidi="es-ES"/>
        </w:rPr>
        <w:t>, reasign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>a</w:t>
      </w:r>
      <w:r w:rsidR="007A3237">
        <w:rPr>
          <w:rFonts w:ascii="Segoe UI" w:hAnsi="Segoe UI" w:cs="Segoe UI"/>
          <w:noProof/>
          <w:color w:val="auto"/>
          <w:lang w:bidi="es-ES"/>
        </w:rPr>
        <w:t>remos</w:t>
      </w:r>
      <w:r w:rsidRPr="007A3237">
        <w:rPr>
          <w:rFonts w:ascii="Segoe UI" w:hAnsi="Segoe UI" w:cs="Segoe UI"/>
          <w:noProof/>
          <w:color w:val="auto"/>
          <w:lang w:bidi="es-ES"/>
        </w:rPr>
        <w:t xml:space="preserve"> los siguientes puertos a cada vlan (estos puertos se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7A3237">
        <w:rPr>
          <w:rFonts w:ascii="Segoe UI" w:hAnsi="Segoe UI" w:cs="Segoe UI"/>
          <w:noProof/>
          <w:color w:val="auto"/>
          <w:lang w:bidi="es-ES"/>
        </w:rPr>
        <w:t>utilizarán para comunicar la misma VLAN que está en los dos switch</w:t>
      </w:r>
      <w:r w:rsidR="00D4341C" w:rsidRPr="007A3237">
        <w:rPr>
          <w:rFonts w:ascii="Segoe UI" w:hAnsi="Segoe UI" w:cs="Segoe UI"/>
          <w:noProof/>
          <w:color w:val="auto"/>
          <w:lang w:bidi="es-ES"/>
        </w:rPr>
        <w:t>)</w:t>
      </w:r>
      <w:r w:rsidR="007A3237">
        <w:rPr>
          <w:rFonts w:ascii="Segoe UI" w:hAnsi="Segoe UI" w:cs="Segoe UI"/>
          <w:noProof/>
          <w:color w:val="auto"/>
          <w:lang w:bidi="es-ES"/>
        </w:rPr>
        <w:t>.</w:t>
      </w:r>
    </w:p>
    <w:p w14:paraId="384C4E8D" w14:textId="66CBC639" w:rsidR="007A3237" w:rsidRDefault="007A3237" w:rsidP="007A3237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tbl>
      <w:tblPr>
        <w:tblStyle w:val="Tablaconcuadrcula"/>
        <w:tblW w:w="9799" w:type="dxa"/>
        <w:tblLook w:val="04A0" w:firstRow="1" w:lastRow="0" w:firstColumn="1" w:lastColumn="0" w:noHBand="0" w:noVBand="1"/>
      </w:tblPr>
      <w:tblGrid>
        <w:gridCol w:w="1768"/>
        <w:gridCol w:w="1334"/>
        <w:gridCol w:w="1099"/>
        <w:gridCol w:w="1396"/>
        <w:gridCol w:w="1329"/>
        <w:gridCol w:w="1473"/>
        <w:gridCol w:w="1400"/>
      </w:tblGrid>
      <w:tr w:rsidR="00B2339F" w14:paraId="12D744D3" w14:textId="77777777" w:rsidTr="00F67893">
        <w:trPr>
          <w:trHeight w:val="269"/>
        </w:trPr>
        <w:tc>
          <w:tcPr>
            <w:tcW w:w="1768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30D86911" w14:textId="248CF663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Switch</w:t>
            </w:r>
          </w:p>
        </w:tc>
        <w:tc>
          <w:tcPr>
            <w:tcW w:w="1334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7943749C" w14:textId="323B349E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Puerto</w:t>
            </w:r>
          </w:p>
        </w:tc>
        <w:tc>
          <w:tcPr>
            <w:tcW w:w="109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2BDD70CC" w14:textId="48FEBDF7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Vlan</w:t>
            </w:r>
          </w:p>
        </w:tc>
        <w:tc>
          <w:tcPr>
            <w:tcW w:w="1396" w:type="dxa"/>
            <w:tcBorders>
              <w:top w:val="nil"/>
              <w:left w:val="single" w:sz="12" w:space="0" w:color="460000"/>
              <w:bottom w:val="nil"/>
              <w:right w:val="single" w:sz="12" w:space="0" w:color="460000"/>
            </w:tcBorders>
          </w:tcPr>
          <w:p w14:paraId="693CF9C7" w14:textId="77777777" w:rsidR="0076497D" w:rsidRDefault="0076497D" w:rsidP="007A3237">
            <w:pPr>
              <w:pStyle w:val="Contenido"/>
              <w:jc w:val="both"/>
              <w:rPr>
                <w:rFonts w:ascii="Segoe UI" w:hAnsi="Segoe UI" w:cs="Segoe UI"/>
                <w:noProof/>
                <w:color w:val="auto"/>
                <w:lang w:bidi="es-ES"/>
              </w:rPr>
            </w:pPr>
          </w:p>
        </w:tc>
        <w:tc>
          <w:tcPr>
            <w:tcW w:w="132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634745EC" w14:textId="0DF1437E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Switch</w:t>
            </w:r>
          </w:p>
        </w:tc>
        <w:tc>
          <w:tcPr>
            <w:tcW w:w="1473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40524786" w14:textId="7A9EE038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Puerto</w:t>
            </w:r>
          </w:p>
        </w:tc>
        <w:tc>
          <w:tcPr>
            <w:tcW w:w="1400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CCCC"/>
          </w:tcPr>
          <w:p w14:paraId="2F8EC2E3" w14:textId="3A85E921" w:rsidR="0076497D" w:rsidRPr="00384443" w:rsidRDefault="0076497D" w:rsidP="007A3237">
            <w:pPr>
              <w:pStyle w:val="Contenido"/>
              <w:jc w:val="both"/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b/>
                <w:bCs/>
                <w:noProof/>
                <w:color w:val="460000"/>
                <w:lang w:bidi="es-ES"/>
              </w:rPr>
              <w:t>Vlan</w:t>
            </w:r>
          </w:p>
        </w:tc>
      </w:tr>
      <w:tr w:rsidR="00384443" w14:paraId="3D4C8DD4" w14:textId="77777777" w:rsidTr="00F67893">
        <w:trPr>
          <w:trHeight w:val="269"/>
        </w:trPr>
        <w:tc>
          <w:tcPr>
            <w:tcW w:w="1768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67781BA1" w14:textId="2A6B18B2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Juan Carlos</w:t>
            </w:r>
          </w:p>
        </w:tc>
        <w:tc>
          <w:tcPr>
            <w:tcW w:w="1334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05C8EC8C" w14:textId="60FCACE8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0/10</w:t>
            </w:r>
          </w:p>
        </w:tc>
        <w:tc>
          <w:tcPr>
            <w:tcW w:w="109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08277068" w14:textId="451F1F53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26</w:t>
            </w:r>
          </w:p>
        </w:tc>
        <w:tc>
          <w:tcPr>
            <w:tcW w:w="1396" w:type="dxa"/>
            <w:tcBorders>
              <w:top w:val="nil"/>
              <w:left w:val="single" w:sz="12" w:space="0" w:color="460000"/>
              <w:bottom w:val="nil"/>
              <w:right w:val="single" w:sz="12" w:space="0" w:color="460000"/>
            </w:tcBorders>
          </w:tcPr>
          <w:p w14:paraId="6C100C70" w14:textId="77777777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</w:p>
        </w:tc>
        <w:tc>
          <w:tcPr>
            <w:tcW w:w="132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3EBA098B" w14:textId="3F871CDB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Garcia</w:t>
            </w:r>
          </w:p>
        </w:tc>
        <w:tc>
          <w:tcPr>
            <w:tcW w:w="1473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020CDFDC" w14:textId="3B451680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0/10</w:t>
            </w:r>
          </w:p>
        </w:tc>
        <w:tc>
          <w:tcPr>
            <w:tcW w:w="1400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42F49D8A" w14:textId="647D0823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26</w:t>
            </w:r>
          </w:p>
        </w:tc>
      </w:tr>
      <w:tr w:rsidR="00384443" w14:paraId="2E448C47" w14:textId="77777777" w:rsidTr="00F67893">
        <w:trPr>
          <w:trHeight w:val="258"/>
        </w:trPr>
        <w:tc>
          <w:tcPr>
            <w:tcW w:w="1768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3CE9CE90" w14:textId="58FEDD88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Juan Carlos</w:t>
            </w:r>
          </w:p>
        </w:tc>
        <w:tc>
          <w:tcPr>
            <w:tcW w:w="1334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70A64E44" w14:textId="20B3B80F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0/11</w:t>
            </w:r>
          </w:p>
        </w:tc>
        <w:tc>
          <w:tcPr>
            <w:tcW w:w="109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37156C62" w14:textId="7459E6DE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134</w:t>
            </w:r>
          </w:p>
        </w:tc>
        <w:tc>
          <w:tcPr>
            <w:tcW w:w="1396" w:type="dxa"/>
            <w:tcBorders>
              <w:top w:val="nil"/>
              <w:left w:val="single" w:sz="12" w:space="0" w:color="460000"/>
              <w:bottom w:val="nil"/>
              <w:right w:val="single" w:sz="12" w:space="0" w:color="460000"/>
            </w:tcBorders>
          </w:tcPr>
          <w:p w14:paraId="4BEBB1CF" w14:textId="77777777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</w:p>
        </w:tc>
        <w:tc>
          <w:tcPr>
            <w:tcW w:w="132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2C11339C" w14:textId="060C4D2B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Garcia</w:t>
            </w:r>
          </w:p>
        </w:tc>
        <w:tc>
          <w:tcPr>
            <w:tcW w:w="1473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2AF5A03F" w14:textId="2BAE062D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0/11</w:t>
            </w:r>
          </w:p>
        </w:tc>
        <w:tc>
          <w:tcPr>
            <w:tcW w:w="1400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2C1149AF" w14:textId="4E2FAF8F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134</w:t>
            </w:r>
          </w:p>
        </w:tc>
      </w:tr>
      <w:tr w:rsidR="00F67893" w14:paraId="5484BCF2" w14:textId="77777777" w:rsidTr="00F67893">
        <w:trPr>
          <w:trHeight w:val="269"/>
        </w:trPr>
        <w:tc>
          <w:tcPr>
            <w:tcW w:w="1768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598823C2" w14:textId="5672CF48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Juan Carlos</w:t>
            </w:r>
          </w:p>
        </w:tc>
        <w:tc>
          <w:tcPr>
            <w:tcW w:w="1334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56D09C6C" w14:textId="4DDC3C7B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0/12</w:t>
            </w:r>
          </w:p>
        </w:tc>
        <w:tc>
          <w:tcPr>
            <w:tcW w:w="109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1C0DB800" w14:textId="03FD1E22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108</w:t>
            </w:r>
          </w:p>
        </w:tc>
        <w:tc>
          <w:tcPr>
            <w:tcW w:w="1396" w:type="dxa"/>
            <w:tcBorders>
              <w:top w:val="nil"/>
              <w:left w:val="single" w:sz="12" w:space="0" w:color="460000"/>
              <w:bottom w:val="nil"/>
              <w:right w:val="single" w:sz="12" w:space="0" w:color="460000"/>
            </w:tcBorders>
          </w:tcPr>
          <w:p w14:paraId="55588688" w14:textId="77777777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</w:p>
        </w:tc>
        <w:tc>
          <w:tcPr>
            <w:tcW w:w="1329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402DE187" w14:textId="20F91F60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Garcia</w:t>
            </w:r>
          </w:p>
        </w:tc>
        <w:tc>
          <w:tcPr>
            <w:tcW w:w="1473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3B31D4E1" w14:textId="166ED82B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Fa 0/12</w:t>
            </w:r>
          </w:p>
        </w:tc>
        <w:tc>
          <w:tcPr>
            <w:tcW w:w="1400" w:type="dxa"/>
            <w:tcBorders>
              <w:top w:val="single" w:sz="12" w:space="0" w:color="460000"/>
              <w:left w:val="single" w:sz="12" w:space="0" w:color="460000"/>
              <w:bottom w:val="single" w:sz="12" w:space="0" w:color="460000"/>
              <w:right w:val="single" w:sz="12" w:space="0" w:color="460000"/>
            </w:tcBorders>
            <w:shd w:val="clear" w:color="auto" w:fill="FFEBEB"/>
          </w:tcPr>
          <w:p w14:paraId="01C0979B" w14:textId="3567AD95" w:rsidR="00384443" w:rsidRPr="00384443" w:rsidRDefault="00384443" w:rsidP="00384443">
            <w:pPr>
              <w:pStyle w:val="Contenido"/>
              <w:jc w:val="both"/>
              <w:rPr>
                <w:rFonts w:ascii="Segoe UI" w:hAnsi="Segoe UI" w:cs="Segoe UI"/>
                <w:noProof/>
                <w:color w:val="460000"/>
                <w:lang w:bidi="es-ES"/>
              </w:rPr>
            </w:pPr>
            <w:r w:rsidRPr="00384443">
              <w:rPr>
                <w:rFonts w:ascii="Segoe UI" w:hAnsi="Segoe UI" w:cs="Segoe UI"/>
                <w:noProof/>
                <w:color w:val="460000"/>
                <w:lang w:bidi="es-ES"/>
              </w:rPr>
              <w:t>108</w:t>
            </w:r>
          </w:p>
        </w:tc>
      </w:tr>
    </w:tbl>
    <w:p w14:paraId="0402DB08" w14:textId="7EBFFED1" w:rsidR="002C62D6" w:rsidRDefault="002C62D6" w:rsidP="007A3237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7A3237">
        <w:rPr>
          <w:rFonts w:ascii="Segoe UI" w:hAnsi="Segoe UI" w:cs="Segoe UI"/>
          <w:noProof/>
          <w:color w:val="auto"/>
          <w:lang w:bidi="es-ES"/>
        </w:rPr>
        <w:cr/>
      </w:r>
      <w:r w:rsidR="00B40C10">
        <w:rPr>
          <w:rFonts w:ascii="Segoe UI" w:hAnsi="Segoe UI" w:cs="Segoe UI"/>
          <w:noProof/>
          <w:color w:val="auto"/>
          <w:lang w:bidi="es-ES"/>
        </w:rPr>
        <w:t>E</w:t>
      </w:r>
      <w:r w:rsidR="00B40C10" w:rsidRPr="00B40C10">
        <w:rPr>
          <w:rFonts w:ascii="Segoe UI" w:hAnsi="Segoe UI" w:cs="Segoe UI"/>
          <w:noProof/>
          <w:color w:val="auto"/>
          <w:lang w:bidi="es-ES"/>
        </w:rPr>
        <w:t xml:space="preserve">jecutamos los siguientes comandos para asignar los puertos por vlan en el </w:t>
      </w:r>
      <w:r w:rsidR="00B40C10">
        <w:rPr>
          <w:rFonts w:ascii="Segoe UI" w:hAnsi="Segoe UI" w:cs="Segoe UI"/>
          <w:noProof/>
          <w:color w:val="auto"/>
          <w:lang w:bidi="es-ES"/>
        </w:rPr>
        <w:t>los switch:</w:t>
      </w:r>
    </w:p>
    <w:p w14:paraId="513A9727" w14:textId="371D6206" w:rsidR="00B40C10" w:rsidRPr="00F67893" w:rsidRDefault="00B40C10" w:rsidP="007A3237">
      <w:pPr>
        <w:pStyle w:val="Contenido"/>
        <w:jc w:val="both"/>
        <w:rPr>
          <w:rFonts w:ascii="Segoe UI" w:hAnsi="Segoe UI" w:cs="Segoe UI"/>
          <w:noProof/>
          <w:color w:val="auto"/>
          <w:sz w:val="20"/>
          <w:szCs w:val="16"/>
          <w:lang w:bidi="es-ES"/>
        </w:rPr>
      </w:pPr>
    </w:p>
    <w:tbl>
      <w:tblPr>
        <w:tblStyle w:val="Tablaconcuadrcula"/>
        <w:tblW w:w="9773" w:type="dxa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9773"/>
      </w:tblGrid>
      <w:tr w:rsidR="00B40C10" w:rsidRPr="00D33983" w14:paraId="4E6D0D6E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1DB89D08" w14:textId="3D19BD58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Switch#configure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terminal</w:t>
            </w:r>
          </w:p>
        </w:tc>
      </w:tr>
      <w:tr w:rsidR="00B40C10" w:rsidRPr="00D33983" w14:paraId="183AF52A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48A90BEA" w14:textId="7F124132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0/1</w:t>
            </w:r>
            <w:r>
              <w:rPr>
                <w:rFonts w:ascii="Segoe UI" w:hAnsi="Segoe UI" w:cs="Segoe UI"/>
                <w:b w:val="0"/>
                <w:bCs/>
                <w:color w:val="460000"/>
              </w:rPr>
              <w:t>0</w:t>
            </w:r>
          </w:p>
        </w:tc>
      </w:tr>
      <w:tr w:rsidR="00B40C10" w:rsidRPr="00D33983" w14:paraId="1C2AD2BF" w14:textId="77777777" w:rsidTr="00F67893">
        <w:trPr>
          <w:trHeight w:val="191"/>
        </w:trPr>
        <w:tc>
          <w:tcPr>
            <w:tcW w:w="9773" w:type="dxa"/>
            <w:shd w:val="clear" w:color="auto" w:fill="FFEBEB"/>
          </w:tcPr>
          <w:p w14:paraId="28DC07FA" w14:textId="4F115139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access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26</w:t>
            </w:r>
          </w:p>
        </w:tc>
      </w:tr>
      <w:tr w:rsidR="00B40C10" w:rsidRPr="00D33983" w14:paraId="05029095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31E3A375" w14:textId="2288E6C2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  <w:tr w:rsidR="00B40C10" w:rsidRPr="00D33983" w14:paraId="6A8E85C2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4E7145C5" w14:textId="2BB3CE1F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</w:t>
            </w:r>
            <w:r>
              <w:rPr>
                <w:rFonts w:ascii="Segoe UI" w:hAnsi="Segoe UI" w:cs="Segoe UI"/>
                <w:b w:val="0"/>
                <w:bCs/>
                <w:color w:val="460000"/>
              </w:rPr>
              <w:t>11</w:t>
            </w:r>
          </w:p>
        </w:tc>
      </w:tr>
      <w:tr w:rsidR="00B40C10" w:rsidRPr="00D33983" w14:paraId="52A3795E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78AE5298" w14:textId="7AB2419F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Access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134</w:t>
            </w:r>
          </w:p>
        </w:tc>
      </w:tr>
      <w:tr w:rsidR="00B40C10" w:rsidRPr="00D33983" w14:paraId="4FED6F82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6473F791" w14:textId="17C62253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  <w:tr w:rsidR="00B40C10" w:rsidRPr="00D33983" w14:paraId="21CB0ED4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62DBB567" w14:textId="725882A8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)#interface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0/</w:t>
            </w:r>
            <w:r>
              <w:rPr>
                <w:rFonts w:ascii="Segoe UI" w:hAnsi="Segoe UI" w:cs="Segoe UI"/>
                <w:b w:val="0"/>
                <w:bCs/>
                <w:color w:val="460000"/>
              </w:rPr>
              <w:t>12</w:t>
            </w:r>
          </w:p>
        </w:tc>
      </w:tr>
      <w:tr w:rsidR="00B40C10" w:rsidRPr="00D33983" w14:paraId="7CD79005" w14:textId="77777777" w:rsidTr="00F67893">
        <w:trPr>
          <w:trHeight w:val="191"/>
        </w:trPr>
        <w:tc>
          <w:tcPr>
            <w:tcW w:w="9773" w:type="dxa"/>
            <w:shd w:val="clear" w:color="auto" w:fill="FFEBEB"/>
          </w:tcPr>
          <w:p w14:paraId="0604AFC3" w14:textId="7EAA7514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switchport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access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vlan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108</w:t>
            </w:r>
          </w:p>
        </w:tc>
      </w:tr>
      <w:tr w:rsidR="00B40C10" w:rsidRPr="00D33983" w14:paraId="15CB8E2B" w14:textId="77777777" w:rsidTr="00F67893">
        <w:trPr>
          <w:trHeight w:val="200"/>
        </w:trPr>
        <w:tc>
          <w:tcPr>
            <w:tcW w:w="9773" w:type="dxa"/>
            <w:shd w:val="clear" w:color="auto" w:fill="FFEBEB"/>
          </w:tcPr>
          <w:p w14:paraId="74BD1B41" w14:textId="03CF5506" w:rsidR="00B40C10" w:rsidRPr="00D33983" w:rsidRDefault="00B40C10" w:rsidP="00537B1C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exit</w:t>
            </w:r>
          </w:p>
        </w:tc>
      </w:tr>
    </w:tbl>
    <w:p w14:paraId="68F32E17" w14:textId="46D2EEDB" w:rsidR="002C62D6" w:rsidRPr="00832155" w:rsidRDefault="00FE445F" w:rsidP="00832155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>
        <w:rPr>
          <w:noProof/>
        </w:rPr>
        <w:drawing>
          <wp:anchor distT="0" distB="0" distL="114300" distR="114300" simplePos="0" relativeHeight="251884032" behindDoc="0" locked="0" layoutInCell="1" allowOverlap="1" wp14:anchorId="403F1BCA" wp14:editId="41AB6016">
            <wp:simplePos x="0" y="0"/>
            <wp:positionH relativeFrom="column">
              <wp:posOffset>1062990</wp:posOffset>
            </wp:positionH>
            <wp:positionV relativeFrom="paragraph">
              <wp:posOffset>234950</wp:posOffset>
            </wp:positionV>
            <wp:extent cx="4240471" cy="1524000"/>
            <wp:effectExtent l="152400" t="152400" r="370205" b="36195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1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B4B3128" w14:textId="77777777" w:rsidR="00832155" w:rsidRDefault="00832155" w:rsidP="00832155">
      <w:pPr>
        <w:pStyle w:val="Contenido"/>
        <w:rPr>
          <w:noProof/>
          <w:lang w:bidi="es-ES"/>
        </w:rPr>
      </w:pPr>
    </w:p>
    <w:p w14:paraId="4C45AA2D" w14:textId="77777777" w:rsidR="00832155" w:rsidRDefault="00832155" w:rsidP="00832155">
      <w:pPr>
        <w:pStyle w:val="Contenido"/>
        <w:rPr>
          <w:noProof/>
          <w:lang w:bidi="es-ES"/>
        </w:rPr>
      </w:pPr>
    </w:p>
    <w:p w14:paraId="01A8ED18" w14:textId="77777777" w:rsidR="00832155" w:rsidRDefault="00832155" w:rsidP="00832155">
      <w:pPr>
        <w:pStyle w:val="Contenido"/>
        <w:rPr>
          <w:noProof/>
          <w:lang w:bidi="es-ES"/>
        </w:rPr>
      </w:pPr>
    </w:p>
    <w:p w14:paraId="5C4CB3DA" w14:textId="77777777" w:rsidR="00832155" w:rsidRDefault="00832155" w:rsidP="008A795A">
      <w:pPr>
        <w:pStyle w:val="Contenido"/>
        <w:rPr>
          <w:noProof/>
          <w:lang w:bidi="es-ES"/>
        </w:rPr>
      </w:pPr>
    </w:p>
    <w:p w14:paraId="34666046" w14:textId="77777777" w:rsidR="00832155" w:rsidRDefault="00832155" w:rsidP="00832155">
      <w:pPr>
        <w:rPr>
          <w:noProof/>
          <w:lang w:bidi="es-ES"/>
        </w:rPr>
      </w:pPr>
    </w:p>
    <w:p w14:paraId="203DC688" w14:textId="2729F83D" w:rsidR="002C62D6" w:rsidRDefault="00A86715" w:rsidP="00E908A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A86715">
        <w:rPr>
          <w:rFonts w:ascii="Segoe UI" w:hAnsi="Segoe UI" w:cs="Segoe UI"/>
          <w:noProof/>
          <w:color w:val="auto"/>
          <w:lang w:bidi="es-ES"/>
        </w:rPr>
        <w:lastRenderedPageBreak/>
        <w:drawing>
          <wp:anchor distT="0" distB="0" distL="114300" distR="114300" simplePos="0" relativeHeight="251885056" behindDoc="0" locked="0" layoutInCell="1" allowOverlap="1" wp14:anchorId="6BDFF294" wp14:editId="763D7889">
            <wp:simplePos x="0" y="0"/>
            <wp:positionH relativeFrom="column">
              <wp:posOffset>396240</wp:posOffset>
            </wp:positionH>
            <wp:positionV relativeFrom="paragraph">
              <wp:posOffset>1386840</wp:posOffset>
            </wp:positionV>
            <wp:extent cx="5553075" cy="2356500"/>
            <wp:effectExtent l="152400" t="152400" r="352425" b="36766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5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>Finalmente, agreg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>amos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 xml:space="preserve"> una conexión con cable cruzado entre 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>los puertos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 xml:space="preserve"> de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 xml:space="preserve"> los switch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>. Estos son puertos de acceso de la misma vlan en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 xml:space="preserve"> 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>ambos switch. Esper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>amos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 xml:space="preserve"> a que el nuevo enlace se active y </w:t>
      </w:r>
      <w:r w:rsidR="00832155" w:rsidRPr="00E908A4">
        <w:rPr>
          <w:rFonts w:ascii="Segoe UI" w:hAnsi="Segoe UI" w:cs="Segoe UI"/>
          <w:noProof/>
          <w:color w:val="auto"/>
          <w:lang w:bidi="es-ES"/>
        </w:rPr>
        <w:t>se prueba la conexión entre los equipos de la misma vlan</w:t>
      </w:r>
      <w:r w:rsidR="002C62D6" w:rsidRPr="00E908A4">
        <w:rPr>
          <w:rFonts w:ascii="Segoe UI" w:hAnsi="Segoe UI" w:cs="Segoe UI"/>
          <w:noProof/>
          <w:color w:val="auto"/>
          <w:lang w:bidi="es-ES"/>
        </w:rPr>
        <w:t xml:space="preserve">. La comunicación será exitosa. </w:t>
      </w:r>
    </w:p>
    <w:p w14:paraId="66012EAD" w14:textId="3F0E6C9A" w:rsidR="00E908A4" w:rsidRDefault="00E908A4" w:rsidP="00E908A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430A04F7" w14:textId="126A2810" w:rsidR="00B567F2" w:rsidRDefault="00612401" w:rsidP="00B567F2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612401">
        <w:rPr>
          <w:rFonts w:ascii="Segoe UI" w:hAnsi="Segoe UI" w:cs="Segoe UI"/>
          <w:noProof/>
          <w:color w:val="auto"/>
          <w:lang w:bidi="es-ES"/>
        </w:rPr>
        <w:drawing>
          <wp:anchor distT="0" distB="0" distL="114300" distR="114300" simplePos="0" relativeHeight="251886080" behindDoc="0" locked="0" layoutInCell="1" allowOverlap="1" wp14:anchorId="453DC08B" wp14:editId="72C1C62A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3448050" cy="3262630"/>
            <wp:effectExtent l="152400" t="152400" r="361950" b="35687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62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7F2">
        <w:rPr>
          <w:rFonts w:ascii="Segoe UI" w:hAnsi="Segoe UI" w:cs="Segoe UI"/>
          <w:noProof/>
          <w:color w:val="auto"/>
          <w:lang w:bidi="es-ES"/>
        </w:rPr>
        <w:t xml:space="preserve">Por ejemplo, vamos a probar que los equipos de la Vlan </w:t>
      </w:r>
      <w:r w:rsidR="0068553D">
        <w:rPr>
          <w:rFonts w:ascii="Segoe UI" w:hAnsi="Segoe UI" w:cs="Segoe UI"/>
          <w:noProof/>
          <w:color w:val="auto"/>
          <w:lang w:bidi="es-ES"/>
        </w:rPr>
        <w:t>26 hacen ping entre ellos y no con los demás:</w:t>
      </w:r>
    </w:p>
    <w:p w14:paraId="51C3E5CA" w14:textId="77777777" w:rsidR="008A795A" w:rsidRDefault="008A795A" w:rsidP="00B567F2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2496AA71" w14:textId="6B9EB642" w:rsid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lastRenderedPageBreak/>
        <w:t>Si se requiere implementar muchas vlan en una topología formada por múltiples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switch, se deberá sacrificar parejas de puerto de acceso diferentes entre ellos,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para que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host de cada vlan se comuniquen en toda la red.</w:t>
      </w:r>
    </w:p>
    <w:p w14:paraId="08AAB587" w14:textId="77777777" w:rsidR="00821FE3" w:rsidRPr="00460934" w:rsidRDefault="00821FE3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43156D85" w14:textId="77777777" w:rsidR="00460934" w:rsidRP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>Como respuesta a esta situación, se pueden configurar puertos en modo troncal</w:t>
      </w:r>
    </w:p>
    <w:p w14:paraId="2192C8C0" w14:textId="00B8E8EC" w:rsidR="00460934" w:rsidRP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>(mode trunk), que permiten comunicar tráfico de tramas de múltiples vlan entre los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diferentes switch.</w:t>
      </w:r>
    </w:p>
    <w:p w14:paraId="5A7D4379" w14:textId="77777777" w:rsid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6F53B961" w14:textId="77777777" w:rsidR="00821FE3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 xml:space="preserve">En la terminal </w:t>
      </w:r>
      <w:r w:rsidR="00821FE3">
        <w:rPr>
          <w:rFonts w:ascii="Segoe UI" w:hAnsi="Segoe UI" w:cs="Segoe UI"/>
          <w:noProof/>
          <w:color w:val="auto"/>
          <w:lang w:bidi="es-ES"/>
        </w:rPr>
        <w:t>desde el</w:t>
      </w:r>
      <w:r w:rsidRPr="00460934">
        <w:rPr>
          <w:rFonts w:ascii="Segoe UI" w:hAnsi="Segoe UI" w:cs="Segoe UI"/>
          <w:noProof/>
          <w:color w:val="auto"/>
          <w:lang w:bidi="es-ES"/>
        </w:rPr>
        <w:t xml:space="preserve"> PC6, para definir al puerto fa0/24 de </w:t>
      </w:r>
      <w:r w:rsidR="00821FE3">
        <w:rPr>
          <w:rFonts w:ascii="Segoe UI" w:hAnsi="Segoe UI" w:cs="Segoe UI"/>
          <w:noProof/>
          <w:color w:val="auto"/>
          <w:lang w:bidi="es-ES"/>
        </w:rPr>
        <w:t xml:space="preserve">Juan Carlos </w:t>
      </w:r>
      <w:r w:rsidRPr="00460934">
        <w:rPr>
          <w:rFonts w:ascii="Segoe UI" w:hAnsi="Segoe UI" w:cs="Segoe UI"/>
          <w:noProof/>
          <w:color w:val="auto"/>
          <w:lang w:bidi="es-ES"/>
        </w:rPr>
        <w:t>en modo troncal,</w:t>
      </w:r>
      <w:r w:rsidR="00821FE3"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con los siguientes comandos:</w:t>
      </w:r>
      <w:r w:rsidR="00821FE3">
        <w:rPr>
          <w:rFonts w:ascii="Segoe UI" w:hAnsi="Segoe UI" w:cs="Segoe UI"/>
          <w:noProof/>
          <w:color w:val="auto"/>
          <w:lang w:bidi="es-ES"/>
        </w:rPr>
        <w:t xml:space="preserve"> </w:t>
      </w:r>
    </w:p>
    <w:p w14:paraId="4595971C" w14:textId="2C4D3335" w:rsidR="00821FE3" w:rsidRDefault="00B32A05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33C90">
        <w:rPr>
          <w:rFonts w:ascii="Segoe UI" w:hAnsi="Segoe UI" w:cs="Segoe UI"/>
          <w:noProof/>
          <w:color w:val="auto"/>
          <w:lang w:bidi="es-ES"/>
        </w:rPr>
        <w:drawing>
          <wp:anchor distT="0" distB="0" distL="114300" distR="114300" simplePos="0" relativeHeight="251887104" behindDoc="0" locked="0" layoutInCell="1" allowOverlap="1" wp14:anchorId="35E99679" wp14:editId="28B23579">
            <wp:simplePos x="0" y="0"/>
            <wp:positionH relativeFrom="page">
              <wp:align>center</wp:align>
            </wp:positionH>
            <wp:positionV relativeFrom="paragraph">
              <wp:posOffset>1734434</wp:posOffset>
            </wp:positionV>
            <wp:extent cx="4172532" cy="581106"/>
            <wp:effectExtent l="152400" t="152400" r="361950" b="37147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81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9908" w:type="dxa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9908"/>
      </w:tblGrid>
      <w:tr w:rsidR="00A31C9E" w:rsidRPr="00D33983" w14:paraId="55AC12AC" w14:textId="77777777" w:rsidTr="00FC7168">
        <w:trPr>
          <w:trHeight w:val="196"/>
        </w:trPr>
        <w:tc>
          <w:tcPr>
            <w:tcW w:w="9908" w:type="dxa"/>
            <w:shd w:val="clear" w:color="auto" w:fill="FFEBEB"/>
          </w:tcPr>
          <w:p w14:paraId="55707101" w14:textId="77777777" w:rsidR="00A31C9E" w:rsidRPr="00D33983" w:rsidRDefault="00A31C9E" w:rsidP="00FC716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Switch#configure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 xml:space="preserve"> terminal</w:t>
            </w:r>
          </w:p>
        </w:tc>
      </w:tr>
      <w:tr w:rsidR="00A31C9E" w:rsidRPr="00D33983" w14:paraId="6F8A80B8" w14:textId="77777777" w:rsidTr="00FC7168">
        <w:trPr>
          <w:trHeight w:val="196"/>
        </w:trPr>
        <w:tc>
          <w:tcPr>
            <w:tcW w:w="9908" w:type="dxa"/>
            <w:shd w:val="clear" w:color="auto" w:fill="FFEBEB"/>
          </w:tcPr>
          <w:p w14:paraId="45552C1F" w14:textId="13C11680" w:rsidR="00A31C9E" w:rsidRPr="00D33983" w:rsidRDefault="00A31C9E" w:rsidP="00FC716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r>
              <w:t xml:space="preserve"> </w:t>
            </w:r>
            <w:r w:rsidRPr="00A31C9E">
              <w:rPr>
                <w:rFonts w:ascii="Segoe UI" w:hAnsi="Segoe UI" w:cs="Segoe UI"/>
                <w:b w:val="0"/>
                <w:bCs/>
                <w:color w:val="460000"/>
              </w:rPr>
              <w:t xml:space="preserve">interface </w:t>
            </w:r>
            <w:proofErr w:type="spellStart"/>
            <w:r w:rsidRPr="00A31C9E">
              <w:rPr>
                <w:rFonts w:ascii="Segoe UI" w:hAnsi="Segoe UI" w:cs="Segoe UI"/>
                <w:b w:val="0"/>
                <w:bCs/>
                <w:color w:val="460000"/>
              </w:rPr>
              <w:t>fastethernet</w:t>
            </w:r>
            <w:proofErr w:type="spellEnd"/>
            <w:r w:rsidRPr="00A31C9E">
              <w:rPr>
                <w:rFonts w:ascii="Segoe UI" w:hAnsi="Segoe UI" w:cs="Segoe UI"/>
                <w:b w:val="0"/>
                <w:bCs/>
                <w:color w:val="460000"/>
              </w:rPr>
              <w:t xml:space="preserve"> 0/24</w:t>
            </w:r>
          </w:p>
        </w:tc>
      </w:tr>
      <w:tr w:rsidR="00A31C9E" w:rsidRPr="00D33983" w14:paraId="4F786C29" w14:textId="77777777" w:rsidTr="00FC7168">
        <w:trPr>
          <w:trHeight w:val="188"/>
        </w:trPr>
        <w:tc>
          <w:tcPr>
            <w:tcW w:w="9908" w:type="dxa"/>
            <w:shd w:val="clear" w:color="auto" w:fill="FFEBEB"/>
          </w:tcPr>
          <w:p w14:paraId="2F78FC6B" w14:textId="5992C91E" w:rsidR="00A31C9E" w:rsidRPr="00D33983" w:rsidRDefault="00A31C9E" w:rsidP="00FC716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="00D67D92">
              <w:t xml:space="preserve"> </w:t>
            </w:r>
            <w:proofErr w:type="spellStart"/>
            <w:r w:rsidR="00D67D92" w:rsidRPr="00D67D92">
              <w:rPr>
                <w:rFonts w:ascii="Segoe UI" w:hAnsi="Segoe UI" w:cs="Segoe UI"/>
                <w:b w:val="0"/>
                <w:bCs/>
                <w:color w:val="460000"/>
              </w:rPr>
              <w:t>switchport</w:t>
            </w:r>
            <w:proofErr w:type="spellEnd"/>
            <w:r w:rsidR="00D67D92" w:rsidRPr="00D67D92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="00D67D92" w:rsidRPr="00D67D92">
              <w:rPr>
                <w:rFonts w:ascii="Segoe UI" w:hAnsi="Segoe UI" w:cs="Segoe UI"/>
                <w:b w:val="0"/>
                <w:bCs/>
                <w:color w:val="460000"/>
              </w:rPr>
              <w:t>mode</w:t>
            </w:r>
            <w:proofErr w:type="spellEnd"/>
            <w:r w:rsidR="00D67D92" w:rsidRPr="00D67D92">
              <w:rPr>
                <w:rFonts w:ascii="Segoe UI" w:hAnsi="Segoe UI" w:cs="Segoe UI"/>
                <w:b w:val="0"/>
                <w:bCs/>
                <w:color w:val="460000"/>
              </w:rPr>
              <w:t xml:space="preserve"> </w:t>
            </w:r>
            <w:proofErr w:type="spellStart"/>
            <w:r w:rsidR="00D67D92" w:rsidRPr="00D67D92">
              <w:rPr>
                <w:rFonts w:ascii="Segoe UI" w:hAnsi="Segoe UI" w:cs="Segoe UI"/>
                <w:b w:val="0"/>
                <w:bCs/>
                <w:color w:val="460000"/>
              </w:rPr>
              <w:t>trunk</w:t>
            </w:r>
            <w:proofErr w:type="spellEnd"/>
          </w:p>
        </w:tc>
      </w:tr>
      <w:tr w:rsidR="00A31C9E" w:rsidRPr="00D33983" w14:paraId="278FC77E" w14:textId="77777777" w:rsidTr="00FC7168">
        <w:trPr>
          <w:trHeight w:val="196"/>
        </w:trPr>
        <w:tc>
          <w:tcPr>
            <w:tcW w:w="9908" w:type="dxa"/>
            <w:shd w:val="clear" w:color="auto" w:fill="FFEBEB"/>
          </w:tcPr>
          <w:p w14:paraId="59DA522F" w14:textId="563BF4DA" w:rsidR="00A31C9E" w:rsidRPr="00D33983" w:rsidRDefault="00A31C9E" w:rsidP="00FC7168">
            <w:pPr>
              <w:jc w:val="both"/>
              <w:rPr>
                <w:rFonts w:ascii="Segoe UI" w:hAnsi="Segoe UI" w:cs="Segoe UI"/>
                <w:b w:val="0"/>
                <w:bCs/>
                <w:noProof/>
                <w:color w:val="460000"/>
                <w:lang w:bidi="es-ES"/>
              </w:rPr>
            </w:pPr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Switch(</w:t>
            </w:r>
            <w:proofErr w:type="spell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config-</w:t>
            </w:r>
            <w:proofErr w:type="gramStart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if</w:t>
            </w:r>
            <w:proofErr w:type="spellEnd"/>
            <w:r w:rsidRPr="00D33983">
              <w:rPr>
                <w:rFonts w:ascii="Segoe UI" w:hAnsi="Segoe UI" w:cs="Segoe UI"/>
                <w:b w:val="0"/>
                <w:bCs/>
                <w:color w:val="460000"/>
              </w:rPr>
              <w:t>)#</w:t>
            </w:r>
            <w:proofErr w:type="gramEnd"/>
            <w:r w:rsidR="00D67D92">
              <w:rPr>
                <w:rFonts w:ascii="Segoe UI" w:hAnsi="Segoe UI" w:cs="Segoe UI"/>
                <w:b w:val="0"/>
                <w:bCs/>
                <w:color w:val="460000"/>
              </w:rPr>
              <w:t xml:space="preserve"> CTRL+Z</w:t>
            </w:r>
          </w:p>
        </w:tc>
      </w:tr>
    </w:tbl>
    <w:p w14:paraId="58657836" w14:textId="7275CD2D" w:rsidR="00433C90" w:rsidRDefault="00433C90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5F520604" w14:textId="63D9743E" w:rsidR="00584AE8" w:rsidRDefault="0022739E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>Ejecute los mismos comandos para el Switch1. Al final,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con el puerto fa0/24 de ambos switch, se formara un “enlace troncal”.</w:t>
      </w:r>
    </w:p>
    <w:p w14:paraId="4AA49639" w14:textId="77777777" w:rsidR="0022739E" w:rsidRDefault="0022739E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366213D4" w14:textId="78952721" w:rsidR="00821FE3" w:rsidRDefault="0022739E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>
        <w:rPr>
          <w:rFonts w:ascii="Segoe UI" w:hAnsi="Segoe UI" w:cs="Segoe UI"/>
          <w:noProof/>
          <w:color w:val="auto"/>
          <w:lang w:bidi="es-ES"/>
        </w:rPr>
        <w:t>Y ahora, e</w:t>
      </w:r>
      <w:r w:rsidR="00A455A8" w:rsidRPr="00A455A8">
        <w:rPr>
          <w:rFonts w:ascii="Segoe UI" w:hAnsi="Segoe UI" w:cs="Segoe UI"/>
          <w:noProof/>
          <w:color w:val="auto"/>
          <w:lang w:bidi="es-ES"/>
        </w:rPr>
        <w:t>limin</w:t>
      </w:r>
      <w:r w:rsidR="00A455A8">
        <w:rPr>
          <w:rFonts w:ascii="Segoe UI" w:hAnsi="Segoe UI" w:cs="Segoe UI"/>
          <w:noProof/>
          <w:color w:val="auto"/>
          <w:lang w:bidi="es-ES"/>
        </w:rPr>
        <w:t>amos</w:t>
      </w:r>
      <w:r w:rsidR="00A455A8" w:rsidRPr="00A455A8">
        <w:rPr>
          <w:rFonts w:ascii="Segoe UI" w:hAnsi="Segoe UI" w:cs="Segoe UI"/>
          <w:noProof/>
          <w:color w:val="auto"/>
          <w:lang w:bidi="es-ES"/>
        </w:rPr>
        <w:t xml:space="preserve"> todos los enlaces que conectan a ambos switch, excepto el del puerto</w:t>
      </w:r>
      <w:r w:rsidR="00A455A8">
        <w:rPr>
          <w:rFonts w:ascii="Segoe UI" w:hAnsi="Segoe UI" w:cs="Segoe UI"/>
          <w:noProof/>
          <w:color w:val="auto"/>
          <w:lang w:bidi="es-ES"/>
        </w:rPr>
        <w:t xml:space="preserve"> fa0/24 que acabamos de configurar en modo troncal.</w:t>
      </w:r>
    </w:p>
    <w:p w14:paraId="381D269D" w14:textId="11B4D7C3" w:rsidR="001829EF" w:rsidRDefault="001829EF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1829EF">
        <w:rPr>
          <w:rFonts w:ascii="Segoe UI" w:hAnsi="Segoe UI" w:cs="Segoe UI"/>
          <w:noProof/>
          <w:color w:val="auto"/>
          <w:lang w:bidi="es-ES"/>
        </w:rPr>
        <w:drawing>
          <wp:anchor distT="0" distB="0" distL="114300" distR="114300" simplePos="0" relativeHeight="251888128" behindDoc="0" locked="0" layoutInCell="1" allowOverlap="1" wp14:anchorId="1AD79404" wp14:editId="75A65E48">
            <wp:simplePos x="0" y="0"/>
            <wp:positionH relativeFrom="page">
              <wp:align>center</wp:align>
            </wp:positionH>
            <wp:positionV relativeFrom="paragraph">
              <wp:posOffset>425450</wp:posOffset>
            </wp:positionV>
            <wp:extent cx="4410691" cy="943107"/>
            <wp:effectExtent l="152400" t="152400" r="352425" b="3714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6E31E1" w14:textId="29A74954" w:rsidR="001829EF" w:rsidRDefault="001829EF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39AE9C39" w14:textId="77777777" w:rsid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19AC75A9" w14:textId="46D25C75" w:rsidR="00460934" w:rsidRDefault="001829EF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1829EF">
        <w:rPr>
          <w:rFonts w:ascii="Segoe UI" w:hAnsi="Segoe UI" w:cs="Segoe UI"/>
          <w:noProof/>
          <w:color w:val="auto"/>
          <w:lang w:bidi="es-ES"/>
        </w:rPr>
        <w:lastRenderedPageBreak/>
        <w:drawing>
          <wp:anchor distT="0" distB="0" distL="114300" distR="114300" simplePos="0" relativeHeight="251889152" behindDoc="0" locked="0" layoutInCell="1" allowOverlap="1" wp14:anchorId="707CE55C" wp14:editId="2786FCCA">
            <wp:simplePos x="0" y="0"/>
            <wp:positionH relativeFrom="column">
              <wp:posOffset>3557408</wp:posOffset>
            </wp:positionH>
            <wp:positionV relativeFrom="paragraph">
              <wp:posOffset>152897</wp:posOffset>
            </wp:positionV>
            <wp:extent cx="2740660" cy="1993900"/>
            <wp:effectExtent l="152400" t="152400" r="364490" b="36830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99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876">
        <w:rPr>
          <w:rFonts w:ascii="Segoe UI" w:hAnsi="Segoe UI" w:cs="Segoe UI"/>
          <w:noProof/>
          <w:color w:val="auto"/>
          <w:lang w:bidi="es-ES"/>
        </w:rPr>
        <w:t>Si realizamos ping entre los equipos de la misma vlan</w:t>
      </w:r>
      <w:r w:rsidR="00460934" w:rsidRPr="00460934">
        <w:rPr>
          <w:rFonts w:ascii="Segoe UI" w:hAnsi="Segoe UI" w:cs="Segoe UI"/>
          <w:noProof/>
          <w:color w:val="auto"/>
          <w:lang w:bidi="es-ES"/>
        </w:rPr>
        <w:t xml:space="preserve"> </w:t>
      </w:r>
      <w:r w:rsidR="00944F37">
        <w:rPr>
          <w:rFonts w:ascii="Segoe UI" w:hAnsi="Segoe UI" w:cs="Segoe UI"/>
          <w:noProof/>
          <w:color w:val="auto"/>
          <w:lang w:bidi="es-ES"/>
        </w:rPr>
        <w:t>deberían de tener conexión</w:t>
      </w:r>
      <w:r w:rsidR="00460934" w:rsidRPr="00460934">
        <w:rPr>
          <w:rFonts w:ascii="Segoe UI" w:hAnsi="Segoe UI" w:cs="Segoe UI"/>
          <w:noProof/>
          <w:color w:val="auto"/>
          <w:lang w:bidi="es-ES"/>
        </w:rPr>
        <w:t>, ya que cada pareja de host</w:t>
      </w:r>
      <w:r w:rsidR="00944F37">
        <w:rPr>
          <w:rFonts w:ascii="Segoe UI" w:hAnsi="Segoe UI" w:cs="Segoe UI"/>
          <w:noProof/>
          <w:color w:val="auto"/>
          <w:lang w:bidi="es-ES"/>
        </w:rPr>
        <w:t xml:space="preserve"> </w:t>
      </w:r>
      <w:r w:rsidR="00460934" w:rsidRPr="00460934">
        <w:rPr>
          <w:rFonts w:ascii="Segoe UI" w:hAnsi="Segoe UI" w:cs="Segoe UI"/>
          <w:noProof/>
          <w:color w:val="auto"/>
          <w:lang w:bidi="es-ES"/>
        </w:rPr>
        <w:t>pertenecen a la misma vlan y por tanto al mismo dominio de broadcast.</w:t>
      </w:r>
    </w:p>
    <w:p w14:paraId="4CE9C2D7" w14:textId="77777777" w:rsidR="00944F37" w:rsidRPr="00460934" w:rsidRDefault="00944F37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62B6C72A" w14:textId="50450408" w:rsid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>Se han creado 3 dominios de broadcast (vlan’s) divididos por agrupación de puertos de acceso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en los switch.</w:t>
      </w:r>
    </w:p>
    <w:p w14:paraId="5D5E746D" w14:textId="77777777" w:rsidR="00460934" w:rsidRP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3790C1CE" w14:textId="621CA955" w:rsidR="00460934" w:rsidRDefault="00460934" w:rsidP="0046093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  <w:r w:rsidRPr="00460934">
        <w:rPr>
          <w:rFonts w:ascii="Segoe UI" w:hAnsi="Segoe UI" w:cs="Segoe UI"/>
          <w:noProof/>
          <w:color w:val="auto"/>
          <w:lang w:bidi="es-ES"/>
        </w:rPr>
        <w:t>Proceda a guardar la configuración de cada uno de los switch’s, caso contrario al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apagarlos, la configuración hecha en memoria RAM se perderá. Para ello siga los</w:t>
      </w:r>
      <w:r>
        <w:rPr>
          <w:rFonts w:ascii="Segoe UI" w:hAnsi="Segoe UI" w:cs="Segoe UI"/>
          <w:noProof/>
          <w:color w:val="auto"/>
          <w:lang w:bidi="es-ES"/>
        </w:rPr>
        <w:t xml:space="preserve"> </w:t>
      </w:r>
      <w:r w:rsidRPr="00460934">
        <w:rPr>
          <w:rFonts w:ascii="Segoe UI" w:hAnsi="Segoe UI" w:cs="Segoe UI"/>
          <w:noProof/>
          <w:color w:val="auto"/>
          <w:lang w:bidi="es-ES"/>
        </w:rPr>
        <w:t>siguientes pasos en cadaSwitch:</w:t>
      </w:r>
    </w:p>
    <w:p w14:paraId="02715051" w14:textId="47DB6584" w:rsidR="00E908A4" w:rsidRPr="00E908A4" w:rsidRDefault="00E908A4" w:rsidP="00E908A4">
      <w:pPr>
        <w:pStyle w:val="Contenido"/>
        <w:jc w:val="both"/>
        <w:rPr>
          <w:rFonts w:ascii="Segoe UI" w:hAnsi="Segoe UI" w:cs="Segoe UI"/>
          <w:noProof/>
          <w:color w:val="auto"/>
          <w:lang w:bidi="es-ES"/>
        </w:rPr>
      </w:pPr>
    </w:p>
    <w:p w14:paraId="1DB40E2D" w14:textId="53A42CBA" w:rsidR="00A04D4F" w:rsidRDefault="00BA6B5B" w:rsidP="00AA31A1">
      <w:pPr>
        <w:pStyle w:val="Ttulo1"/>
        <w:jc w:val="both"/>
        <w:rPr>
          <w:rFonts w:ascii="Bahnschrift" w:hAnsi="Bahnschrift"/>
          <w:noProof/>
          <w:color w:val="9A0000"/>
          <w:sz w:val="36"/>
          <w:szCs w:val="20"/>
          <w:lang w:bidi="es-ES"/>
        </w:rPr>
      </w:pPr>
      <w:bookmarkStart w:id="5" w:name="_Toc132741178"/>
      <w:r>
        <w:rPr>
          <w:rFonts w:ascii="Bahnschrift" w:hAnsi="Bahnschrift"/>
          <w:noProof/>
          <w:color w:val="9A0000"/>
          <w:sz w:val="36"/>
          <w:szCs w:val="20"/>
          <w:lang w:bidi="es-ES"/>
        </w:rPr>
        <w:t>7.5</w:t>
      </w:r>
      <w:r w:rsidR="00A04D4F">
        <w:rPr>
          <w:rFonts w:ascii="Bahnschrift" w:hAnsi="Bahnschrift"/>
          <w:noProof/>
          <w:color w:val="9A0000"/>
          <w:sz w:val="36"/>
          <w:szCs w:val="20"/>
          <w:lang w:bidi="es-ES"/>
        </w:rPr>
        <w:t xml:space="preserve">. Elaborar una topología de red </w:t>
      </w:r>
      <w:r w:rsidR="006E5D6B">
        <w:rPr>
          <w:rFonts w:ascii="Bahnschrift" w:hAnsi="Bahnschrift"/>
          <w:noProof/>
          <w:color w:val="9A0000"/>
          <w:sz w:val="36"/>
          <w:szCs w:val="20"/>
          <w:lang w:bidi="es-ES"/>
        </w:rPr>
        <w:t>que cumpla los siguientes requerimientos:</w:t>
      </w:r>
      <w:bookmarkEnd w:id="5"/>
    </w:p>
    <w:p w14:paraId="24123B2B" w14:textId="77777777" w:rsidR="00A04D4F" w:rsidRPr="00514488" w:rsidRDefault="00A04D4F" w:rsidP="00ED17B5">
      <w:pPr>
        <w:pStyle w:val="Contenido"/>
        <w:rPr>
          <w:rFonts w:ascii="Bahnschrift" w:hAnsi="Bahnschrift"/>
          <w:noProof/>
          <w:color w:val="9A0000"/>
          <w:sz w:val="20"/>
          <w:szCs w:val="16"/>
          <w:lang w:bidi="es-ES"/>
        </w:rPr>
      </w:pPr>
    </w:p>
    <w:p w14:paraId="28C65D1B" w14:textId="01CDBDAD" w:rsidR="00AA31A1" w:rsidRDefault="006D3C34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  <w:r w:rsidRPr="006D3C34">
        <w:rPr>
          <w:rFonts w:ascii="Segoe UI" w:hAnsi="Segoe UI" w:cs="Segoe UI"/>
          <w:b w:val="0"/>
          <w:bCs/>
          <w:color w:val="auto"/>
          <w:lang w:eastAsia="zh-CN"/>
        </w:rPr>
        <w:t>La red consta de las siguientes áreas administrativas, con la cantidad de usuarios asignados en cada uno.</w:t>
      </w:r>
    </w:p>
    <w:p w14:paraId="3F5C4B3C" w14:textId="77777777" w:rsidR="00514488" w:rsidRDefault="00514488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tbl>
      <w:tblPr>
        <w:tblStyle w:val="Tablaconcuadrcula"/>
        <w:tblW w:w="0" w:type="auto"/>
        <w:tblInd w:w="2673" w:type="dxa"/>
        <w:tblBorders>
          <w:top w:val="single" w:sz="12" w:space="0" w:color="460000"/>
          <w:left w:val="single" w:sz="12" w:space="0" w:color="460000"/>
          <w:bottom w:val="single" w:sz="12" w:space="0" w:color="460000"/>
          <w:right w:val="single" w:sz="12" w:space="0" w:color="460000"/>
          <w:insideH w:val="single" w:sz="12" w:space="0" w:color="460000"/>
          <w:insideV w:val="single" w:sz="12" w:space="0" w:color="460000"/>
        </w:tblBorders>
        <w:tblLook w:val="04A0" w:firstRow="1" w:lastRow="0" w:firstColumn="1" w:lastColumn="0" w:noHBand="0" w:noVBand="1"/>
      </w:tblPr>
      <w:tblGrid>
        <w:gridCol w:w="3052"/>
        <w:gridCol w:w="1621"/>
      </w:tblGrid>
      <w:tr w:rsidR="005A01BC" w14:paraId="31DF0B3C" w14:textId="77777777" w:rsidTr="00465656">
        <w:trPr>
          <w:trHeight w:val="315"/>
        </w:trPr>
        <w:tc>
          <w:tcPr>
            <w:tcW w:w="3052" w:type="dxa"/>
            <w:shd w:val="clear" w:color="auto" w:fill="FFCCCC"/>
          </w:tcPr>
          <w:p w14:paraId="754B7E86" w14:textId="28E9F7B1" w:rsidR="005A01BC" w:rsidRPr="00AC0DC2" w:rsidRDefault="005A01BC" w:rsidP="006D3C34">
            <w:pPr>
              <w:jc w:val="both"/>
              <w:rPr>
                <w:rFonts w:ascii="Segoe UI" w:hAnsi="Segoe UI" w:cs="Segoe UI"/>
                <w:color w:val="6D2525"/>
                <w:lang w:eastAsia="zh-CN"/>
              </w:rPr>
            </w:pPr>
            <w:r w:rsidRPr="00AC0DC2">
              <w:rPr>
                <w:rFonts w:ascii="Segoe UI" w:hAnsi="Segoe UI" w:cs="Segoe UI"/>
                <w:color w:val="6D2525"/>
                <w:lang w:eastAsia="zh-CN"/>
              </w:rPr>
              <w:t>Área administrativa</w:t>
            </w:r>
          </w:p>
        </w:tc>
        <w:tc>
          <w:tcPr>
            <w:tcW w:w="1621" w:type="dxa"/>
            <w:shd w:val="clear" w:color="auto" w:fill="FFCCCC"/>
          </w:tcPr>
          <w:p w14:paraId="6C41C2E7" w14:textId="586FF3F1" w:rsidR="005A01BC" w:rsidRPr="00AC0DC2" w:rsidRDefault="005A01BC" w:rsidP="006D3C34">
            <w:pPr>
              <w:jc w:val="both"/>
              <w:rPr>
                <w:rFonts w:ascii="Segoe UI" w:hAnsi="Segoe UI" w:cs="Segoe UI"/>
                <w:color w:val="auto"/>
                <w:lang w:eastAsia="zh-CN"/>
              </w:rPr>
            </w:pPr>
            <w:r w:rsidRPr="00AC0DC2">
              <w:rPr>
                <w:rFonts w:ascii="Segoe UI" w:hAnsi="Segoe UI" w:cs="Segoe UI"/>
                <w:color w:val="6D2525"/>
                <w:lang w:eastAsia="zh-CN"/>
              </w:rPr>
              <w:t>Usuarios</w:t>
            </w:r>
          </w:p>
        </w:tc>
      </w:tr>
      <w:tr w:rsidR="005A01BC" w14:paraId="26EE7339" w14:textId="77777777" w:rsidTr="00465656">
        <w:trPr>
          <w:trHeight w:val="315"/>
        </w:trPr>
        <w:tc>
          <w:tcPr>
            <w:tcW w:w="3052" w:type="dxa"/>
            <w:shd w:val="clear" w:color="auto" w:fill="FFEBEB"/>
          </w:tcPr>
          <w:p w14:paraId="54BEC540" w14:textId="16941CE9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Navidad</w:t>
            </w:r>
          </w:p>
        </w:tc>
        <w:tc>
          <w:tcPr>
            <w:tcW w:w="1621" w:type="dxa"/>
            <w:shd w:val="clear" w:color="auto" w:fill="FFEBEB"/>
          </w:tcPr>
          <w:p w14:paraId="35A21AE4" w14:textId="6EEC38D4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1</w:t>
            </w:r>
          </w:p>
        </w:tc>
      </w:tr>
      <w:tr w:rsidR="005A01BC" w14:paraId="20C5BB9D" w14:textId="77777777" w:rsidTr="00465656">
        <w:trPr>
          <w:trHeight w:val="325"/>
        </w:trPr>
        <w:tc>
          <w:tcPr>
            <w:tcW w:w="3052" w:type="dxa"/>
            <w:shd w:val="clear" w:color="auto" w:fill="FFEBEB"/>
          </w:tcPr>
          <w:p w14:paraId="24C715BE" w14:textId="4023856F" w:rsidR="00AC0DC2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Garcia</w:t>
            </w:r>
          </w:p>
        </w:tc>
        <w:tc>
          <w:tcPr>
            <w:tcW w:w="1621" w:type="dxa"/>
            <w:shd w:val="clear" w:color="auto" w:fill="FFEBEB"/>
          </w:tcPr>
          <w:p w14:paraId="0499F12B" w14:textId="1997C2FF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1</w:t>
            </w:r>
          </w:p>
        </w:tc>
      </w:tr>
      <w:tr w:rsidR="005A01BC" w14:paraId="06A407D8" w14:textId="77777777" w:rsidTr="00465656">
        <w:trPr>
          <w:trHeight w:val="315"/>
        </w:trPr>
        <w:tc>
          <w:tcPr>
            <w:tcW w:w="3052" w:type="dxa"/>
            <w:shd w:val="clear" w:color="auto" w:fill="FFEBEB"/>
          </w:tcPr>
          <w:p w14:paraId="5CBB4A54" w14:textId="33F416A6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proofErr w:type="spellStart"/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JuanCarlos</w:t>
            </w:r>
            <w:proofErr w:type="spellEnd"/>
          </w:p>
        </w:tc>
        <w:tc>
          <w:tcPr>
            <w:tcW w:w="1621" w:type="dxa"/>
            <w:shd w:val="clear" w:color="auto" w:fill="FFEBEB"/>
          </w:tcPr>
          <w:p w14:paraId="181F5F9F" w14:textId="77B3A44F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1</w:t>
            </w:r>
          </w:p>
        </w:tc>
      </w:tr>
      <w:tr w:rsidR="005A01BC" w14:paraId="021E104F" w14:textId="77777777" w:rsidTr="00465656">
        <w:trPr>
          <w:trHeight w:val="315"/>
        </w:trPr>
        <w:tc>
          <w:tcPr>
            <w:tcW w:w="3052" w:type="dxa"/>
            <w:shd w:val="clear" w:color="auto" w:fill="FFEBEB"/>
          </w:tcPr>
          <w:p w14:paraId="5DCD9BF8" w14:textId="5271C97D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proofErr w:type="spellStart"/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Ubeda</w:t>
            </w:r>
            <w:proofErr w:type="spellEnd"/>
          </w:p>
        </w:tc>
        <w:tc>
          <w:tcPr>
            <w:tcW w:w="1621" w:type="dxa"/>
            <w:shd w:val="clear" w:color="auto" w:fill="FFEBEB"/>
          </w:tcPr>
          <w:p w14:paraId="33E56345" w14:textId="1D97EEA3" w:rsidR="005A01BC" w:rsidRPr="00AC0DC2" w:rsidRDefault="00AC0DC2" w:rsidP="006D3C34">
            <w:pPr>
              <w:jc w:val="both"/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</w:pPr>
            <w:r w:rsidRPr="00AC0DC2">
              <w:rPr>
                <w:rFonts w:ascii="Segoe UI" w:hAnsi="Segoe UI" w:cs="Segoe UI"/>
                <w:b w:val="0"/>
                <w:bCs/>
                <w:color w:val="391313"/>
                <w:lang w:eastAsia="zh-CN"/>
              </w:rPr>
              <w:t>1</w:t>
            </w:r>
          </w:p>
        </w:tc>
      </w:tr>
    </w:tbl>
    <w:p w14:paraId="0894D43A" w14:textId="77777777" w:rsidR="00514488" w:rsidRDefault="00514488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58162BC3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56057D94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0534D3D6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241C4367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5AFD7F9B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2C72AD26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51F0FA83" w14:textId="77777777" w:rsidR="00FD1DEA" w:rsidRDefault="00FD1DEA" w:rsidP="006D3C34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077CBAE4" w14:textId="4FCE084F" w:rsidR="00FF5994" w:rsidRDefault="00C74616" w:rsidP="00C74616">
      <w:pPr>
        <w:rPr>
          <w:rFonts w:ascii="Segoe UI" w:hAnsi="Segoe UI" w:cs="Segoe UI"/>
          <w:b w:val="0"/>
          <w:bCs/>
          <w:color w:val="auto"/>
          <w:lang w:eastAsia="zh-CN"/>
        </w:rPr>
      </w:pPr>
      <w:r>
        <w:rPr>
          <w:rFonts w:ascii="Segoe UI" w:hAnsi="Segoe UI" w:cs="Segoe UI"/>
          <w:b w:val="0"/>
          <w:bCs/>
          <w:color w:val="auto"/>
          <w:lang w:eastAsia="zh-CN"/>
        </w:rPr>
        <w:lastRenderedPageBreak/>
        <w:t xml:space="preserve">Ahora, tenemos tres </w:t>
      </w:r>
      <w:r w:rsidR="00465656">
        <w:rPr>
          <w:rFonts w:ascii="Segoe UI" w:hAnsi="Segoe UI" w:cs="Segoe UI"/>
          <w:b w:val="0"/>
          <w:bCs/>
          <w:color w:val="auto"/>
          <w:lang w:eastAsia="zh-CN"/>
        </w:rPr>
        <w:t>switches disponibles</w:t>
      </w:r>
      <w:r>
        <w:rPr>
          <w:rFonts w:ascii="Segoe UI" w:hAnsi="Segoe UI" w:cs="Segoe UI"/>
          <w:b w:val="0"/>
          <w:bCs/>
          <w:color w:val="auto"/>
          <w:lang w:eastAsia="zh-CN"/>
        </w:rPr>
        <w:t xml:space="preserve"> de la serie 2950-</w:t>
      </w:r>
      <w:r w:rsidR="007D2D82">
        <w:rPr>
          <w:rFonts w:ascii="Segoe UI" w:hAnsi="Segoe UI" w:cs="Segoe UI"/>
          <w:b w:val="0"/>
          <w:bCs/>
          <w:color w:val="auto"/>
          <w:lang w:eastAsia="zh-CN"/>
        </w:rPr>
        <w:t>24</w:t>
      </w:r>
      <w:r w:rsidR="004C4C1B">
        <w:rPr>
          <w:rFonts w:ascii="Segoe UI" w:hAnsi="Segoe UI" w:cs="Segoe UI"/>
          <w:b w:val="0"/>
          <w:bCs/>
          <w:color w:val="auto"/>
          <w:lang w:eastAsia="zh-CN"/>
        </w:rPr>
        <w:t xml:space="preserve">. Dispondremos de cuatro </w:t>
      </w:r>
      <w:proofErr w:type="spellStart"/>
      <w:r w:rsidR="004C4C1B">
        <w:rPr>
          <w:rFonts w:ascii="Segoe UI" w:hAnsi="Segoe UI" w:cs="Segoe UI"/>
          <w:b w:val="0"/>
          <w:bCs/>
          <w:color w:val="auto"/>
          <w:lang w:eastAsia="zh-CN"/>
        </w:rPr>
        <w:t>vlans</w:t>
      </w:r>
      <w:proofErr w:type="spellEnd"/>
      <w:r w:rsidR="004C4C1B">
        <w:rPr>
          <w:rFonts w:ascii="Segoe UI" w:hAnsi="Segoe UI" w:cs="Segoe UI"/>
          <w:b w:val="0"/>
          <w:bCs/>
          <w:color w:val="auto"/>
          <w:lang w:eastAsia="zh-CN"/>
        </w:rPr>
        <w:t xml:space="preserve"> </w:t>
      </w:r>
      <w:r w:rsidR="003D767D">
        <w:rPr>
          <w:rFonts w:ascii="Segoe UI" w:hAnsi="Segoe UI" w:cs="Segoe UI"/>
          <w:b w:val="0"/>
          <w:bCs/>
          <w:color w:val="auto"/>
          <w:lang w:eastAsia="zh-CN"/>
        </w:rPr>
        <w:t>con la siguiente disposición:</w:t>
      </w:r>
    </w:p>
    <w:p w14:paraId="05410EC6" w14:textId="77777777" w:rsidR="003D767D" w:rsidRDefault="003D767D" w:rsidP="00C74616">
      <w:pPr>
        <w:rPr>
          <w:rFonts w:ascii="Segoe UI" w:hAnsi="Segoe UI" w:cs="Segoe UI"/>
          <w:b w:val="0"/>
          <w:bCs/>
          <w:color w:val="auto"/>
          <w:lang w:eastAsia="zh-CN"/>
        </w:rPr>
      </w:pPr>
    </w:p>
    <w:tbl>
      <w:tblPr>
        <w:tblStyle w:val="Tablaconcuadrcula"/>
        <w:tblW w:w="0" w:type="auto"/>
        <w:tblBorders>
          <w:top w:val="single" w:sz="18" w:space="0" w:color="460000"/>
          <w:left w:val="single" w:sz="18" w:space="0" w:color="460000"/>
          <w:bottom w:val="single" w:sz="18" w:space="0" w:color="460000"/>
          <w:right w:val="single" w:sz="18" w:space="0" w:color="460000"/>
          <w:insideH w:val="single" w:sz="18" w:space="0" w:color="460000"/>
          <w:insideV w:val="single" w:sz="18" w:space="0" w:color="460000"/>
        </w:tblBorders>
        <w:tblLook w:val="04A0" w:firstRow="1" w:lastRow="0" w:firstColumn="1" w:lastColumn="0" w:noHBand="0" w:noVBand="1"/>
      </w:tblPr>
      <w:tblGrid>
        <w:gridCol w:w="2449"/>
        <w:gridCol w:w="2447"/>
        <w:gridCol w:w="2584"/>
        <w:gridCol w:w="2310"/>
      </w:tblGrid>
      <w:tr w:rsidR="001036B2" w14:paraId="26BFD588" w14:textId="77777777" w:rsidTr="00465656">
        <w:tc>
          <w:tcPr>
            <w:tcW w:w="2456" w:type="dxa"/>
            <w:shd w:val="clear" w:color="auto" w:fill="FFCCCC"/>
          </w:tcPr>
          <w:p w14:paraId="6AFE5B36" w14:textId="3A8B76B3" w:rsidR="001036B2" w:rsidRPr="001036B2" w:rsidRDefault="001036B2" w:rsidP="00C74616">
            <w:pPr>
              <w:rPr>
                <w:rFonts w:ascii="Segoe UI" w:hAnsi="Segoe UI" w:cs="Segoe UI"/>
                <w:color w:val="6D2525"/>
                <w:lang w:eastAsia="zh-CN"/>
              </w:rPr>
            </w:pPr>
            <w:r w:rsidRPr="001036B2">
              <w:rPr>
                <w:rFonts w:ascii="Segoe UI" w:hAnsi="Segoe UI" w:cs="Segoe UI"/>
                <w:color w:val="6D2525"/>
                <w:lang w:eastAsia="zh-CN"/>
              </w:rPr>
              <w:t xml:space="preserve">Nombre </w:t>
            </w:r>
            <w:proofErr w:type="spellStart"/>
            <w:r w:rsidRPr="001036B2">
              <w:rPr>
                <w:rFonts w:ascii="Segoe UI" w:hAnsi="Segoe UI" w:cs="Segoe UI"/>
                <w:color w:val="6D2525"/>
                <w:lang w:eastAsia="zh-CN"/>
              </w:rPr>
              <w:t>Vlan</w:t>
            </w:r>
            <w:proofErr w:type="spellEnd"/>
          </w:p>
        </w:tc>
        <w:tc>
          <w:tcPr>
            <w:tcW w:w="2456" w:type="dxa"/>
            <w:shd w:val="clear" w:color="auto" w:fill="FFCCCC"/>
          </w:tcPr>
          <w:p w14:paraId="3AFE1A3B" w14:textId="2CEEC2FB" w:rsidR="001036B2" w:rsidRPr="001036B2" w:rsidRDefault="001036B2" w:rsidP="00C74616">
            <w:pPr>
              <w:rPr>
                <w:rFonts w:ascii="Segoe UI" w:hAnsi="Segoe UI" w:cs="Segoe UI"/>
                <w:color w:val="6D2525"/>
                <w:lang w:eastAsia="zh-CN"/>
              </w:rPr>
            </w:pPr>
            <w:r w:rsidRPr="001036B2">
              <w:rPr>
                <w:rFonts w:ascii="Segoe UI" w:hAnsi="Segoe UI" w:cs="Segoe UI"/>
                <w:color w:val="6D2525"/>
                <w:lang w:eastAsia="zh-CN"/>
              </w:rPr>
              <w:t>SW</w:t>
            </w:r>
            <w:r w:rsidR="002913B9">
              <w:rPr>
                <w:rFonts w:ascii="Segoe UI" w:hAnsi="Segoe UI" w:cs="Segoe UI"/>
                <w:color w:val="6D2525"/>
                <w:lang w:eastAsia="zh-CN"/>
              </w:rPr>
              <w:t>0</w:t>
            </w:r>
          </w:p>
        </w:tc>
        <w:tc>
          <w:tcPr>
            <w:tcW w:w="2596" w:type="dxa"/>
            <w:shd w:val="clear" w:color="auto" w:fill="FFCCCC"/>
          </w:tcPr>
          <w:p w14:paraId="41412DC3" w14:textId="3FF1DC13" w:rsidR="001036B2" w:rsidRPr="001036B2" w:rsidRDefault="001036B2" w:rsidP="00C74616">
            <w:pPr>
              <w:rPr>
                <w:rFonts w:ascii="Segoe UI" w:hAnsi="Segoe UI" w:cs="Segoe UI"/>
                <w:color w:val="6D2525"/>
                <w:lang w:eastAsia="zh-CN"/>
              </w:rPr>
            </w:pPr>
            <w:r w:rsidRPr="001036B2">
              <w:rPr>
                <w:rFonts w:ascii="Segoe UI" w:hAnsi="Segoe UI" w:cs="Segoe UI"/>
                <w:color w:val="6D2525"/>
                <w:lang w:eastAsia="zh-CN"/>
              </w:rPr>
              <w:t>SW</w:t>
            </w:r>
            <w:r w:rsidR="002913B9">
              <w:rPr>
                <w:rFonts w:ascii="Segoe UI" w:hAnsi="Segoe UI" w:cs="Segoe UI"/>
                <w:color w:val="6D2525"/>
                <w:lang w:eastAsia="zh-CN"/>
              </w:rPr>
              <w:t>1</w:t>
            </w:r>
          </w:p>
        </w:tc>
        <w:tc>
          <w:tcPr>
            <w:tcW w:w="2318" w:type="dxa"/>
            <w:shd w:val="clear" w:color="auto" w:fill="FFCCCC"/>
          </w:tcPr>
          <w:p w14:paraId="7C8573FE" w14:textId="2BC8DA23" w:rsidR="001036B2" w:rsidRPr="001036B2" w:rsidRDefault="001036B2" w:rsidP="00C74616">
            <w:pPr>
              <w:rPr>
                <w:rFonts w:ascii="Segoe UI" w:hAnsi="Segoe UI" w:cs="Segoe UI"/>
                <w:color w:val="6D2525"/>
                <w:lang w:eastAsia="zh-CN"/>
              </w:rPr>
            </w:pPr>
            <w:r w:rsidRPr="001036B2">
              <w:rPr>
                <w:rFonts w:ascii="Segoe UI" w:hAnsi="Segoe UI" w:cs="Segoe UI"/>
                <w:color w:val="6D2525"/>
                <w:lang w:eastAsia="zh-CN"/>
              </w:rPr>
              <w:t>SW</w:t>
            </w:r>
            <w:r w:rsidR="002913B9">
              <w:rPr>
                <w:rFonts w:ascii="Segoe UI" w:hAnsi="Segoe UI" w:cs="Segoe UI"/>
                <w:color w:val="6D2525"/>
                <w:lang w:eastAsia="zh-CN"/>
              </w:rPr>
              <w:t>2</w:t>
            </w:r>
          </w:p>
        </w:tc>
      </w:tr>
      <w:tr w:rsidR="001036B2" w14:paraId="3A5E14C1" w14:textId="77777777" w:rsidTr="00465656">
        <w:tc>
          <w:tcPr>
            <w:tcW w:w="2456" w:type="dxa"/>
            <w:shd w:val="clear" w:color="auto" w:fill="FFEBEB"/>
          </w:tcPr>
          <w:p w14:paraId="197642B4" w14:textId="77777777" w:rsidR="001036B2" w:rsidRDefault="001036B2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Navidad</w:t>
            </w:r>
          </w:p>
          <w:p w14:paraId="286F786E" w14:textId="2F2D0871" w:rsidR="00725ADC" w:rsidRPr="00C44B7B" w:rsidRDefault="00725ADC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Vlan</w:t>
            </w:r>
            <w:proofErr w:type="spellEnd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26</w:t>
            </w:r>
          </w:p>
        </w:tc>
        <w:tc>
          <w:tcPr>
            <w:tcW w:w="2456" w:type="dxa"/>
            <w:shd w:val="clear" w:color="auto" w:fill="FFEBEB"/>
          </w:tcPr>
          <w:p w14:paraId="576BEC60" w14:textId="22A52646" w:rsidR="001036B2" w:rsidRPr="00C44B7B" w:rsidRDefault="006F7CED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Fa0/1 </w:t>
            </w:r>
            <w:r w:rsidR="00950FCE"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–</w:t>
            </w: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Fa</w:t>
            </w:r>
            <w:r w:rsidR="00950FCE"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0/8</w:t>
            </w:r>
          </w:p>
        </w:tc>
        <w:tc>
          <w:tcPr>
            <w:tcW w:w="2596" w:type="dxa"/>
            <w:shd w:val="clear" w:color="auto" w:fill="FFEBEB"/>
          </w:tcPr>
          <w:p w14:paraId="6258059A" w14:textId="4AA7A0D0" w:rsidR="001036B2" w:rsidRPr="00C44B7B" w:rsidRDefault="00A87A2C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Fa 0/1 – Fa 0/5</w:t>
            </w:r>
          </w:p>
        </w:tc>
        <w:tc>
          <w:tcPr>
            <w:tcW w:w="2318" w:type="dxa"/>
            <w:shd w:val="clear" w:color="auto" w:fill="FFEBEB"/>
          </w:tcPr>
          <w:p w14:paraId="65DBBFE8" w14:textId="29EB4E83" w:rsidR="001036B2" w:rsidRPr="00C44B7B" w:rsidRDefault="005D12A2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----------------</w:t>
            </w:r>
          </w:p>
        </w:tc>
      </w:tr>
      <w:tr w:rsidR="001036B2" w14:paraId="29F03C31" w14:textId="77777777" w:rsidTr="00465656">
        <w:tc>
          <w:tcPr>
            <w:tcW w:w="2456" w:type="dxa"/>
            <w:shd w:val="clear" w:color="auto" w:fill="FFEBEB"/>
          </w:tcPr>
          <w:p w14:paraId="1F30CC51" w14:textId="77777777" w:rsidR="001036B2" w:rsidRDefault="006F7CED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Garcia</w:t>
            </w:r>
          </w:p>
          <w:p w14:paraId="464EF20D" w14:textId="422DBCD7" w:rsidR="00725ADC" w:rsidRPr="00C44B7B" w:rsidRDefault="00725ADC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Vlan</w:t>
            </w:r>
            <w:proofErr w:type="spellEnd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27</w:t>
            </w:r>
          </w:p>
        </w:tc>
        <w:tc>
          <w:tcPr>
            <w:tcW w:w="2456" w:type="dxa"/>
            <w:shd w:val="clear" w:color="auto" w:fill="FFEBEB"/>
          </w:tcPr>
          <w:p w14:paraId="5DA8B091" w14:textId="19B309E6" w:rsidR="001036B2" w:rsidRPr="00C44B7B" w:rsidRDefault="005D12A2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------------------</w:t>
            </w:r>
          </w:p>
        </w:tc>
        <w:tc>
          <w:tcPr>
            <w:tcW w:w="2596" w:type="dxa"/>
            <w:shd w:val="clear" w:color="auto" w:fill="FFEBEB"/>
          </w:tcPr>
          <w:p w14:paraId="2B8A8E55" w14:textId="5546C165" w:rsidR="001036B2" w:rsidRPr="00C44B7B" w:rsidRDefault="00FF5994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Fa 0/6 – Fa 0/15</w:t>
            </w:r>
          </w:p>
        </w:tc>
        <w:tc>
          <w:tcPr>
            <w:tcW w:w="2318" w:type="dxa"/>
            <w:shd w:val="clear" w:color="auto" w:fill="FFEBEB"/>
          </w:tcPr>
          <w:p w14:paraId="7D831CAE" w14:textId="6E0F3E6A" w:rsidR="001036B2" w:rsidRPr="00C44B7B" w:rsidRDefault="00625A66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Fa0/1</w:t>
            </w:r>
            <w:r w:rsidR="00C349C9"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- Fa0/5 </w:t>
            </w:r>
          </w:p>
        </w:tc>
      </w:tr>
      <w:tr w:rsidR="001036B2" w14:paraId="7C620C32" w14:textId="77777777" w:rsidTr="00465656">
        <w:tc>
          <w:tcPr>
            <w:tcW w:w="2456" w:type="dxa"/>
            <w:shd w:val="clear" w:color="auto" w:fill="FFEBEB"/>
          </w:tcPr>
          <w:p w14:paraId="2AEFE5E3" w14:textId="77777777" w:rsidR="001036B2" w:rsidRDefault="006F7CED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JuanCarlos</w:t>
            </w:r>
            <w:proofErr w:type="spellEnd"/>
          </w:p>
          <w:p w14:paraId="0041FCBF" w14:textId="1CC74F5D" w:rsidR="00725ADC" w:rsidRPr="00C44B7B" w:rsidRDefault="00725ADC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Vlan</w:t>
            </w:r>
            <w:proofErr w:type="spellEnd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28</w:t>
            </w:r>
          </w:p>
        </w:tc>
        <w:tc>
          <w:tcPr>
            <w:tcW w:w="2456" w:type="dxa"/>
            <w:shd w:val="clear" w:color="auto" w:fill="FFEBEB"/>
          </w:tcPr>
          <w:p w14:paraId="7E89CFCC" w14:textId="219C3668" w:rsidR="001036B2" w:rsidRPr="00C44B7B" w:rsidRDefault="00FF5994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Fa 0/9</w:t>
            </w:r>
            <w:r w:rsidR="00625A66"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– Fa0/15</w:t>
            </w:r>
          </w:p>
        </w:tc>
        <w:tc>
          <w:tcPr>
            <w:tcW w:w="2596" w:type="dxa"/>
            <w:shd w:val="clear" w:color="auto" w:fill="FFEBEB"/>
          </w:tcPr>
          <w:p w14:paraId="07F5CFF5" w14:textId="3A5C036F" w:rsidR="00FF5994" w:rsidRPr="00C44B7B" w:rsidRDefault="00FF5994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Fa 0/16 – Fa 0/20</w:t>
            </w:r>
          </w:p>
        </w:tc>
        <w:tc>
          <w:tcPr>
            <w:tcW w:w="2318" w:type="dxa"/>
            <w:shd w:val="clear" w:color="auto" w:fill="FFEBEB"/>
          </w:tcPr>
          <w:p w14:paraId="7C379BD4" w14:textId="75031259" w:rsidR="001036B2" w:rsidRPr="00C44B7B" w:rsidRDefault="005D12A2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b w:val="0"/>
                <w:bCs/>
                <w:color w:val="6D2525"/>
              </w:rPr>
              <w:t>Fa0/6- Fa 0/12</w:t>
            </w:r>
          </w:p>
        </w:tc>
      </w:tr>
      <w:tr w:rsidR="001036B2" w14:paraId="41A5E5CE" w14:textId="77777777" w:rsidTr="00465656">
        <w:tc>
          <w:tcPr>
            <w:tcW w:w="2456" w:type="dxa"/>
            <w:shd w:val="clear" w:color="auto" w:fill="FFEBEB"/>
          </w:tcPr>
          <w:p w14:paraId="1AE7EA6C" w14:textId="77777777" w:rsidR="001036B2" w:rsidRDefault="006F7CED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Ubeda</w:t>
            </w:r>
            <w:proofErr w:type="spellEnd"/>
          </w:p>
          <w:p w14:paraId="587AE7DA" w14:textId="5EDC3793" w:rsidR="00725ADC" w:rsidRPr="00C44B7B" w:rsidRDefault="00725ADC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proofErr w:type="spellStart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Vlan</w:t>
            </w:r>
            <w:proofErr w:type="spellEnd"/>
            <w: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 xml:space="preserve"> 29</w:t>
            </w:r>
          </w:p>
        </w:tc>
        <w:tc>
          <w:tcPr>
            <w:tcW w:w="2456" w:type="dxa"/>
            <w:shd w:val="clear" w:color="auto" w:fill="FFEBEB"/>
          </w:tcPr>
          <w:p w14:paraId="7E1D829D" w14:textId="7071D530" w:rsidR="001036B2" w:rsidRPr="00C44B7B" w:rsidRDefault="00C349C9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b w:val="0"/>
                <w:bCs/>
                <w:color w:val="6D2525"/>
              </w:rPr>
              <w:t>Fa0/16 – Fa0/20</w:t>
            </w:r>
          </w:p>
        </w:tc>
        <w:tc>
          <w:tcPr>
            <w:tcW w:w="2596" w:type="dxa"/>
            <w:shd w:val="clear" w:color="auto" w:fill="FFEBEB"/>
          </w:tcPr>
          <w:p w14:paraId="4D28BADE" w14:textId="4C4F84D2" w:rsidR="001036B2" w:rsidRPr="00C44B7B" w:rsidRDefault="005D12A2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  <w:t>--------------------</w:t>
            </w:r>
          </w:p>
        </w:tc>
        <w:tc>
          <w:tcPr>
            <w:tcW w:w="2318" w:type="dxa"/>
            <w:shd w:val="clear" w:color="auto" w:fill="FFEBEB"/>
          </w:tcPr>
          <w:p w14:paraId="2E95BDFA" w14:textId="535A1CE8" w:rsidR="001036B2" w:rsidRPr="00C44B7B" w:rsidRDefault="00C349C9" w:rsidP="00C74616">
            <w:pPr>
              <w:rPr>
                <w:rFonts w:ascii="Segoe UI" w:hAnsi="Segoe UI" w:cs="Segoe UI"/>
                <w:b w:val="0"/>
                <w:bCs/>
                <w:color w:val="6D2525"/>
                <w:lang w:eastAsia="zh-CN"/>
              </w:rPr>
            </w:pPr>
            <w:r w:rsidRPr="00C44B7B">
              <w:rPr>
                <w:b w:val="0"/>
                <w:bCs/>
                <w:color w:val="6D2525"/>
              </w:rPr>
              <w:t>Fa0/16-Fa 0/20</w:t>
            </w:r>
          </w:p>
        </w:tc>
      </w:tr>
    </w:tbl>
    <w:p w14:paraId="5C838E45" w14:textId="77777777" w:rsidR="003D767D" w:rsidRDefault="003D767D" w:rsidP="00C74616">
      <w:pPr>
        <w:rPr>
          <w:rFonts w:ascii="Segoe UI" w:hAnsi="Segoe UI" w:cs="Segoe UI"/>
          <w:lang w:eastAsia="zh-CN"/>
        </w:rPr>
      </w:pPr>
    </w:p>
    <w:p w14:paraId="1F2FA334" w14:textId="77777777" w:rsidR="00403E13" w:rsidRDefault="00403E13" w:rsidP="00B15A05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  <w:r>
        <w:rPr>
          <w:rFonts w:ascii="Segoe UI" w:hAnsi="Segoe UI" w:cs="Segoe UI"/>
          <w:b w:val="0"/>
          <w:bCs/>
          <w:color w:val="auto"/>
          <w:lang w:eastAsia="zh-CN"/>
        </w:rPr>
        <w:t>Una vez seguida la estructura, debemos tener en cuenta las siguientes características:</w:t>
      </w:r>
    </w:p>
    <w:p w14:paraId="22E6F635" w14:textId="28E61E93" w:rsidR="00FD1DEA" w:rsidRDefault="00FD1DEA" w:rsidP="00FD1DEA">
      <w:pPr>
        <w:rPr>
          <w:rFonts w:ascii="Segoe UI" w:hAnsi="Segoe UI" w:cs="Segoe UI"/>
          <w:b w:val="0"/>
          <w:bCs/>
          <w:color w:val="auto"/>
          <w:lang w:eastAsia="zh-CN"/>
        </w:rPr>
      </w:pPr>
      <w:r w:rsidRPr="00FD1DEA">
        <w:rPr>
          <w:rFonts w:ascii="Segoe UI" w:hAnsi="Segoe UI" w:cs="Segoe UI"/>
          <w:b w:val="0"/>
          <w:bCs/>
          <w:color w:val="auto"/>
          <w:lang w:eastAsia="zh-CN"/>
        </w:rPr>
        <w:t xml:space="preserve"> </w:t>
      </w:r>
    </w:p>
    <w:p w14:paraId="00C6CB2F" w14:textId="20561EC4" w:rsidR="00FD1DEA" w:rsidRDefault="00FD1DEA" w:rsidP="007D4446">
      <w:pPr>
        <w:pStyle w:val="Prrafodelista"/>
        <w:numPr>
          <w:ilvl w:val="0"/>
          <w:numId w:val="18"/>
        </w:numPr>
        <w:jc w:val="both"/>
        <w:rPr>
          <w:rFonts w:ascii="Segoe UI" w:hAnsi="Segoe UI" w:cs="Segoe UI"/>
          <w:bCs/>
        </w:rPr>
      </w:pPr>
      <w:r w:rsidRPr="007D4446">
        <w:rPr>
          <w:rFonts w:ascii="Segoe UI" w:hAnsi="Segoe UI" w:cs="Segoe UI"/>
          <w:bCs/>
        </w:rPr>
        <w:t>En cada switch: desactivar administrativamente a los diferentes puertos que no sean modificados.</w:t>
      </w:r>
    </w:p>
    <w:p w14:paraId="0795B3B7" w14:textId="77777777" w:rsidR="00F9398D" w:rsidRDefault="00F9398D" w:rsidP="00F9398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A29AC4D" w14:textId="77777777" w:rsidR="00FC750D" w:rsidRDefault="00FC750D" w:rsidP="001E6F5A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39907B4B" w14:textId="1F520A1A" w:rsidR="00FC750D" w:rsidRDefault="00FC750D" w:rsidP="00FC750D">
      <w:pPr>
        <w:pStyle w:val="Prrafodelista"/>
        <w:ind w:left="720"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El switch2</w:t>
      </w:r>
      <w:r w:rsidR="007A43FA">
        <w:rPr>
          <w:rFonts w:ascii="Segoe UI" w:hAnsi="Segoe UI" w:cs="Segoe UI"/>
          <w:bCs/>
        </w:rPr>
        <w:t xml:space="preserve"> es el único con puertos</w:t>
      </w:r>
      <w:r>
        <w:rPr>
          <w:rFonts w:ascii="Segoe UI" w:hAnsi="Segoe UI" w:cs="Segoe UI"/>
          <w:bCs/>
        </w:rPr>
        <w:t xml:space="preserve"> libre</w:t>
      </w:r>
      <w:r w:rsidR="007A43FA">
        <w:rPr>
          <w:rFonts w:ascii="Segoe UI" w:hAnsi="Segoe UI" w:cs="Segoe UI"/>
          <w:bCs/>
        </w:rPr>
        <w:t>s,</w:t>
      </w:r>
      <w:r>
        <w:rPr>
          <w:rFonts w:ascii="Segoe UI" w:hAnsi="Segoe UI" w:cs="Segoe UI"/>
          <w:bCs/>
        </w:rPr>
        <w:t xml:space="preserve"> fa0/</w:t>
      </w:r>
      <w:r w:rsidR="00D049ED">
        <w:rPr>
          <w:rFonts w:ascii="Segoe UI" w:hAnsi="Segoe UI" w:cs="Segoe UI"/>
          <w:bCs/>
        </w:rPr>
        <w:t>13</w:t>
      </w:r>
      <w:r>
        <w:rPr>
          <w:rFonts w:ascii="Segoe UI" w:hAnsi="Segoe UI" w:cs="Segoe UI"/>
          <w:bCs/>
        </w:rPr>
        <w:t>-</w:t>
      </w:r>
      <w:r w:rsidR="00D049ED">
        <w:rPr>
          <w:rFonts w:ascii="Segoe UI" w:hAnsi="Segoe UI" w:cs="Segoe UI"/>
          <w:bCs/>
        </w:rPr>
        <w:t>15</w:t>
      </w:r>
      <w:r w:rsidR="00F560C7">
        <w:rPr>
          <w:rFonts w:ascii="Segoe UI" w:hAnsi="Segoe UI" w:cs="Segoe UI"/>
          <w:bCs/>
        </w:rPr>
        <w:t>.</w:t>
      </w:r>
    </w:p>
    <w:p w14:paraId="2FA0EDF6" w14:textId="77777777" w:rsidR="00457B64" w:rsidRDefault="00457B64" w:rsidP="00FC750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009A7D2" w14:textId="3C7BA768" w:rsidR="00457B64" w:rsidRPr="007D4446" w:rsidRDefault="00457B64" w:rsidP="00FC750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457B64">
        <w:rPr>
          <w:rFonts w:ascii="Segoe UI" w:hAnsi="Segoe UI" w:cs="Segoe UI"/>
          <w:bCs/>
          <w:noProof/>
        </w:rPr>
        <w:drawing>
          <wp:inline distT="0" distB="0" distL="0" distR="0" wp14:anchorId="6ED221D0" wp14:editId="1C6B721B">
            <wp:extent cx="4408226" cy="842528"/>
            <wp:effectExtent l="152400" t="152400" r="354330" b="3581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770" cy="844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F2E10" w14:textId="77777777" w:rsidR="007D4446" w:rsidRPr="00FD1DEA" w:rsidRDefault="007D4446" w:rsidP="007D4446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33F7E196" w14:textId="2449B6F1" w:rsidR="00FD1DEA" w:rsidRDefault="00465656" w:rsidP="007D4446">
      <w:pPr>
        <w:pStyle w:val="Prrafodelista"/>
        <w:numPr>
          <w:ilvl w:val="0"/>
          <w:numId w:val="18"/>
        </w:numPr>
        <w:jc w:val="both"/>
        <w:rPr>
          <w:rFonts w:ascii="Segoe UI" w:hAnsi="Segoe UI" w:cs="Segoe UI"/>
          <w:bCs/>
        </w:rPr>
      </w:pPr>
      <w:r w:rsidRPr="00EF1A47">
        <w:rPr>
          <w:rFonts w:ascii="Segoe UI" w:hAnsi="Segoe UI" w:cs="Segoe UI"/>
          <w:bCs/>
          <w:noProof/>
        </w:rPr>
        <w:drawing>
          <wp:anchor distT="0" distB="0" distL="114300" distR="114300" simplePos="0" relativeHeight="251890176" behindDoc="0" locked="0" layoutInCell="1" allowOverlap="1" wp14:anchorId="40C6E9A7" wp14:editId="62F6DA90">
            <wp:simplePos x="0" y="0"/>
            <wp:positionH relativeFrom="page">
              <wp:posOffset>1241425</wp:posOffset>
            </wp:positionH>
            <wp:positionV relativeFrom="paragraph">
              <wp:posOffset>739140</wp:posOffset>
            </wp:positionV>
            <wp:extent cx="3929380" cy="363855"/>
            <wp:effectExtent l="152400" t="152400" r="356870" b="36004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/>
                    <a:stretch/>
                  </pic:blipFill>
                  <pic:spPr bwMode="auto">
                    <a:xfrm>
                      <a:off x="0" y="0"/>
                      <a:ext cx="3929380" cy="36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DEA" w:rsidRPr="007D4446">
        <w:rPr>
          <w:rFonts w:ascii="Segoe UI" w:hAnsi="Segoe UI" w:cs="Segoe UI"/>
          <w:bCs/>
        </w:rPr>
        <w:t>Rangos de puertos troncales en cada switch: Fa 0/21-24 (para conectar switch con enlaces</w:t>
      </w:r>
      <w:r w:rsidR="00B15A05" w:rsidRPr="007D4446">
        <w:rPr>
          <w:rFonts w:ascii="Segoe UI" w:hAnsi="Segoe UI" w:cs="Segoe UI"/>
          <w:bCs/>
        </w:rPr>
        <w:t xml:space="preserve"> </w:t>
      </w:r>
      <w:r w:rsidR="00FD1DEA" w:rsidRPr="007D4446">
        <w:rPr>
          <w:rFonts w:ascii="Segoe UI" w:hAnsi="Segoe UI" w:cs="Segoe UI"/>
          <w:bCs/>
        </w:rPr>
        <w:t>troncales)</w:t>
      </w:r>
    </w:p>
    <w:p w14:paraId="3E70F49C" w14:textId="2FA33C36" w:rsidR="00EF1A47" w:rsidRDefault="00EF1A47" w:rsidP="00E972D3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273A449" w14:textId="0604673F" w:rsidR="00E972D3" w:rsidRDefault="00E972D3" w:rsidP="00E972D3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579DADF8" w14:textId="3F5F4916" w:rsidR="007D4446" w:rsidRPr="00EF1A47" w:rsidRDefault="00EF1A47" w:rsidP="00EF1A47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EF1A47">
        <w:rPr>
          <w:noProof/>
        </w:rPr>
        <w:t xml:space="preserve"> </w:t>
      </w:r>
    </w:p>
    <w:p w14:paraId="6337DAA5" w14:textId="1DE9DFEF" w:rsidR="00FD1DEA" w:rsidRDefault="00FD1DEA" w:rsidP="007D4446">
      <w:pPr>
        <w:pStyle w:val="Prrafodelista"/>
        <w:numPr>
          <w:ilvl w:val="0"/>
          <w:numId w:val="18"/>
        </w:numPr>
        <w:jc w:val="both"/>
        <w:rPr>
          <w:rFonts w:ascii="Segoe UI" w:hAnsi="Segoe UI" w:cs="Segoe UI"/>
          <w:bCs/>
        </w:rPr>
      </w:pPr>
      <w:r w:rsidRPr="007D4446">
        <w:rPr>
          <w:rFonts w:ascii="Segoe UI" w:hAnsi="Segoe UI" w:cs="Segoe UI"/>
          <w:bCs/>
        </w:rPr>
        <w:lastRenderedPageBreak/>
        <w:t xml:space="preserve">En cada switch: agregar y configurar a un host de los posibles a cada </w:t>
      </w:r>
      <w:proofErr w:type="spellStart"/>
      <w:r w:rsidRPr="007D4446">
        <w:rPr>
          <w:rFonts w:ascii="Segoe UI" w:hAnsi="Segoe UI" w:cs="Segoe UI"/>
          <w:bCs/>
        </w:rPr>
        <w:t>vlan</w:t>
      </w:r>
      <w:proofErr w:type="spellEnd"/>
      <w:r w:rsidRPr="007D4446">
        <w:rPr>
          <w:rFonts w:ascii="Segoe UI" w:hAnsi="Segoe UI" w:cs="Segoe UI"/>
          <w:bCs/>
        </w:rPr>
        <w:t xml:space="preserve"> a las que pertenece</w:t>
      </w:r>
      <w:r w:rsidR="00B15A05" w:rsidRPr="007D4446">
        <w:rPr>
          <w:rFonts w:ascii="Segoe UI" w:hAnsi="Segoe UI" w:cs="Segoe UI"/>
          <w:bCs/>
        </w:rPr>
        <w:t xml:space="preserve"> </w:t>
      </w:r>
      <w:r w:rsidRPr="007D4446">
        <w:rPr>
          <w:rFonts w:ascii="Segoe UI" w:hAnsi="Segoe UI" w:cs="Segoe UI"/>
          <w:bCs/>
        </w:rPr>
        <w:t>el switch.</w:t>
      </w:r>
    </w:p>
    <w:p w14:paraId="7F6F3A05" w14:textId="77777777" w:rsidR="002B196B" w:rsidRDefault="002B196B" w:rsidP="002B196B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B56FEDF" w14:textId="77777777" w:rsidR="007771C0" w:rsidRDefault="002B196B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465656">
        <w:rPr>
          <w:rFonts w:ascii="Segoe UI" w:hAnsi="Segoe UI" w:cs="Segoe UI"/>
          <w:b/>
          <w:color w:val="460000"/>
        </w:rPr>
        <w:t>VLAN 26</w:t>
      </w:r>
      <w:r w:rsidRPr="00465656">
        <w:rPr>
          <w:rFonts w:ascii="Segoe UI" w:hAnsi="Segoe UI" w:cs="Segoe UI"/>
          <w:bCs/>
          <w:color w:val="460000"/>
        </w:rPr>
        <w:t xml:space="preserve">: </w:t>
      </w:r>
      <w:r w:rsidR="007771C0">
        <w:rPr>
          <w:rFonts w:ascii="Segoe UI" w:hAnsi="Segoe UI" w:cs="Segoe UI"/>
          <w:bCs/>
        </w:rPr>
        <w:t>192.26.134.</w:t>
      </w:r>
      <w:r w:rsidR="00AD4ADD">
        <w:rPr>
          <w:rFonts w:ascii="Segoe UI" w:hAnsi="Segoe UI" w:cs="Segoe UI"/>
          <w:bCs/>
        </w:rPr>
        <w:t xml:space="preserve">5-9 </w:t>
      </w:r>
    </w:p>
    <w:p w14:paraId="190D7FB8" w14:textId="77777777" w:rsidR="007771C0" w:rsidRDefault="007771C0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580CAE5B" w14:textId="77777777" w:rsidR="007771C0" w:rsidRDefault="00AD4ADD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465656">
        <w:rPr>
          <w:rFonts w:ascii="Segoe UI" w:hAnsi="Segoe UI" w:cs="Segoe UI"/>
          <w:b/>
          <w:color w:val="460000"/>
        </w:rPr>
        <w:t>VLAN 27</w:t>
      </w:r>
      <w:r w:rsidRPr="00465656">
        <w:rPr>
          <w:rFonts w:ascii="Segoe UI" w:hAnsi="Segoe UI" w:cs="Segoe UI"/>
          <w:bCs/>
          <w:color w:val="460000"/>
        </w:rPr>
        <w:t xml:space="preserve">: </w:t>
      </w:r>
      <w:r w:rsidR="007771C0">
        <w:rPr>
          <w:rFonts w:ascii="Segoe UI" w:hAnsi="Segoe UI" w:cs="Segoe UI"/>
          <w:bCs/>
        </w:rPr>
        <w:t>192.26.134.</w:t>
      </w:r>
      <w:r w:rsidRPr="00AD4ADD">
        <w:rPr>
          <w:rFonts w:ascii="Segoe UI" w:hAnsi="Segoe UI" w:cs="Segoe UI"/>
          <w:bCs/>
        </w:rPr>
        <w:t>10-14</w:t>
      </w:r>
      <w:r>
        <w:rPr>
          <w:rFonts w:ascii="Segoe UI" w:hAnsi="Segoe UI" w:cs="Segoe UI"/>
          <w:bCs/>
        </w:rPr>
        <w:t xml:space="preserve"> </w:t>
      </w:r>
    </w:p>
    <w:p w14:paraId="32563697" w14:textId="77777777" w:rsidR="007771C0" w:rsidRDefault="007771C0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742406E0" w14:textId="77777777" w:rsidR="007771C0" w:rsidRDefault="00AD4ADD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465656">
        <w:rPr>
          <w:rFonts w:ascii="Segoe UI" w:hAnsi="Segoe UI" w:cs="Segoe UI"/>
          <w:b/>
          <w:color w:val="460000"/>
        </w:rPr>
        <w:t>VLAN 28</w:t>
      </w:r>
      <w:r w:rsidRPr="00465656">
        <w:rPr>
          <w:rFonts w:ascii="Segoe UI" w:hAnsi="Segoe UI" w:cs="Segoe UI"/>
          <w:bCs/>
          <w:color w:val="460000"/>
        </w:rPr>
        <w:t xml:space="preserve">: </w:t>
      </w:r>
      <w:r w:rsidR="007771C0">
        <w:rPr>
          <w:rFonts w:ascii="Segoe UI" w:hAnsi="Segoe UI" w:cs="Segoe UI"/>
          <w:bCs/>
        </w:rPr>
        <w:t>192.26.134.</w:t>
      </w:r>
      <w:r w:rsidRPr="00AD4ADD">
        <w:rPr>
          <w:rFonts w:ascii="Segoe UI" w:hAnsi="Segoe UI" w:cs="Segoe UI"/>
          <w:bCs/>
        </w:rPr>
        <w:t>15-19</w:t>
      </w:r>
      <w:r w:rsidR="00C846CD">
        <w:rPr>
          <w:rFonts w:ascii="Segoe UI" w:hAnsi="Segoe UI" w:cs="Segoe UI"/>
          <w:bCs/>
        </w:rPr>
        <w:t xml:space="preserve"> </w:t>
      </w:r>
    </w:p>
    <w:p w14:paraId="2502DCB1" w14:textId="77777777" w:rsidR="007771C0" w:rsidRDefault="007771C0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91445E1" w14:textId="79D94445" w:rsidR="00AD4ADD" w:rsidRDefault="00AD4ADD" w:rsidP="00C846C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465656">
        <w:rPr>
          <w:rFonts w:ascii="Segoe UI" w:hAnsi="Segoe UI" w:cs="Segoe UI"/>
          <w:b/>
          <w:color w:val="460000"/>
        </w:rPr>
        <w:t>VLAN 29</w:t>
      </w:r>
      <w:r w:rsidRPr="00465656">
        <w:rPr>
          <w:rFonts w:ascii="Segoe UI" w:hAnsi="Segoe UI" w:cs="Segoe UI"/>
          <w:bCs/>
          <w:color w:val="460000"/>
        </w:rPr>
        <w:t xml:space="preserve">: </w:t>
      </w:r>
      <w:r w:rsidR="007771C0">
        <w:rPr>
          <w:rFonts w:ascii="Segoe UI" w:hAnsi="Segoe UI" w:cs="Segoe UI"/>
          <w:bCs/>
        </w:rPr>
        <w:t>192.26.134.</w:t>
      </w:r>
      <w:r w:rsidRPr="00C846CD">
        <w:rPr>
          <w:rFonts w:ascii="Segoe UI" w:hAnsi="Segoe UI" w:cs="Segoe UI"/>
          <w:bCs/>
        </w:rPr>
        <w:t>20-24</w:t>
      </w:r>
    </w:p>
    <w:p w14:paraId="30AC7EFA" w14:textId="77777777" w:rsidR="007D4446" w:rsidRPr="00FD1DEA" w:rsidRDefault="007D4446" w:rsidP="007D4446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6E578BBF" w14:textId="1F5004D0" w:rsidR="00FD1DEA" w:rsidRDefault="00FD1DEA" w:rsidP="007D4446">
      <w:pPr>
        <w:pStyle w:val="Prrafodelista"/>
        <w:numPr>
          <w:ilvl w:val="0"/>
          <w:numId w:val="18"/>
        </w:numPr>
        <w:jc w:val="both"/>
        <w:rPr>
          <w:rFonts w:ascii="Segoe UI" w:hAnsi="Segoe UI" w:cs="Segoe UI"/>
          <w:bCs/>
        </w:rPr>
      </w:pPr>
      <w:r w:rsidRPr="007D4446">
        <w:rPr>
          <w:rFonts w:ascii="Segoe UI" w:hAnsi="Segoe UI" w:cs="Segoe UI"/>
          <w:bCs/>
        </w:rPr>
        <w:t xml:space="preserve">Cada host debe llevar el nombre de la </w:t>
      </w:r>
      <w:proofErr w:type="spellStart"/>
      <w:r w:rsidRPr="007D4446">
        <w:rPr>
          <w:rFonts w:ascii="Segoe UI" w:hAnsi="Segoe UI" w:cs="Segoe UI"/>
          <w:bCs/>
        </w:rPr>
        <w:t>vlan</w:t>
      </w:r>
      <w:proofErr w:type="spellEnd"/>
      <w:r w:rsidRPr="007D4446">
        <w:rPr>
          <w:rFonts w:ascii="Segoe UI" w:hAnsi="Segoe UI" w:cs="Segoe UI"/>
          <w:bCs/>
        </w:rPr>
        <w:t xml:space="preserve"> a la cual pertenece, acompañado de un numero</w:t>
      </w:r>
      <w:r w:rsidR="00B15A05" w:rsidRPr="007D4446">
        <w:rPr>
          <w:rFonts w:ascii="Segoe UI" w:hAnsi="Segoe UI" w:cs="Segoe UI"/>
          <w:bCs/>
        </w:rPr>
        <w:t xml:space="preserve"> </w:t>
      </w:r>
      <w:r w:rsidRPr="007D4446">
        <w:rPr>
          <w:rFonts w:ascii="Segoe UI" w:hAnsi="Segoe UI" w:cs="Segoe UI"/>
          <w:bCs/>
        </w:rPr>
        <w:t xml:space="preserve">correlativo. Por </w:t>
      </w:r>
      <w:proofErr w:type="spellStart"/>
      <w:r w:rsidRPr="007D4446">
        <w:rPr>
          <w:rFonts w:ascii="Segoe UI" w:hAnsi="Segoe UI" w:cs="Segoe UI"/>
          <w:bCs/>
        </w:rPr>
        <w:t>ej</w:t>
      </w:r>
      <w:proofErr w:type="spellEnd"/>
      <w:r w:rsidRPr="007D4446">
        <w:rPr>
          <w:rFonts w:ascii="Segoe UI" w:hAnsi="Segoe UI" w:cs="Segoe UI"/>
          <w:bCs/>
        </w:rPr>
        <w:t xml:space="preserve">: para la </w:t>
      </w:r>
      <w:proofErr w:type="spellStart"/>
      <w:r w:rsidRPr="007D4446">
        <w:rPr>
          <w:rFonts w:ascii="Segoe UI" w:hAnsi="Segoe UI" w:cs="Segoe UI"/>
          <w:bCs/>
        </w:rPr>
        <w:t>vlan</w:t>
      </w:r>
      <w:proofErr w:type="spellEnd"/>
      <w:r w:rsidRPr="007D4446">
        <w:rPr>
          <w:rFonts w:ascii="Segoe UI" w:hAnsi="Segoe UI" w:cs="Segoe UI"/>
          <w:bCs/>
        </w:rPr>
        <w:t xml:space="preserve"> gerencia, </w:t>
      </w:r>
      <w:proofErr w:type="gramStart"/>
      <w:r w:rsidRPr="007D4446">
        <w:rPr>
          <w:rFonts w:ascii="Segoe UI" w:hAnsi="Segoe UI" w:cs="Segoe UI"/>
          <w:bCs/>
        </w:rPr>
        <w:t>sus host</w:t>
      </w:r>
      <w:proofErr w:type="gramEnd"/>
      <w:r w:rsidRPr="007D4446">
        <w:rPr>
          <w:rFonts w:ascii="Segoe UI" w:hAnsi="Segoe UI" w:cs="Segoe UI"/>
          <w:bCs/>
        </w:rPr>
        <w:t xml:space="preserve"> se llamar</w:t>
      </w:r>
      <w:r w:rsidR="007D4446" w:rsidRPr="007D4446">
        <w:rPr>
          <w:rFonts w:ascii="Segoe UI" w:hAnsi="Segoe UI" w:cs="Segoe UI"/>
          <w:bCs/>
        </w:rPr>
        <w:t xml:space="preserve">án </w:t>
      </w:r>
      <w:r w:rsidRPr="007D4446">
        <w:rPr>
          <w:rFonts w:ascii="Segoe UI" w:hAnsi="Segoe UI" w:cs="Segoe UI"/>
          <w:bCs/>
        </w:rPr>
        <w:t>gerencia1, gerencia2, gerencia3</w:t>
      </w:r>
      <w:r w:rsidR="00B15A05" w:rsidRPr="007D4446">
        <w:rPr>
          <w:rFonts w:ascii="Segoe UI" w:hAnsi="Segoe UI" w:cs="Segoe UI"/>
          <w:bCs/>
        </w:rPr>
        <w:t xml:space="preserve"> </w:t>
      </w:r>
      <w:r w:rsidRPr="007D4446">
        <w:rPr>
          <w:rFonts w:ascii="Segoe UI" w:hAnsi="Segoe UI" w:cs="Segoe UI"/>
          <w:bCs/>
        </w:rPr>
        <w:t>(estando estos host conectados a diferentes redes)</w:t>
      </w:r>
    </w:p>
    <w:p w14:paraId="20F23BD0" w14:textId="77777777" w:rsidR="00D9179F" w:rsidRDefault="00D9179F" w:rsidP="00D9179F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361124B8" w14:textId="6E2151C4" w:rsidR="00D9179F" w:rsidRPr="007D4446" w:rsidRDefault="00886787" w:rsidP="00D9179F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886787">
        <w:rPr>
          <w:rFonts w:ascii="Segoe UI" w:hAnsi="Segoe UI" w:cs="Segoe UI"/>
          <w:bCs/>
          <w:noProof/>
        </w:rPr>
        <w:drawing>
          <wp:inline distT="0" distB="0" distL="0" distR="0" wp14:anchorId="0F4ACFC8" wp14:editId="040F9F58">
            <wp:extent cx="5127353" cy="3013545"/>
            <wp:effectExtent l="152400" t="152400" r="359410" b="3587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291" cy="3017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E17FA" w14:textId="77777777" w:rsidR="007D4446" w:rsidRPr="00FD1DEA" w:rsidRDefault="007D4446" w:rsidP="007D4446">
      <w:pPr>
        <w:jc w:val="both"/>
        <w:rPr>
          <w:rFonts w:ascii="Segoe UI" w:hAnsi="Segoe UI" w:cs="Segoe UI"/>
          <w:b w:val="0"/>
          <w:bCs/>
          <w:color w:val="auto"/>
          <w:lang w:eastAsia="zh-CN"/>
        </w:rPr>
      </w:pPr>
    </w:p>
    <w:p w14:paraId="262D1ABC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39637061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0A1ACEA3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5ED3151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5CD39C5B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46ABB7F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5F725A28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4174A237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5BE6B00" w14:textId="77777777" w:rsidR="00886787" w:rsidRDefault="00886787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14FFBA4" w14:textId="77777777" w:rsidR="00886787" w:rsidRDefault="00886787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003DA4F" w14:textId="2E7A5574" w:rsidR="00FD1DEA" w:rsidRDefault="00FD1DEA" w:rsidP="007D4446">
      <w:pPr>
        <w:pStyle w:val="Prrafodelista"/>
        <w:numPr>
          <w:ilvl w:val="0"/>
          <w:numId w:val="18"/>
        </w:numPr>
        <w:jc w:val="both"/>
        <w:rPr>
          <w:rFonts w:ascii="Segoe UI" w:hAnsi="Segoe UI" w:cs="Segoe UI"/>
          <w:bCs/>
        </w:rPr>
      </w:pPr>
      <w:r w:rsidRPr="007D4446">
        <w:rPr>
          <w:rFonts w:ascii="Segoe UI" w:hAnsi="Segoe UI" w:cs="Segoe UI"/>
          <w:bCs/>
        </w:rPr>
        <w:lastRenderedPageBreak/>
        <w:t>Al finalizar, los host</w:t>
      </w:r>
      <w:r w:rsidR="009672ED">
        <w:rPr>
          <w:rFonts w:ascii="Segoe UI" w:hAnsi="Segoe UI" w:cs="Segoe UI"/>
          <w:bCs/>
        </w:rPr>
        <w:t>s</w:t>
      </w:r>
      <w:r w:rsidRPr="007D4446">
        <w:rPr>
          <w:rFonts w:ascii="Segoe UI" w:hAnsi="Segoe UI" w:cs="Segoe UI"/>
          <w:bCs/>
        </w:rPr>
        <w:t xml:space="preserve"> pertenecientes a cada </w:t>
      </w:r>
      <w:proofErr w:type="spellStart"/>
      <w:r w:rsidRPr="007D4446">
        <w:rPr>
          <w:rFonts w:ascii="Segoe UI" w:hAnsi="Segoe UI" w:cs="Segoe UI"/>
          <w:bCs/>
        </w:rPr>
        <w:t>vlan</w:t>
      </w:r>
      <w:proofErr w:type="spellEnd"/>
      <w:r w:rsidRPr="007D4446">
        <w:rPr>
          <w:rFonts w:ascii="Segoe UI" w:hAnsi="Segoe UI" w:cs="Segoe UI"/>
          <w:bCs/>
        </w:rPr>
        <w:t xml:space="preserve"> se deben comunicar</w:t>
      </w:r>
      <w:r w:rsidR="007D4446" w:rsidRPr="007D4446">
        <w:rPr>
          <w:rFonts w:ascii="Segoe UI" w:hAnsi="Segoe UI" w:cs="Segoe UI"/>
          <w:bCs/>
        </w:rPr>
        <w:t xml:space="preserve"> </w:t>
      </w:r>
      <w:r w:rsidRPr="007D4446">
        <w:rPr>
          <w:rFonts w:ascii="Segoe UI" w:hAnsi="Segoe UI" w:cs="Segoe UI"/>
          <w:bCs/>
        </w:rPr>
        <w:t xml:space="preserve">exitosamente, </w:t>
      </w:r>
      <w:r w:rsidR="009672ED" w:rsidRPr="007D4446">
        <w:rPr>
          <w:rFonts w:ascii="Segoe UI" w:hAnsi="Segoe UI" w:cs="Segoe UI"/>
          <w:bCs/>
        </w:rPr>
        <w:t>aun</w:t>
      </w:r>
      <w:r w:rsidRPr="007D4446">
        <w:rPr>
          <w:rFonts w:ascii="Segoe UI" w:hAnsi="Segoe UI" w:cs="Segoe UI"/>
          <w:bCs/>
        </w:rPr>
        <w:t xml:space="preserve"> estando</w:t>
      </w:r>
      <w:r w:rsidR="00724315" w:rsidRPr="007D4446">
        <w:rPr>
          <w:rFonts w:ascii="Segoe UI" w:hAnsi="Segoe UI" w:cs="Segoe UI"/>
          <w:bCs/>
        </w:rPr>
        <w:t xml:space="preserve"> en </w:t>
      </w:r>
      <w:r w:rsidR="009672ED" w:rsidRPr="007D4446">
        <w:rPr>
          <w:rFonts w:ascii="Segoe UI" w:hAnsi="Segoe UI" w:cs="Segoe UI"/>
          <w:bCs/>
        </w:rPr>
        <w:t>diferente</w:t>
      </w:r>
      <w:r w:rsidR="009672ED">
        <w:rPr>
          <w:rFonts w:ascii="Segoe UI" w:hAnsi="Segoe UI" w:cs="Segoe UI"/>
          <w:bCs/>
        </w:rPr>
        <w:t>s</w:t>
      </w:r>
      <w:r w:rsidR="009672ED" w:rsidRPr="007D4446">
        <w:rPr>
          <w:rFonts w:ascii="Segoe UI" w:hAnsi="Segoe UI" w:cs="Segoe UI"/>
          <w:bCs/>
        </w:rPr>
        <w:t xml:space="preserve"> </w:t>
      </w:r>
      <w:proofErr w:type="spellStart"/>
      <w:r w:rsidR="009672ED" w:rsidRPr="007D4446">
        <w:rPr>
          <w:rFonts w:ascii="Segoe UI" w:hAnsi="Segoe UI" w:cs="Segoe UI"/>
          <w:bCs/>
        </w:rPr>
        <w:t>switch</w:t>
      </w:r>
      <w:r w:rsidR="009672ED">
        <w:rPr>
          <w:rFonts w:ascii="Segoe UI" w:hAnsi="Segoe UI" w:cs="Segoe UI"/>
          <w:bCs/>
        </w:rPr>
        <w:t>s</w:t>
      </w:r>
      <w:proofErr w:type="spellEnd"/>
      <w:r w:rsidR="00724315" w:rsidRPr="007D4446">
        <w:rPr>
          <w:rFonts w:ascii="Segoe UI" w:hAnsi="Segoe UI" w:cs="Segoe UI"/>
          <w:bCs/>
        </w:rPr>
        <w:t>.</w:t>
      </w:r>
    </w:p>
    <w:p w14:paraId="73A5FD5A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7CB50CEC" w14:textId="5679A236" w:rsidR="009672ED" w:rsidRPr="00465656" w:rsidRDefault="009672ED" w:rsidP="009672ED">
      <w:pPr>
        <w:pStyle w:val="Prrafodelista"/>
        <w:ind w:left="720"/>
        <w:jc w:val="both"/>
        <w:rPr>
          <w:rFonts w:ascii="Segoe UI" w:hAnsi="Segoe UI" w:cs="Segoe UI"/>
          <w:b/>
          <w:color w:val="460000"/>
        </w:rPr>
      </w:pPr>
      <w:r w:rsidRPr="00465656">
        <w:rPr>
          <w:rFonts w:ascii="Segoe UI" w:hAnsi="Segoe UI" w:cs="Segoe UI"/>
          <w:b/>
          <w:color w:val="460000"/>
        </w:rPr>
        <w:t>VLAN 26:</w:t>
      </w:r>
    </w:p>
    <w:p w14:paraId="4C1FCEE1" w14:textId="77777777" w:rsidR="00586F03" w:rsidRDefault="00586F03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181465B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  <w:noProof/>
        </w:rPr>
      </w:pPr>
    </w:p>
    <w:p w14:paraId="59E12510" w14:textId="422BB310" w:rsidR="00586F03" w:rsidRDefault="00586F03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586F03">
        <w:rPr>
          <w:rFonts w:ascii="Segoe UI" w:hAnsi="Segoe UI" w:cs="Segoe UI"/>
          <w:bCs/>
          <w:noProof/>
        </w:rPr>
        <w:drawing>
          <wp:inline distT="0" distB="0" distL="0" distR="0" wp14:anchorId="6823A31C" wp14:editId="4AF4EE32">
            <wp:extent cx="3218953" cy="2151811"/>
            <wp:effectExtent l="152400" t="152400" r="362585" b="3632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0329"/>
                    <a:stretch/>
                  </pic:blipFill>
                  <pic:spPr bwMode="auto">
                    <a:xfrm>
                      <a:off x="0" y="0"/>
                      <a:ext cx="3234057" cy="2161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8933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1E78E290" w14:textId="18C010DE" w:rsidR="009672ED" w:rsidRPr="00465656" w:rsidRDefault="009672ED" w:rsidP="009672ED">
      <w:pPr>
        <w:pStyle w:val="Prrafodelista"/>
        <w:ind w:left="720"/>
        <w:jc w:val="both"/>
        <w:rPr>
          <w:rFonts w:ascii="Segoe UI" w:hAnsi="Segoe UI" w:cs="Segoe UI"/>
          <w:b/>
          <w:color w:val="460000"/>
        </w:rPr>
      </w:pPr>
      <w:r w:rsidRPr="00465656">
        <w:rPr>
          <w:rFonts w:ascii="Segoe UI" w:hAnsi="Segoe UI" w:cs="Segoe UI"/>
          <w:b/>
          <w:color w:val="460000"/>
        </w:rPr>
        <w:t>VLAN 27:</w:t>
      </w:r>
    </w:p>
    <w:p w14:paraId="7ACC274A" w14:textId="77777777" w:rsidR="00E00F8C" w:rsidRDefault="00E00F8C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42B1D358" w14:textId="67C3BDE9" w:rsidR="00E00F8C" w:rsidRDefault="00E00F8C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E00F8C">
        <w:rPr>
          <w:rFonts w:ascii="Segoe UI" w:hAnsi="Segoe UI" w:cs="Segoe UI"/>
          <w:bCs/>
          <w:noProof/>
        </w:rPr>
        <w:drawing>
          <wp:inline distT="0" distB="0" distL="0" distR="0" wp14:anchorId="5B598B3B" wp14:editId="578E64AB">
            <wp:extent cx="3201120" cy="2073965"/>
            <wp:effectExtent l="152400" t="152400" r="361315" b="3644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8251" cy="207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19F86" w14:textId="77777777" w:rsidR="00E00F8C" w:rsidRDefault="00E00F8C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31D59D26" w14:textId="77777777" w:rsidR="00E00F8C" w:rsidRDefault="00E00F8C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CBBBA42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4FFA592F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C4FCEA0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19551B71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3AEE1FFB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AAD2376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AF28591" w14:textId="77777777" w:rsidR="00B32A05" w:rsidRDefault="00B32A05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6196C6D0" w14:textId="77777777" w:rsidR="00E00F8C" w:rsidRDefault="00E00F8C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579BAC2A" w14:textId="0E11F927" w:rsidR="009672ED" w:rsidRPr="00465656" w:rsidRDefault="009672ED" w:rsidP="009672ED">
      <w:pPr>
        <w:pStyle w:val="Prrafodelista"/>
        <w:ind w:left="720"/>
        <w:jc w:val="both"/>
        <w:rPr>
          <w:rFonts w:ascii="Segoe UI" w:hAnsi="Segoe UI" w:cs="Segoe UI"/>
          <w:b/>
          <w:color w:val="460000"/>
        </w:rPr>
      </w:pPr>
      <w:r w:rsidRPr="00465656">
        <w:rPr>
          <w:rFonts w:ascii="Segoe UI" w:hAnsi="Segoe UI" w:cs="Segoe UI"/>
          <w:b/>
          <w:color w:val="460000"/>
        </w:rPr>
        <w:lastRenderedPageBreak/>
        <w:t>VLAN 28:</w:t>
      </w:r>
    </w:p>
    <w:p w14:paraId="6C89AE06" w14:textId="77777777" w:rsidR="00FF79CD" w:rsidRDefault="00FF79C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2C82E874" w14:textId="6061E9AF" w:rsidR="00FF79CD" w:rsidRDefault="00FF79C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  <w:r w:rsidRPr="00FF79CD">
        <w:rPr>
          <w:rFonts w:ascii="Segoe UI" w:hAnsi="Segoe UI" w:cs="Segoe UI"/>
          <w:bCs/>
          <w:noProof/>
        </w:rPr>
        <w:drawing>
          <wp:inline distT="0" distB="0" distL="0" distR="0" wp14:anchorId="274EC980" wp14:editId="65B5A6BF">
            <wp:extent cx="3378728" cy="2296601"/>
            <wp:effectExtent l="152400" t="152400" r="355600" b="3708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4792" cy="2300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44C64" w14:textId="77777777" w:rsidR="009672ED" w:rsidRDefault="009672ED" w:rsidP="009672ED">
      <w:pPr>
        <w:pStyle w:val="Prrafodelista"/>
        <w:ind w:left="720"/>
        <w:jc w:val="both"/>
        <w:rPr>
          <w:rFonts w:ascii="Segoe UI" w:hAnsi="Segoe UI" w:cs="Segoe UI"/>
          <w:bCs/>
        </w:rPr>
      </w:pPr>
    </w:p>
    <w:p w14:paraId="73B3459A" w14:textId="6CEA3272" w:rsidR="009672ED" w:rsidRPr="00465656" w:rsidRDefault="009672ED" w:rsidP="009672ED">
      <w:pPr>
        <w:pStyle w:val="Prrafodelista"/>
        <w:ind w:left="720"/>
        <w:jc w:val="both"/>
        <w:rPr>
          <w:rFonts w:ascii="Segoe UI" w:hAnsi="Segoe UI" w:cs="Segoe UI"/>
          <w:b/>
          <w:color w:val="460000"/>
        </w:rPr>
      </w:pPr>
      <w:r w:rsidRPr="00465656">
        <w:rPr>
          <w:rFonts w:ascii="Segoe UI" w:hAnsi="Segoe UI" w:cs="Segoe UI"/>
          <w:b/>
          <w:color w:val="460000"/>
        </w:rPr>
        <w:t>VLAN 29:</w:t>
      </w:r>
    </w:p>
    <w:p w14:paraId="397E83F3" w14:textId="77777777" w:rsidR="007D4446" w:rsidRDefault="007D4446" w:rsidP="00FD1DEA">
      <w:pPr>
        <w:rPr>
          <w:rFonts w:ascii="Segoe UI" w:hAnsi="Segoe UI" w:cs="Segoe UI"/>
          <w:b w:val="0"/>
          <w:bCs/>
          <w:color w:val="auto"/>
          <w:lang w:eastAsia="zh-CN"/>
        </w:rPr>
      </w:pPr>
    </w:p>
    <w:p w14:paraId="257315D3" w14:textId="55968B23" w:rsidR="004C0FA3" w:rsidRDefault="004C0FA3" w:rsidP="00B32A05">
      <w:pPr>
        <w:ind w:left="720"/>
        <w:rPr>
          <w:rFonts w:ascii="Segoe UI" w:hAnsi="Segoe UI" w:cs="Segoe UI"/>
          <w:b w:val="0"/>
          <w:bCs/>
          <w:color w:val="auto"/>
          <w:lang w:eastAsia="zh-CN"/>
        </w:rPr>
      </w:pPr>
      <w:r w:rsidRPr="004C0FA3">
        <w:rPr>
          <w:rFonts w:ascii="Segoe UI" w:hAnsi="Segoe UI" w:cs="Segoe UI"/>
          <w:b w:val="0"/>
          <w:bCs/>
          <w:noProof/>
          <w:color w:val="auto"/>
          <w:lang w:eastAsia="zh-CN"/>
        </w:rPr>
        <w:drawing>
          <wp:inline distT="0" distB="0" distL="0" distR="0" wp14:anchorId="0B64A4E5" wp14:editId="64410217">
            <wp:extent cx="3346174" cy="2692149"/>
            <wp:effectExtent l="152400" t="152400" r="368935" b="3562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8248" cy="2701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CE5FD" w14:textId="3045FA1F" w:rsidR="009B2926" w:rsidRPr="00C74616" w:rsidRDefault="009B2926" w:rsidP="00FD1DEA">
      <w:pPr>
        <w:rPr>
          <w:rFonts w:ascii="Segoe UI" w:hAnsi="Segoe UI" w:cs="Segoe UI"/>
          <w:lang w:eastAsia="zh-CN"/>
        </w:rPr>
      </w:pPr>
    </w:p>
    <w:sectPr w:rsidR="009B2926" w:rsidRPr="00C74616" w:rsidSect="00D94A20">
      <w:headerReference w:type="default" r:id="rId36"/>
      <w:footerReference w:type="default" r:id="rId37"/>
      <w:pgSz w:w="11906" w:h="16838" w:code="9"/>
      <w:pgMar w:top="720" w:right="1134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44F30" w14:textId="77777777" w:rsidR="00B85FD1" w:rsidRDefault="00B85FD1">
      <w:r>
        <w:separator/>
      </w:r>
    </w:p>
    <w:p w14:paraId="492EEE88" w14:textId="77777777" w:rsidR="00B85FD1" w:rsidRDefault="00B85FD1"/>
  </w:endnote>
  <w:endnote w:type="continuationSeparator" w:id="0">
    <w:p w14:paraId="11209F15" w14:textId="77777777" w:rsidR="00B85FD1" w:rsidRDefault="00B85FD1">
      <w:r>
        <w:continuationSeparator/>
      </w:r>
    </w:p>
    <w:p w14:paraId="2B839776" w14:textId="77777777" w:rsidR="00B85FD1" w:rsidRDefault="00B85FD1"/>
  </w:endnote>
  <w:endnote w:type="continuationNotice" w:id="1">
    <w:p w14:paraId="748167D9" w14:textId="77777777" w:rsidR="00B85FD1" w:rsidRDefault="00B85F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9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79FA2A7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304800" t="323850" r="314325" b="3333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9A0000"/>
                            </a:solidFill>
                            <a:ln>
                              <a:noFill/>
                            </a:ln>
                            <a:effectLst>
                              <a:outerShdw blurRad="381000" sx="102000" sy="102000" algn="ctr" rotWithShape="0">
                                <a:prstClr val="black">
                                  <a:alpha val="57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B2BCB49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" fillcolor="#9a0000" stroked="f" strokeweight="2pt">
                    <v:shadow on="t" type="perspective" color="black" opacity="37355f" offset="0,0" matrix="66847f,,,66847f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BB0B70" w:rsidRDefault="00394BB1">
                          <w:pPr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</w:pPr>
                          <w:r w:rsidRPr="00BB0B70"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BB0B70" w:rsidRDefault="00394BB1">
                    <w:pPr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</w:pPr>
                    <w:r w:rsidRPr="00BB0B70"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B1DC9" w14:textId="77777777" w:rsidR="00B85FD1" w:rsidRDefault="00B85FD1">
      <w:r>
        <w:separator/>
      </w:r>
    </w:p>
    <w:p w14:paraId="5E2286BA" w14:textId="77777777" w:rsidR="00B85FD1" w:rsidRDefault="00B85FD1"/>
  </w:footnote>
  <w:footnote w:type="continuationSeparator" w:id="0">
    <w:p w14:paraId="67D0D180" w14:textId="77777777" w:rsidR="00B85FD1" w:rsidRDefault="00B85FD1">
      <w:r>
        <w:continuationSeparator/>
      </w:r>
    </w:p>
    <w:p w14:paraId="5102023A" w14:textId="77777777" w:rsidR="00B85FD1" w:rsidRDefault="00B85FD1"/>
  </w:footnote>
  <w:footnote w:type="continuationNotice" w:id="1">
    <w:p w14:paraId="38B78E61" w14:textId="77777777" w:rsidR="00B85FD1" w:rsidRDefault="00B85FD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093784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4526D013" w:rsidR="00D077E9" w:rsidRPr="00BB0B7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9A0000"/>
              <w:sz w:val="20"/>
              <w:szCs w:val="16"/>
            </w:rPr>
          </w:pPr>
        </w:p>
        <w:p w14:paraId="0D5FFBA4" w14:textId="106BD4BA" w:rsidR="00370673" w:rsidRPr="00BB0B70" w:rsidRDefault="00093784" w:rsidP="000C4A6A">
          <w:pPr>
            <w:spacing w:before="60"/>
            <w:rPr>
              <w:rFonts w:ascii="Poppins" w:hAnsi="Poppins" w:cs="Poppins"/>
              <w:color w:val="9A0000"/>
              <w:sz w:val="20"/>
              <w:szCs w:val="16"/>
            </w:rPr>
          </w:pPr>
          <w:r w:rsidRPr="00BB0B70">
            <w:rPr>
              <w:noProof/>
              <w:color w:val="9A0000"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E1DB16" wp14:editId="080216BB">
                    <wp:simplePos x="0" y="0"/>
                    <wp:positionH relativeFrom="column">
                      <wp:posOffset>-36728</wp:posOffset>
                    </wp:positionH>
                    <wp:positionV relativeFrom="paragraph">
                      <wp:posOffset>317830</wp:posOffset>
                    </wp:positionV>
                    <wp:extent cx="6301282" cy="0"/>
                    <wp:effectExtent l="19050" t="19050" r="23495" b="19050"/>
                    <wp:wrapNone/>
                    <wp:docPr id="2" name="Conector recto 2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301282" cy="0"/>
                            </a:xfrm>
                            <a:prstGeom prst="line">
                              <a:avLst/>
                            </a:prstGeom>
                            <a:ln w="38100" cap="rnd">
                              <a:solidFill>
                                <a:srgbClr val="9A0000"/>
                              </a:solidFill>
                              <a:headEnd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43E575E" id="Conector recto 2" o:spid="_x0000_s1026" alt="divisor de texto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25.05pt" to="49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" strokecolor="#9a0000" strokeweight="3pt">
                    <v:stroke startarrowwidth="wide" startarrowlength="long" endcap="round"/>
                  </v:line>
                </w:pict>
              </mc:Fallback>
            </mc:AlternateContent>
          </w:r>
          <w:r w:rsidR="00D353CF">
            <w:rPr>
              <w:rFonts w:ascii="Poppins" w:hAnsi="Poppins" w:cs="Poppins"/>
              <w:color w:val="9A0000"/>
              <w:sz w:val="20"/>
              <w:szCs w:val="16"/>
            </w:rPr>
            <w:t xml:space="preserve">ACTIVIDAD 7: VLAN                                                                                                                         </w:t>
          </w:r>
          <w:r w:rsidR="00BE5625" w:rsidRPr="00BB0B70">
            <w:rPr>
              <w:rFonts w:ascii="Poppins" w:hAnsi="Poppins" w:cs="Poppins"/>
              <w:color w:val="9A0000"/>
              <w:sz w:val="20"/>
              <w:szCs w:val="16"/>
            </w:rPr>
            <w:t>ADMINISTRACIÓN DE REDES</w:t>
          </w:r>
        </w:p>
      </w:tc>
    </w:tr>
  </w:tbl>
  <w:p w14:paraId="23DFB0F7" w14:textId="3873B5F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E89"/>
    <w:multiLevelType w:val="hybridMultilevel"/>
    <w:tmpl w:val="90244AF8"/>
    <w:lvl w:ilvl="0" w:tplc="3B20B0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37D8"/>
    <w:multiLevelType w:val="hybridMultilevel"/>
    <w:tmpl w:val="BB321D68"/>
    <w:lvl w:ilvl="0" w:tplc="92AC5D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CC5BDA"/>
    <w:multiLevelType w:val="hybridMultilevel"/>
    <w:tmpl w:val="E5B6F454"/>
    <w:lvl w:ilvl="0" w:tplc="FB04674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E1CB7"/>
    <w:multiLevelType w:val="hybridMultilevel"/>
    <w:tmpl w:val="22E28A10"/>
    <w:lvl w:ilvl="0" w:tplc="E1BEDC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F1778"/>
    <w:multiLevelType w:val="hybridMultilevel"/>
    <w:tmpl w:val="02388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55F87"/>
    <w:multiLevelType w:val="hybridMultilevel"/>
    <w:tmpl w:val="F3EE7E36"/>
    <w:lvl w:ilvl="0" w:tplc="3B20B00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E13D5C"/>
    <w:multiLevelType w:val="hybridMultilevel"/>
    <w:tmpl w:val="741E1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D18D8"/>
    <w:multiLevelType w:val="hybridMultilevel"/>
    <w:tmpl w:val="0AD6F892"/>
    <w:lvl w:ilvl="0" w:tplc="C2F239F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C7116"/>
    <w:multiLevelType w:val="hybridMultilevel"/>
    <w:tmpl w:val="02AAA59E"/>
    <w:lvl w:ilvl="0" w:tplc="D674BF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44650"/>
    <w:multiLevelType w:val="hybridMultilevel"/>
    <w:tmpl w:val="66A8A5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052652"/>
    <w:multiLevelType w:val="hybridMultilevel"/>
    <w:tmpl w:val="4AD2DC46"/>
    <w:lvl w:ilvl="0" w:tplc="2D20ADF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004E83"/>
    <w:multiLevelType w:val="multilevel"/>
    <w:tmpl w:val="7FB48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>
      <w:numFmt w:val="decimal"/>
      <w:isLgl/>
      <w:lvlText w:val="%1.%2."/>
      <w:lvlJc w:val="left"/>
      <w:pPr>
        <w:ind w:left="1440" w:hanging="720"/>
      </w:pPr>
      <w:rPr>
        <w:rFonts w:asciiTheme="minorHAnsi" w:hAnsiTheme="minorHAnsi" w:hint="default"/>
        <w:b w:val="0"/>
        <w:color w:val="082A75" w:themeColor="text2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asciiTheme="minorHAnsi" w:hAnsiTheme="minorHAnsi" w:hint="default"/>
        <w:b w:val="0"/>
        <w:color w:val="082A75" w:themeColor="text2"/>
      </w:rPr>
    </w:lvl>
    <w:lvl w:ilvl="3">
      <w:start w:val="1"/>
      <w:numFmt w:val="decimal"/>
      <w:isLgl/>
      <w:lvlText w:val="%1.%2.%3.%4."/>
      <w:lvlJc w:val="left"/>
      <w:pPr>
        <w:ind w:left="2160" w:hanging="1440"/>
      </w:pPr>
      <w:rPr>
        <w:rFonts w:asciiTheme="minorHAnsi" w:hAnsiTheme="minorHAnsi" w:hint="default"/>
        <w:b w:val="0"/>
        <w:color w:val="082A75" w:themeColor="text2"/>
      </w:rPr>
    </w:lvl>
    <w:lvl w:ilvl="4">
      <w:start w:val="1"/>
      <w:numFmt w:val="decimal"/>
      <w:isLgl/>
      <w:lvlText w:val="%1.%2.%3.%4.%5."/>
      <w:lvlJc w:val="left"/>
      <w:pPr>
        <w:ind w:left="2520" w:hanging="1800"/>
      </w:pPr>
      <w:rPr>
        <w:rFonts w:asciiTheme="minorHAnsi" w:hAnsiTheme="minorHAnsi" w:hint="default"/>
        <w:b w:val="0"/>
        <w:color w:val="082A75" w:themeColor="text2"/>
      </w:rPr>
    </w:lvl>
    <w:lvl w:ilvl="5">
      <w:start w:val="1"/>
      <w:numFmt w:val="decimal"/>
      <w:isLgl/>
      <w:lvlText w:val="%1.%2.%3.%4.%5.%6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7">
      <w:start w:val="1"/>
      <w:numFmt w:val="decimal"/>
      <w:isLgl/>
      <w:lvlText w:val="%1.%2.%3.%4.%5.%6.%7.%8."/>
      <w:lvlJc w:val="left"/>
      <w:pPr>
        <w:ind w:left="3240" w:hanging="2520"/>
      </w:pPr>
      <w:rPr>
        <w:rFonts w:asciiTheme="minorHAnsi" w:hAnsiTheme="minorHAnsi" w:hint="default"/>
        <w:b w:val="0"/>
        <w:color w:val="082A75" w:themeColor="text2"/>
      </w:rPr>
    </w:lvl>
    <w:lvl w:ilvl="8">
      <w:start w:val="1"/>
      <w:numFmt w:val="decimal"/>
      <w:isLgl/>
      <w:lvlText w:val="%1.%2.%3.%4.%5.%6.%7.%8.%9."/>
      <w:lvlJc w:val="left"/>
      <w:pPr>
        <w:ind w:left="3600" w:hanging="2880"/>
      </w:pPr>
      <w:rPr>
        <w:rFonts w:asciiTheme="minorHAnsi" w:hAnsiTheme="minorHAnsi" w:hint="default"/>
        <w:b w:val="0"/>
        <w:color w:val="082A75" w:themeColor="text2"/>
      </w:rPr>
    </w:lvl>
  </w:abstractNum>
  <w:abstractNum w:abstractNumId="12" w15:restartNumberingAfterBreak="0">
    <w:nsid w:val="45132DC1"/>
    <w:multiLevelType w:val="multilevel"/>
    <w:tmpl w:val="B6B6D1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9811A5"/>
    <w:multiLevelType w:val="hybridMultilevel"/>
    <w:tmpl w:val="1EBECDAA"/>
    <w:lvl w:ilvl="0" w:tplc="8C5C1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6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8437F"/>
    <w:multiLevelType w:val="hybridMultilevel"/>
    <w:tmpl w:val="9BD484EA"/>
    <w:lvl w:ilvl="0" w:tplc="AD260A4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0932FC"/>
    <w:multiLevelType w:val="hybridMultilevel"/>
    <w:tmpl w:val="4FA62D12"/>
    <w:lvl w:ilvl="0" w:tplc="8DE629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715BDF"/>
    <w:multiLevelType w:val="hybridMultilevel"/>
    <w:tmpl w:val="AA864C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E625008"/>
    <w:multiLevelType w:val="hybridMultilevel"/>
    <w:tmpl w:val="0C5C63AE"/>
    <w:lvl w:ilvl="0" w:tplc="5B927DD0">
      <w:numFmt w:val="bullet"/>
      <w:lvlText w:val="-"/>
      <w:lvlJc w:val="left"/>
      <w:pPr>
        <w:ind w:left="1080" w:hanging="360"/>
      </w:pPr>
      <w:rPr>
        <w:rFonts w:ascii="Bahnschrift" w:eastAsiaTheme="minorEastAsia" w:hAnsi="Bahnschrift" w:cstheme="minorBidi" w:hint="default"/>
      </w:rPr>
    </w:lvl>
    <w:lvl w:ilvl="1" w:tplc="6344BEA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b/>
        <w:bCs w:val="0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0"/>
  </w:num>
  <w:num w:numId="4">
    <w:abstractNumId w:val="7"/>
  </w:num>
  <w:num w:numId="5">
    <w:abstractNumId w:val="11"/>
  </w:num>
  <w:num w:numId="6">
    <w:abstractNumId w:val="14"/>
  </w:num>
  <w:num w:numId="7">
    <w:abstractNumId w:val="2"/>
  </w:num>
  <w:num w:numId="8">
    <w:abstractNumId w:val="15"/>
  </w:num>
  <w:num w:numId="9">
    <w:abstractNumId w:val="1"/>
  </w:num>
  <w:num w:numId="10">
    <w:abstractNumId w:val="4"/>
  </w:num>
  <w:num w:numId="11">
    <w:abstractNumId w:val="8"/>
  </w:num>
  <w:num w:numId="12">
    <w:abstractNumId w:val="6"/>
  </w:num>
  <w:num w:numId="13">
    <w:abstractNumId w:val="0"/>
  </w:num>
  <w:num w:numId="14">
    <w:abstractNumId w:val="5"/>
  </w:num>
  <w:num w:numId="15">
    <w:abstractNumId w:val="16"/>
  </w:num>
  <w:num w:numId="16">
    <w:abstractNumId w:val="3"/>
  </w:num>
  <w:num w:numId="17">
    <w:abstractNumId w:val="9"/>
  </w:num>
  <w:num w:numId="18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ff0f0,#fff5f5,#fffbfb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838"/>
    <w:rsid w:val="00001483"/>
    <w:rsid w:val="00004FD7"/>
    <w:rsid w:val="0000542F"/>
    <w:rsid w:val="00005A47"/>
    <w:rsid w:val="00005B22"/>
    <w:rsid w:val="00006122"/>
    <w:rsid w:val="00011891"/>
    <w:rsid w:val="000132EB"/>
    <w:rsid w:val="00015169"/>
    <w:rsid w:val="0001561F"/>
    <w:rsid w:val="00017EAE"/>
    <w:rsid w:val="00020C80"/>
    <w:rsid w:val="00021E6D"/>
    <w:rsid w:val="00023104"/>
    <w:rsid w:val="0002482E"/>
    <w:rsid w:val="0002609C"/>
    <w:rsid w:val="000277FF"/>
    <w:rsid w:val="00027D0A"/>
    <w:rsid w:val="00030F59"/>
    <w:rsid w:val="00031877"/>
    <w:rsid w:val="000323BA"/>
    <w:rsid w:val="0003325A"/>
    <w:rsid w:val="0003588D"/>
    <w:rsid w:val="000366F4"/>
    <w:rsid w:val="00040F4C"/>
    <w:rsid w:val="00041B71"/>
    <w:rsid w:val="00041E66"/>
    <w:rsid w:val="00042904"/>
    <w:rsid w:val="00043A72"/>
    <w:rsid w:val="00044D7F"/>
    <w:rsid w:val="000464C4"/>
    <w:rsid w:val="00047AF3"/>
    <w:rsid w:val="00050324"/>
    <w:rsid w:val="000518CE"/>
    <w:rsid w:val="00053E14"/>
    <w:rsid w:val="000543B6"/>
    <w:rsid w:val="00061A05"/>
    <w:rsid w:val="00061F2F"/>
    <w:rsid w:val="00067046"/>
    <w:rsid w:val="0006746E"/>
    <w:rsid w:val="0007039C"/>
    <w:rsid w:val="0007061F"/>
    <w:rsid w:val="00071AEB"/>
    <w:rsid w:val="000725F0"/>
    <w:rsid w:val="000728BC"/>
    <w:rsid w:val="00073E22"/>
    <w:rsid w:val="0007403C"/>
    <w:rsid w:val="000747A0"/>
    <w:rsid w:val="0007650E"/>
    <w:rsid w:val="00081BF6"/>
    <w:rsid w:val="00082817"/>
    <w:rsid w:val="000903CE"/>
    <w:rsid w:val="00093784"/>
    <w:rsid w:val="00093E29"/>
    <w:rsid w:val="00095DBF"/>
    <w:rsid w:val="0009721A"/>
    <w:rsid w:val="000A0150"/>
    <w:rsid w:val="000A0A92"/>
    <w:rsid w:val="000A130C"/>
    <w:rsid w:val="000A1B32"/>
    <w:rsid w:val="000A5714"/>
    <w:rsid w:val="000A66C0"/>
    <w:rsid w:val="000A7832"/>
    <w:rsid w:val="000B1794"/>
    <w:rsid w:val="000B447D"/>
    <w:rsid w:val="000B4C7A"/>
    <w:rsid w:val="000C07A4"/>
    <w:rsid w:val="000C131E"/>
    <w:rsid w:val="000C296E"/>
    <w:rsid w:val="000C36B2"/>
    <w:rsid w:val="000C4A6A"/>
    <w:rsid w:val="000C6D20"/>
    <w:rsid w:val="000C7C28"/>
    <w:rsid w:val="000D0EA7"/>
    <w:rsid w:val="000D1BF6"/>
    <w:rsid w:val="000D2612"/>
    <w:rsid w:val="000D38C7"/>
    <w:rsid w:val="000D5D80"/>
    <w:rsid w:val="000D6E1C"/>
    <w:rsid w:val="000E0FCB"/>
    <w:rsid w:val="000E1AE4"/>
    <w:rsid w:val="000E2218"/>
    <w:rsid w:val="000E4D72"/>
    <w:rsid w:val="000E4EE3"/>
    <w:rsid w:val="000E63C9"/>
    <w:rsid w:val="000E63CA"/>
    <w:rsid w:val="000E67DC"/>
    <w:rsid w:val="000E6CF8"/>
    <w:rsid w:val="000F09D1"/>
    <w:rsid w:val="000F0DB9"/>
    <w:rsid w:val="000F1E9E"/>
    <w:rsid w:val="000F21A4"/>
    <w:rsid w:val="000F38B9"/>
    <w:rsid w:val="000F38DD"/>
    <w:rsid w:val="000F40CD"/>
    <w:rsid w:val="000F597C"/>
    <w:rsid w:val="000F5D76"/>
    <w:rsid w:val="000F7062"/>
    <w:rsid w:val="000F72CE"/>
    <w:rsid w:val="0010183B"/>
    <w:rsid w:val="00101D93"/>
    <w:rsid w:val="00101FE6"/>
    <w:rsid w:val="00102537"/>
    <w:rsid w:val="00102E84"/>
    <w:rsid w:val="00102FD2"/>
    <w:rsid w:val="00103568"/>
    <w:rsid w:val="001036B2"/>
    <w:rsid w:val="00104419"/>
    <w:rsid w:val="001109D9"/>
    <w:rsid w:val="0011169D"/>
    <w:rsid w:val="00112B3B"/>
    <w:rsid w:val="0011339C"/>
    <w:rsid w:val="001175FD"/>
    <w:rsid w:val="001210C9"/>
    <w:rsid w:val="00121C47"/>
    <w:rsid w:val="00122B3E"/>
    <w:rsid w:val="00124324"/>
    <w:rsid w:val="00124B88"/>
    <w:rsid w:val="00125E1F"/>
    <w:rsid w:val="00130E9D"/>
    <w:rsid w:val="00132A43"/>
    <w:rsid w:val="001358E9"/>
    <w:rsid w:val="00136EE6"/>
    <w:rsid w:val="001376D5"/>
    <w:rsid w:val="00140FC6"/>
    <w:rsid w:val="00141218"/>
    <w:rsid w:val="001423E4"/>
    <w:rsid w:val="001478DF"/>
    <w:rsid w:val="00150A6D"/>
    <w:rsid w:val="00151AAB"/>
    <w:rsid w:val="001529B7"/>
    <w:rsid w:val="00154249"/>
    <w:rsid w:val="00154888"/>
    <w:rsid w:val="001552DA"/>
    <w:rsid w:val="00157864"/>
    <w:rsid w:val="001669C4"/>
    <w:rsid w:val="00170161"/>
    <w:rsid w:val="00171B1A"/>
    <w:rsid w:val="00171B28"/>
    <w:rsid w:val="00172525"/>
    <w:rsid w:val="00175247"/>
    <w:rsid w:val="00180DB1"/>
    <w:rsid w:val="0018148E"/>
    <w:rsid w:val="0018297B"/>
    <w:rsid w:val="001829EF"/>
    <w:rsid w:val="00185B35"/>
    <w:rsid w:val="00187877"/>
    <w:rsid w:val="0019010F"/>
    <w:rsid w:val="00191497"/>
    <w:rsid w:val="00193657"/>
    <w:rsid w:val="001949CA"/>
    <w:rsid w:val="0019621A"/>
    <w:rsid w:val="00196A7E"/>
    <w:rsid w:val="00196BEC"/>
    <w:rsid w:val="00197585"/>
    <w:rsid w:val="001A3944"/>
    <w:rsid w:val="001A3C86"/>
    <w:rsid w:val="001A4473"/>
    <w:rsid w:val="001A7AE1"/>
    <w:rsid w:val="001B1ABB"/>
    <w:rsid w:val="001B297D"/>
    <w:rsid w:val="001B7311"/>
    <w:rsid w:val="001C50FC"/>
    <w:rsid w:val="001C6500"/>
    <w:rsid w:val="001D2D39"/>
    <w:rsid w:val="001D7815"/>
    <w:rsid w:val="001E1AD7"/>
    <w:rsid w:val="001E4D9C"/>
    <w:rsid w:val="001E6F5A"/>
    <w:rsid w:val="001E763D"/>
    <w:rsid w:val="001F2BC8"/>
    <w:rsid w:val="001F520E"/>
    <w:rsid w:val="001F54BA"/>
    <w:rsid w:val="001F5F6B"/>
    <w:rsid w:val="001F7147"/>
    <w:rsid w:val="0020040C"/>
    <w:rsid w:val="0020064D"/>
    <w:rsid w:val="0020257A"/>
    <w:rsid w:val="002042B6"/>
    <w:rsid w:val="00204849"/>
    <w:rsid w:val="0020515A"/>
    <w:rsid w:val="0020577B"/>
    <w:rsid w:val="0020608E"/>
    <w:rsid w:val="0020681F"/>
    <w:rsid w:val="002100E0"/>
    <w:rsid w:val="002109F8"/>
    <w:rsid w:val="0021582F"/>
    <w:rsid w:val="00216FA4"/>
    <w:rsid w:val="0021702B"/>
    <w:rsid w:val="00220B77"/>
    <w:rsid w:val="00224617"/>
    <w:rsid w:val="002254EC"/>
    <w:rsid w:val="0022739E"/>
    <w:rsid w:val="00227470"/>
    <w:rsid w:val="00231152"/>
    <w:rsid w:val="00237644"/>
    <w:rsid w:val="00241F99"/>
    <w:rsid w:val="00242048"/>
    <w:rsid w:val="00242AF5"/>
    <w:rsid w:val="00242DE2"/>
    <w:rsid w:val="002438CF"/>
    <w:rsid w:val="00243EBC"/>
    <w:rsid w:val="00245EE2"/>
    <w:rsid w:val="00246A35"/>
    <w:rsid w:val="002471C4"/>
    <w:rsid w:val="00251152"/>
    <w:rsid w:val="00251232"/>
    <w:rsid w:val="0025235D"/>
    <w:rsid w:val="00255741"/>
    <w:rsid w:val="00257EF3"/>
    <w:rsid w:val="00260A81"/>
    <w:rsid w:val="002613F0"/>
    <w:rsid w:val="00263CE4"/>
    <w:rsid w:val="00265DDF"/>
    <w:rsid w:val="00267B70"/>
    <w:rsid w:val="00267C96"/>
    <w:rsid w:val="0027037A"/>
    <w:rsid w:val="0027073D"/>
    <w:rsid w:val="00271D81"/>
    <w:rsid w:val="0027232F"/>
    <w:rsid w:val="002753AC"/>
    <w:rsid w:val="002759C4"/>
    <w:rsid w:val="00280CB0"/>
    <w:rsid w:val="00280CE7"/>
    <w:rsid w:val="00280FE4"/>
    <w:rsid w:val="002821E2"/>
    <w:rsid w:val="00282390"/>
    <w:rsid w:val="0028269F"/>
    <w:rsid w:val="00284348"/>
    <w:rsid w:val="002853D4"/>
    <w:rsid w:val="00286B8B"/>
    <w:rsid w:val="00290F8F"/>
    <w:rsid w:val="002913B9"/>
    <w:rsid w:val="00292DCC"/>
    <w:rsid w:val="00294731"/>
    <w:rsid w:val="002A0125"/>
    <w:rsid w:val="002A1580"/>
    <w:rsid w:val="002A38FE"/>
    <w:rsid w:val="002A4922"/>
    <w:rsid w:val="002A4D68"/>
    <w:rsid w:val="002A4E33"/>
    <w:rsid w:val="002A592A"/>
    <w:rsid w:val="002A702C"/>
    <w:rsid w:val="002B059D"/>
    <w:rsid w:val="002B110F"/>
    <w:rsid w:val="002B196B"/>
    <w:rsid w:val="002B4256"/>
    <w:rsid w:val="002B44FB"/>
    <w:rsid w:val="002B618C"/>
    <w:rsid w:val="002B7582"/>
    <w:rsid w:val="002B7768"/>
    <w:rsid w:val="002C1DFD"/>
    <w:rsid w:val="002C4615"/>
    <w:rsid w:val="002C51EE"/>
    <w:rsid w:val="002C62D6"/>
    <w:rsid w:val="002C76BC"/>
    <w:rsid w:val="002D2507"/>
    <w:rsid w:val="002D3326"/>
    <w:rsid w:val="002D4714"/>
    <w:rsid w:val="002D560C"/>
    <w:rsid w:val="002E0066"/>
    <w:rsid w:val="002E10AE"/>
    <w:rsid w:val="002E36FC"/>
    <w:rsid w:val="002E3C29"/>
    <w:rsid w:val="002E45B3"/>
    <w:rsid w:val="002E6275"/>
    <w:rsid w:val="002E7400"/>
    <w:rsid w:val="002F1235"/>
    <w:rsid w:val="002F2347"/>
    <w:rsid w:val="002F51F5"/>
    <w:rsid w:val="002F5266"/>
    <w:rsid w:val="00303345"/>
    <w:rsid w:val="0030455F"/>
    <w:rsid w:val="0030459D"/>
    <w:rsid w:val="0030744A"/>
    <w:rsid w:val="00307775"/>
    <w:rsid w:val="00307D5F"/>
    <w:rsid w:val="00310D6C"/>
    <w:rsid w:val="00311884"/>
    <w:rsid w:val="00311911"/>
    <w:rsid w:val="00312137"/>
    <w:rsid w:val="003126B8"/>
    <w:rsid w:val="00312A9C"/>
    <w:rsid w:val="00312B97"/>
    <w:rsid w:val="00317270"/>
    <w:rsid w:val="00317721"/>
    <w:rsid w:val="00320280"/>
    <w:rsid w:val="00320E93"/>
    <w:rsid w:val="00320F0D"/>
    <w:rsid w:val="0032449C"/>
    <w:rsid w:val="00326764"/>
    <w:rsid w:val="00326A46"/>
    <w:rsid w:val="00326DF4"/>
    <w:rsid w:val="00330359"/>
    <w:rsid w:val="00332115"/>
    <w:rsid w:val="00333179"/>
    <w:rsid w:val="00337450"/>
    <w:rsid w:val="0033762F"/>
    <w:rsid w:val="00340B7D"/>
    <w:rsid w:val="0034188F"/>
    <w:rsid w:val="00344FF0"/>
    <w:rsid w:val="003460AC"/>
    <w:rsid w:val="00346F05"/>
    <w:rsid w:val="0034713A"/>
    <w:rsid w:val="0034714D"/>
    <w:rsid w:val="00350C36"/>
    <w:rsid w:val="00350DDE"/>
    <w:rsid w:val="00352D61"/>
    <w:rsid w:val="00355418"/>
    <w:rsid w:val="00355839"/>
    <w:rsid w:val="00355EF0"/>
    <w:rsid w:val="00360494"/>
    <w:rsid w:val="00362063"/>
    <w:rsid w:val="00364169"/>
    <w:rsid w:val="00366A0B"/>
    <w:rsid w:val="00366C7E"/>
    <w:rsid w:val="00370673"/>
    <w:rsid w:val="00371685"/>
    <w:rsid w:val="0037346B"/>
    <w:rsid w:val="00373725"/>
    <w:rsid w:val="0037390B"/>
    <w:rsid w:val="00374A3D"/>
    <w:rsid w:val="00381F38"/>
    <w:rsid w:val="00384443"/>
    <w:rsid w:val="00384DE3"/>
    <w:rsid w:val="00384EA3"/>
    <w:rsid w:val="00384FF8"/>
    <w:rsid w:val="003855F5"/>
    <w:rsid w:val="00391006"/>
    <w:rsid w:val="00391BFF"/>
    <w:rsid w:val="00392E25"/>
    <w:rsid w:val="00394BB1"/>
    <w:rsid w:val="0039513F"/>
    <w:rsid w:val="003A080A"/>
    <w:rsid w:val="003A2BE1"/>
    <w:rsid w:val="003A39A1"/>
    <w:rsid w:val="003A50BA"/>
    <w:rsid w:val="003A7EC2"/>
    <w:rsid w:val="003B1933"/>
    <w:rsid w:val="003B228E"/>
    <w:rsid w:val="003B2EBD"/>
    <w:rsid w:val="003B3161"/>
    <w:rsid w:val="003B41A4"/>
    <w:rsid w:val="003B62EC"/>
    <w:rsid w:val="003C1D5F"/>
    <w:rsid w:val="003C2191"/>
    <w:rsid w:val="003C2E87"/>
    <w:rsid w:val="003C47FA"/>
    <w:rsid w:val="003C545B"/>
    <w:rsid w:val="003C647A"/>
    <w:rsid w:val="003C7BDB"/>
    <w:rsid w:val="003D0B13"/>
    <w:rsid w:val="003D3863"/>
    <w:rsid w:val="003D5691"/>
    <w:rsid w:val="003D6E99"/>
    <w:rsid w:val="003D767D"/>
    <w:rsid w:val="003E0890"/>
    <w:rsid w:val="003E0D82"/>
    <w:rsid w:val="003E1A6C"/>
    <w:rsid w:val="003E3426"/>
    <w:rsid w:val="003E787D"/>
    <w:rsid w:val="003F1321"/>
    <w:rsid w:val="003F4299"/>
    <w:rsid w:val="003F4742"/>
    <w:rsid w:val="003F75B6"/>
    <w:rsid w:val="00400070"/>
    <w:rsid w:val="004000CE"/>
    <w:rsid w:val="00400887"/>
    <w:rsid w:val="00402CB6"/>
    <w:rsid w:val="00402D6D"/>
    <w:rsid w:val="00403E13"/>
    <w:rsid w:val="00405980"/>
    <w:rsid w:val="004110DE"/>
    <w:rsid w:val="00411D29"/>
    <w:rsid w:val="004126D0"/>
    <w:rsid w:val="00415D76"/>
    <w:rsid w:val="004164C9"/>
    <w:rsid w:val="0041735A"/>
    <w:rsid w:val="00425ED4"/>
    <w:rsid w:val="004273BF"/>
    <w:rsid w:val="0042750D"/>
    <w:rsid w:val="0043157B"/>
    <w:rsid w:val="0043396B"/>
    <w:rsid w:val="00433C90"/>
    <w:rsid w:val="00435784"/>
    <w:rsid w:val="00435A5D"/>
    <w:rsid w:val="004378D5"/>
    <w:rsid w:val="0044085A"/>
    <w:rsid w:val="00442CA4"/>
    <w:rsid w:val="00442E52"/>
    <w:rsid w:val="004446E8"/>
    <w:rsid w:val="00445C9D"/>
    <w:rsid w:val="00447CB1"/>
    <w:rsid w:val="0045059F"/>
    <w:rsid w:val="00452002"/>
    <w:rsid w:val="00453B1B"/>
    <w:rsid w:val="00455B2F"/>
    <w:rsid w:val="00457083"/>
    <w:rsid w:val="00457621"/>
    <w:rsid w:val="00457B64"/>
    <w:rsid w:val="00460934"/>
    <w:rsid w:val="00460955"/>
    <w:rsid w:val="00462762"/>
    <w:rsid w:val="00462B18"/>
    <w:rsid w:val="00464D5F"/>
    <w:rsid w:val="00465121"/>
    <w:rsid w:val="004655EE"/>
    <w:rsid w:val="00465656"/>
    <w:rsid w:val="0046765A"/>
    <w:rsid w:val="00470901"/>
    <w:rsid w:val="004715E9"/>
    <w:rsid w:val="00471776"/>
    <w:rsid w:val="00472C0B"/>
    <w:rsid w:val="00476E06"/>
    <w:rsid w:val="00477889"/>
    <w:rsid w:val="00480D34"/>
    <w:rsid w:val="0048477A"/>
    <w:rsid w:val="00485219"/>
    <w:rsid w:val="004876C6"/>
    <w:rsid w:val="00490A4F"/>
    <w:rsid w:val="00492165"/>
    <w:rsid w:val="00497510"/>
    <w:rsid w:val="004A1AB8"/>
    <w:rsid w:val="004A2EB5"/>
    <w:rsid w:val="004A48A8"/>
    <w:rsid w:val="004A779D"/>
    <w:rsid w:val="004A7B61"/>
    <w:rsid w:val="004B0556"/>
    <w:rsid w:val="004B21A5"/>
    <w:rsid w:val="004B2D7A"/>
    <w:rsid w:val="004B4C69"/>
    <w:rsid w:val="004B57FB"/>
    <w:rsid w:val="004C069D"/>
    <w:rsid w:val="004C0FA3"/>
    <w:rsid w:val="004C4C1B"/>
    <w:rsid w:val="004C5839"/>
    <w:rsid w:val="004D0FAF"/>
    <w:rsid w:val="004D2193"/>
    <w:rsid w:val="004D21AD"/>
    <w:rsid w:val="004D5A29"/>
    <w:rsid w:val="004D6A59"/>
    <w:rsid w:val="004D74BE"/>
    <w:rsid w:val="004D7827"/>
    <w:rsid w:val="004E3E82"/>
    <w:rsid w:val="004E5FEE"/>
    <w:rsid w:val="004F07D0"/>
    <w:rsid w:val="004F3B4C"/>
    <w:rsid w:val="004F3D6F"/>
    <w:rsid w:val="004F54F4"/>
    <w:rsid w:val="004F68AB"/>
    <w:rsid w:val="004F72EB"/>
    <w:rsid w:val="004F772D"/>
    <w:rsid w:val="004F7C29"/>
    <w:rsid w:val="00500010"/>
    <w:rsid w:val="005001F4"/>
    <w:rsid w:val="00500B4B"/>
    <w:rsid w:val="005037F0"/>
    <w:rsid w:val="005065A0"/>
    <w:rsid w:val="00507DE9"/>
    <w:rsid w:val="0051001F"/>
    <w:rsid w:val="005100B7"/>
    <w:rsid w:val="00510F9E"/>
    <w:rsid w:val="00512D41"/>
    <w:rsid w:val="00514488"/>
    <w:rsid w:val="00514752"/>
    <w:rsid w:val="005155B9"/>
    <w:rsid w:val="00516A86"/>
    <w:rsid w:val="00516CA9"/>
    <w:rsid w:val="00516F36"/>
    <w:rsid w:val="0051785F"/>
    <w:rsid w:val="00522DF5"/>
    <w:rsid w:val="0052712F"/>
    <w:rsid w:val="005275F6"/>
    <w:rsid w:val="00530175"/>
    <w:rsid w:val="00532D13"/>
    <w:rsid w:val="00533969"/>
    <w:rsid w:val="00536B48"/>
    <w:rsid w:val="00537B53"/>
    <w:rsid w:val="005416AE"/>
    <w:rsid w:val="005442CE"/>
    <w:rsid w:val="00545065"/>
    <w:rsid w:val="00545425"/>
    <w:rsid w:val="0054560C"/>
    <w:rsid w:val="005472E5"/>
    <w:rsid w:val="00547683"/>
    <w:rsid w:val="00547B37"/>
    <w:rsid w:val="00552A2F"/>
    <w:rsid w:val="005552F9"/>
    <w:rsid w:val="005559A2"/>
    <w:rsid w:val="00556794"/>
    <w:rsid w:val="005574F9"/>
    <w:rsid w:val="00557A8E"/>
    <w:rsid w:val="00560409"/>
    <w:rsid w:val="005625B6"/>
    <w:rsid w:val="0056323E"/>
    <w:rsid w:val="00564BD6"/>
    <w:rsid w:val="005669BD"/>
    <w:rsid w:val="00566DFE"/>
    <w:rsid w:val="005679CB"/>
    <w:rsid w:val="00570FCB"/>
    <w:rsid w:val="00572102"/>
    <w:rsid w:val="00575BE1"/>
    <w:rsid w:val="00576F44"/>
    <w:rsid w:val="0057729A"/>
    <w:rsid w:val="005776F5"/>
    <w:rsid w:val="00583F0B"/>
    <w:rsid w:val="0058487D"/>
    <w:rsid w:val="00584AE8"/>
    <w:rsid w:val="00585F2B"/>
    <w:rsid w:val="00586AE4"/>
    <w:rsid w:val="00586F03"/>
    <w:rsid w:val="00587FBC"/>
    <w:rsid w:val="00594FA5"/>
    <w:rsid w:val="00595B01"/>
    <w:rsid w:val="0059657C"/>
    <w:rsid w:val="00596BAC"/>
    <w:rsid w:val="00597E79"/>
    <w:rsid w:val="005A01BC"/>
    <w:rsid w:val="005A1E2C"/>
    <w:rsid w:val="005A2A3A"/>
    <w:rsid w:val="005A4148"/>
    <w:rsid w:val="005B0A84"/>
    <w:rsid w:val="005B4B07"/>
    <w:rsid w:val="005B5729"/>
    <w:rsid w:val="005C1C37"/>
    <w:rsid w:val="005C2037"/>
    <w:rsid w:val="005C2949"/>
    <w:rsid w:val="005C3B74"/>
    <w:rsid w:val="005C4601"/>
    <w:rsid w:val="005C7A74"/>
    <w:rsid w:val="005C7BC5"/>
    <w:rsid w:val="005D12A2"/>
    <w:rsid w:val="005D1856"/>
    <w:rsid w:val="005D2A66"/>
    <w:rsid w:val="005D4C62"/>
    <w:rsid w:val="005D5D8E"/>
    <w:rsid w:val="005D5EF7"/>
    <w:rsid w:val="005E2404"/>
    <w:rsid w:val="005E2A09"/>
    <w:rsid w:val="005E32DB"/>
    <w:rsid w:val="005E4987"/>
    <w:rsid w:val="005E5FA9"/>
    <w:rsid w:val="005E6107"/>
    <w:rsid w:val="005E710E"/>
    <w:rsid w:val="005F173C"/>
    <w:rsid w:val="005F1937"/>
    <w:rsid w:val="005F1BB0"/>
    <w:rsid w:val="005F3348"/>
    <w:rsid w:val="006005D9"/>
    <w:rsid w:val="00603009"/>
    <w:rsid w:val="00603E1E"/>
    <w:rsid w:val="006041D7"/>
    <w:rsid w:val="00605055"/>
    <w:rsid w:val="0060629F"/>
    <w:rsid w:val="00606B16"/>
    <w:rsid w:val="00606B91"/>
    <w:rsid w:val="00606FB2"/>
    <w:rsid w:val="0060760B"/>
    <w:rsid w:val="00611A7C"/>
    <w:rsid w:val="00612093"/>
    <w:rsid w:val="00612401"/>
    <w:rsid w:val="00612C4C"/>
    <w:rsid w:val="006141D6"/>
    <w:rsid w:val="00614CED"/>
    <w:rsid w:val="006173E1"/>
    <w:rsid w:val="00617B85"/>
    <w:rsid w:val="00622320"/>
    <w:rsid w:val="00624145"/>
    <w:rsid w:val="00624D77"/>
    <w:rsid w:val="00625A66"/>
    <w:rsid w:val="00627870"/>
    <w:rsid w:val="006309A0"/>
    <w:rsid w:val="00630ABD"/>
    <w:rsid w:val="00631587"/>
    <w:rsid w:val="00632F61"/>
    <w:rsid w:val="00634B87"/>
    <w:rsid w:val="006409F9"/>
    <w:rsid w:val="00640ABC"/>
    <w:rsid w:val="00650401"/>
    <w:rsid w:val="0065086F"/>
    <w:rsid w:val="00650C91"/>
    <w:rsid w:val="0065203B"/>
    <w:rsid w:val="00652E16"/>
    <w:rsid w:val="00654CDF"/>
    <w:rsid w:val="00654DD0"/>
    <w:rsid w:val="0065652C"/>
    <w:rsid w:val="00656AE2"/>
    <w:rsid w:val="00656C4D"/>
    <w:rsid w:val="00661424"/>
    <w:rsid w:val="00663BBF"/>
    <w:rsid w:val="00664B23"/>
    <w:rsid w:val="006658D0"/>
    <w:rsid w:val="00666B01"/>
    <w:rsid w:val="0067055E"/>
    <w:rsid w:val="006714DE"/>
    <w:rsid w:val="006757C6"/>
    <w:rsid w:val="00676011"/>
    <w:rsid w:val="00677B61"/>
    <w:rsid w:val="00680029"/>
    <w:rsid w:val="00680844"/>
    <w:rsid w:val="00681229"/>
    <w:rsid w:val="006829CB"/>
    <w:rsid w:val="00683F56"/>
    <w:rsid w:val="0068553D"/>
    <w:rsid w:val="00685E16"/>
    <w:rsid w:val="00686ACF"/>
    <w:rsid w:val="006878A1"/>
    <w:rsid w:val="006907E3"/>
    <w:rsid w:val="006924BD"/>
    <w:rsid w:val="00693765"/>
    <w:rsid w:val="00696F2B"/>
    <w:rsid w:val="006A317A"/>
    <w:rsid w:val="006A53E5"/>
    <w:rsid w:val="006B1821"/>
    <w:rsid w:val="006B2803"/>
    <w:rsid w:val="006B28D3"/>
    <w:rsid w:val="006B2E46"/>
    <w:rsid w:val="006B493B"/>
    <w:rsid w:val="006C514E"/>
    <w:rsid w:val="006D05DC"/>
    <w:rsid w:val="006D0A41"/>
    <w:rsid w:val="006D1B92"/>
    <w:rsid w:val="006D3580"/>
    <w:rsid w:val="006D35B4"/>
    <w:rsid w:val="006D388E"/>
    <w:rsid w:val="006D3C34"/>
    <w:rsid w:val="006D4178"/>
    <w:rsid w:val="006D63E1"/>
    <w:rsid w:val="006D6EFC"/>
    <w:rsid w:val="006E0C5D"/>
    <w:rsid w:val="006E22D1"/>
    <w:rsid w:val="006E4D8F"/>
    <w:rsid w:val="006E4E11"/>
    <w:rsid w:val="006E5716"/>
    <w:rsid w:val="006E5D6B"/>
    <w:rsid w:val="006F02C9"/>
    <w:rsid w:val="006F0FB6"/>
    <w:rsid w:val="006F3245"/>
    <w:rsid w:val="006F53BE"/>
    <w:rsid w:val="006F7CED"/>
    <w:rsid w:val="00703F8A"/>
    <w:rsid w:val="00704F0E"/>
    <w:rsid w:val="007068A9"/>
    <w:rsid w:val="0071181C"/>
    <w:rsid w:val="00711F40"/>
    <w:rsid w:val="00712AA3"/>
    <w:rsid w:val="00712C35"/>
    <w:rsid w:val="00713F2D"/>
    <w:rsid w:val="0071434F"/>
    <w:rsid w:val="00716E2C"/>
    <w:rsid w:val="00717471"/>
    <w:rsid w:val="00717EA0"/>
    <w:rsid w:val="0072103C"/>
    <w:rsid w:val="00721BDC"/>
    <w:rsid w:val="00721F45"/>
    <w:rsid w:val="00724111"/>
    <w:rsid w:val="00724315"/>
    <w:rsid w:val="00725004"/>
    <w:rsid w:val="00725ADC"/>
    <w:rsid w:val="00725B32"/>
    <w:rsid w:val="0072604C"/>
    <w:rsid w:val="00726093"/>
    <w:rsid w:val="00727030"/>
    <w:rsid w:val="007302B3"/>
    <w:rsid w:val="00730733"/>
    <w:rsid w:val="007309A6"/>
    <w:rsid w:val="00730E3A"/>
    <w:rsid w:val="00732DBB"/>
    <w:rsid w:val="00733A01"/>
    <w:rsid w:val="00733C27"/>
    <w:rsid w:val="00734566"/>
    <w:rsid w:val="00735BB3"/>
    <w:rsid w:val="00736194"/>
    <w:rsid w:val="00736AAF"/>
    <w:rsid w:val="00741958"/>
    <w:rsid w:val="00741FD5"/>
    <w:rsid w:val="007441FE"/>
    <w:rsid w:val="007444D4"/>
    <w:rsid w:val="00745BF7"/>
    <w:rsid w:val="00746410"/>
    <w:rsid w:val="00751A45"/>
    <w:rsid w:val="007553CD"/>
    <w:rsid w:val="007575E5"/>
    <w:rsid w:val="0076307C"/>
    <w:rsid w:val="007635E8"/>
    <w:rsid w:val="0076363A"/>
    <w:rsid w:val="0076497D"/>
    <w:rsid w:val="00765B2A"/>
    <w:rsid w:val="00765C7B"/>
    <w:rsid w:val="007677A9"/>
    <w:rsid w:val="00771247"/>
    <w:rsid w:val="00772EB9"/>
    <w:rsid w:val="007740B7"/>
    <w:rsid w:val="00774CAE"/>
    <w:rsid w:val="00776D2D"/>
    <w:rsid w:val="007771C0"/>
    <w:rsid w:val="00777315"/>
    <w:rsid w:val="00781727"/>
    <w:rsid w:val="00783A34"/>
    <w:rsid w:val="00786ED0"/>
    <w:rsid w:val="00790D9E"/>
    <w:rsid w:val="007937EE"/>
    <w:rsid w:val="00793F5B"/>
    <w:rsid w:val="0079449E"/>
    <w:rsid w:val="00795C68"/>
    <w:rsid w:val="00796B7E"/>
    <w:rsid w:val="007A0662"/>
    <w:rsid w:val="007A2FEA"/>
    <w:rsid w:val="007A3237"/>
    <w:rsid w:val="007A43FA"/>
    <w:rsid w:val="007A7BC4"/>
    <w:rsid w:val="007B1AF0"/>
    <w:rsid w:val="007B1FA3"/>
    <w:rsid w:val="007B2851"/>
    <w:rsid w:val="007B33E6"/>
    <w:rsid w:val="007B3C72"/>
    <w:rsid w:val="007B6272"/>
    <w:rsid w:val="007B79BC"/>
    <w:rsid w:val="007C013A"/>
    <w:rsid w:val="007C2643"/>
    <w:rsid w:val="007C32B4"/>
    <w:rsid w:val="007C573D"/>
    <w:rsid w:val="007C5768"/>
    <w:rsid w:val="007C6B52"/>
    <w:rsid w:val="007D06BD"/>
    <w:rsid w:val="007D06D0"/>
    <w:rsid w:val="007D16C5"/>
    <w:rsid w:val="007D1853"/>
    <w:rsid w:val="007D2D82"/>
    <w:rsid w:val="007D4446"/>
    <w:rsid w:val="007D4502"/>
    <w:rsid w:val="007D45B1"/>
    <w:rsid w:val="007D4A03"/>
    <w:rsid w:val="007D52BC"/>
    <w:rsid w:val="007D688F"/>
    <w:rsid w:val="007D7A1C"/>
    <w:rsid w:val="007E1F09"/>
    <w:rsid w:val="007E3261"/>
    <w:rsid w:val="007E73D2"/>
    <w:rsid w:val="00802DBE"/>
    <w:rsid w:val="00803C72"/>
    <w:rsid w:val="0080441D"/>
    <w:rsid w:val="00805D8F"/>
    <w:rsid w:val="00806B57"/>
    <w:rsid w:val="00806D08"/>
    <w:rsid w:val="0081464F"/>
    <w:rsid w:val="00815A88"/>
    <w:rsid w:val="0081771B"/>
    <w:rsid w:val="00817B2F"/>
    <w:rsid w:val="00821FE3"/>
    <w:rsid w:val="00826768"/>
    <w:rsid w:val="00832155"/>
    <w:rsid w:val="0083242F"/>
    <w:rsid w:val="00832C57"/>
    <w:rsid w:val="00833461"/>
    <w:rsid w:val="00836391"/>
    <w:rsid w:val="00837C9A"/>
    <w:rsid w:val="008408AD"/>
    <w:rsid w:val="0084130C"/>
    <w:rsid w:val="008417B7"/>
    <w:rsid w:val="00842C3A"/>
    <w:rsid w:val="00852222"/>
    <w:rsid w:val="008528A0"/>
    <w:rsid w:val="00855732"/>
    <w:rsid w:val="00856E63"/>
    <w:rsid w:val="00860A36"/>
    <w:rsid w:val="008611B1"/>
    <w:rsid w:val="00861D22"/>
    <w:rsid w:val="008622A7"/>
    <w:rsid w:val="00862EDF"/>
    <w:rsid w:val="00862FE4"/>
    <w:rsid w:val="0086389A"/>
    <w:rsid w:val="008666F6"/>
    <w:rsid w:val="00866951"/>
    <w:rsid w:val="00867A0D"/>
    <w:rsid w:val="00870971"/>
    <w:rsid w:val="00871C29"/>
    <w:rsid w:val="00871C51"/>
    <w:rsid w:val="00872FF0"/>
    <w:rsid w:val="00874177"/>
    <w:rsid w:val="00875522"/>
    <w:rsid w:val="00875CCF"/>
    <w:rsid w:val="0087605E"/>
    <w:rsid w:val="00880DB6"/>
    <w:rsid w:val="00881750"/>
    <w:rsid w:val="0088535B"/>
    <w:rsid w:val="00885B2A"/>
    <w:rsid w:val="00886787"/>
    <w:rsid w:val="008941AE"/>
    <w:rsid w:val="00897328"/>
    <w:rsid w:val="008A07DA"/>
    <w:rsid w:val="008A1553"/>
    <w:rsid w:val="008A2D3E"/>
    <w:rsid w:val="008A4229"/>
    <w:rsid w:val="008A4936"/>
    <w:rsid w:val="008A4968"/>
    <w:rsid w:val="008A4974"/>
    <w:rsid w:val="008A4DCD"/>
    <w:rsid w:val="008A535F"/>
    <w:rsid w:val="008A681F"/>
    <w:rsid w:val="008A6825"/>
    <w:rsid w:val="008A6F3E"/>
    <w:rsid w:val="008A795A"/>
    <w:rsid w:val="008B000E"/>
    <w:rsid w:val="008B1807"/>
    <w:rsid w:val="008B1974"/>
    <w:rsid w:val="008B1DDF"/>
    <w:rsid w:val="008B1FEE"/>
    <w:rsid w:val="008B214B"/>
    <w:rsid w:val="008B2871"/>
    <w:rsid w:val="008B323E"/>
    <w:rsid w:val="008B5C3D"/>
    <w:rsid w:val="008B766D"/>
    <w:rsid w:val="008C4456"/>
    <w:rsid w:val="008C4F85"/>
    <w:rsid w:val="008C5047"/>
    <w:rsid w:val="008C5583"/>
    <w:rsid w:val="008C586C"/>
    <w:rsid w:val="008C5F2A"/>
    <w:rsid w:val="008D03A9"/>
    <w:rsid w:val="008D3239"/>
    <w:rsid w:val="008D380A"/>
    <w:rsid w:val="008D5038"/>
    <w:rsid w:val="008D53C3"/>
    <w:rsid w:val="008E0D26"/>
    <w:rsid w:val="008E1952"/>
    <w:rsid w:val="008E268B"/>
    <w:rsid w:val="008E2F49"/>
    <w:rsid w:val="008E441C"/>
    <w:rsid w:val="008E5351"/>
    <w:rsid w:val="008E717E"/>
    <w:rsid w:val="008E7637"/>
    <w:rsid w:val="008F06D7"/>
    <w:rsid w:val="008F16C3"/>
    <w:rsid w:val="008F16CC"/>
    <w:rsid w:val="008F1EF3"/>
    <w:rsid w:val="008F3332"/>
    <w:rsid w:val="008F56F9"/>
    <w:rsid w:val="008F6C57"/>
    <w:rsid w:val="008F7833"/>
    <w:rsid w:val="00903C32"/>
    <w:rsid w:val="00904FDB"/>
    <w:rsid w:val="00905208"/>
    <w:rsid w:val="00906B48"/>
    <w:rsid w:val="00907CDF"/>
    <w:rsid w:val="00914634"/>
    <w:rsid w:val="00915F6C"/>
    <w:rsid w:val="00916B16"/>
    <w:rsid w:val="009173B9"/>
    <w:rsid w:val="0092079D"/>
    <w:rsid w:val="00920F71"/>
    <w:rsid w:val="0092115A"/>
    <w:rsid w:val="00921332"/>
    <w:rsid w:val="009216AB"/>
    <w:rsid w:val="00921C87"/>
    <w:rsid w:val="00924609"/>
    <w:rsid w:val="00924C68"/>
    <w:rsid w:val="00926282"/>
    <w:rsid w:val="0093335D"/>
    <w:rsid w:val="00935C22"/>
    <w:rsid w:val="00935F4E"/>
    <w:rsid w:val="0093613E"/>
    <w:rsid w:val="0094196F"/>
    <w:rsid w:val="00941E4C"/>
    <w:rsid w:val="00942F77"/>
    <w:rsid w:val="00943026"/>
    <w:rsid w:val="00943D08"/>
    <w:rsid w:val="00944F37"/>
    <w:rsid w:val="00947A09"/>
    <w:rsid w:val="00950FCE"/>
    <w:rsid w:val="00952C87"/>
    <w:rsid w:val="0095607C"/>
    <w:rsid w:val="00957937"/>
    <w:rsid w:val="00957B39"/>
    <w:rsid w:val="00963840"/>
    <w:rsid w:val="009640B7"/>
    <w:rsid w:val="00965C2D"/>
    <w:rsid w:val="00965CB5"/>
    <w:rsid w:val="00965ECD"/>
    <w:rsid w:val="00966B81"/>
    <w:rsid w:val="00966E1F"/>
    <w:rsid w:val="009672ED"/>
    <w:rsid w:val="00967664"/>
    <w:rsid w:val="0097512C"/>
    <w:rsid w:val="00975429"/>
    <w:rsid w:val="00977D91"/>
    <w:rsid w:val="00977F79"/>
    <w:rsid w:val="00980108"/>
    <w:rsid w:val="00980143"/>
    <w:rsid w:val="009807B7"/>
    <w:rsid w:val="009809D7"/>
    <w:rsid w:val="009832CF"/>
    <w:rsid w:val="00983DE2"/>
    <w:rsid w:val="009870DA"/>
    <w:rsid w:val="009875D6"/>
    <w:rsid w:val="00990E29"/>
    <w:rsid w:val="00992CB8"/>
    <w:rsid w:val="00993544"/>
    <w:rsid w:val="00993D3A"/>
    <w:rsid w:val="00994A9B"/>
    <w:rsid w:val="00995940"/>
    <w:rsid w:val="009A0E26"/>
    <w:rsid w:val="009A21B6"/>
    <w:rsid w:val="009A24A8"/>
    <w:rsid w:val="009A275F"/>
    <w:rsid w:val="009A359B"/>
    <w:rsid w:val="009A73B8"/>
    <w:rsid w:val="009A7DAA"/>
    <w:rsid w:val="009B2926"/>
    <w:rsid w:val="009B63A2"/>
    <w:rsid w:val="009B6AB6"/>
    <w:rsid w:val="009C596A"/>
    <w:rsid w:val="009C7720"/>
    <w:rsid w:val="009D0B05"/>
    <w:rsid w:val="009D1DD4"/>
    <w:rsid w:val="009D28B0"/>
    <w:rsid w:val="009D4B4C"/>
    <w:rsid w:val="009D56C9"/>
    <w:rsid w:val="009D5C77"/>
    <w:rsid w:val="009D6758"/>
    <w:rsid w:val="009E1E77"/>
    <w:rsid w:val="009E4196"/>
    <w:rsid w:val="009F1366"/>
    <w:rsid w:val="009F511E"/>
    <w:rsid w:val="009F52AE"/>
    <w:rsid w:val="009F73F8"/>
    <w:rsid w:val="009F78BC"/>
    <w:rsid w:val="00A01A13"/>
    <w:rsid w:val="00A01BB1"/>
    <w:rsid w:val="00A02646"/>
    <w:rsid w:val="00A02FBA"/>
    <w:rsid w:val="00A036F1"/>
    <w:rsid w:val="00A048AA"/>
    <w:rsid w:val="00A04D4F"/>
    <w:rsid w:val="00A04E4B"/>
    <w:rsid w:val="00A076C3"/>
    <w:rsid w:val="00A11697"/>
    <w:rsid w:val="00A11F60"/>
    <w:rsid w:val="00A139B7"/>
    <w:rsid w:val="00A17640"/>
    <w:rsid w:val="00A20390"/>
    <w:rsid w:val="00A21069"/>
    <w:rsid w:val="00A23AFA"/>
    <w:rsid w:val="00A23BD9"/>
    <w:rsid w:val="00A267AA"/>
    <w:rsid w:val="00A2779C"/>
    <w:rsid w:val="00A279C3"/>
    <w:rsid w:val="00A3188D"/>
    <w:rsid w:val="00A31B3E"/>
    <w:rsid w:val="00A31C9E"/>
    <w:rsid w:val="00A33128"/>
    <w:rsid w:val="00A33CDC"/>
    <w:rsid w:val="00A34362"/>
    <w:rsid w:val="00A34BC5"/>
    <w:rsid w:val="00A35A95"/>
    <w:rsid w:val="00A430D3"/>
    <w:rsid w:val="00A45159"/>
    <w:rsid w:val="00A455A8"/>
    <w:rsid w:val="00A4592D"/>
    <w:rsid w:val="00A47B43"/>
    <w:rsid w:val="00A52922"/>
    <w:rsid w:val="00A52EA1"/>
    <w:rsid w:val="00A532F3"/>
    <w:rsid w:val="00A54DD0"/>
    <w:rsid w:val="00A55FDD"/>
    <w:rsid w:val="00A6098F"/>
    <w:rsid w:val="00A60F15"/>
    <w:rsid w:val="00A6221E"/>
    <w:rsid w:val="00A62D41"/>
    <w:rsid w:val="00A62D93"/>
    <w:rsid w:val="00A630D7"/>
    <w:rsid w:val="00A63532"/>
    <w:rsid w:val="00A645D7"/>
    <w:rsid w:val="00A66D22"/>
    <w:rsid w:val="00A677EF"/>
    <w:rsid w:val="00A75BAF"/>
    <w:rsid w:val="00A8489E"/>
    <w:rsid w:val="00A86715"/>
    <w:rsid w:val="00A87A2C"/>
    <w:rsid w:val="00AA1D11"/>
    <w:rsid w:val="00AA31A1"/>
    <w:rsid w:val="00AA38B4"/>
    <w:rsid w:val="00AA71C9"/>
    <w:rsid w:val="00AB0194"/>
    <w:rsid w:val="00AB02A7"/>
    <w:rsid w:val="00AB0D74"/>
    <w:rsid w:val="00AB1894"/>
    <w:rsid w:val="00AB2381"/>
    <w:rsid w:val="00AB2507"/>
    <w:rsid w:val="00AB50EC"/>
    <w:rsid w:val="00AC048F"/>
    <w:rsid w:val="00AC0DC2"/>
    <w:rsid w:val="00AC0FD2"/>
    <w:rsid w:val="00AC29F3"/>
    <w:rsid w:val="00AC3868"/>
    <w:rsid w:val="00AC5CFF"/>
    <w:rsid w:val="00AD1780"/>
    <w:rsid w:val="00AD4ADD"/>
    <w:rsid w:val="00AD6CA2"/>
    <w:rsid w:val="00AD6F41"/>
    <w:rsid w:val="00AE2132"/>
    <w:rsid w:val="00AE6864"/>
    <w:rsid w:val="00AE7459"/>
    <w:rsid w:val="00AF1335"/>
    <w:rsid w:val="00AF33B8"/>
    <w:rsid w:val="00AF6CBE"/>
    <w:rsid w:val="00AF76D5"/>
    <w:rsid w:val="00B00567"/>
    <w:rsid w:val="00B01C79"/>
    <w:rsid w:val="00B05636"/>
    <w:rsid w:val="00B0776E"/>
    <w:rsid w:val="00B07B2E"/>
    <w:rsid w:val="00B11DEB"/>
    <w:rsid w:val="00B1464A"/>
    <w:rsid w:val="00B15A05"/>
    <w:rsid w:val="00B2161F"/>
    <w:rsid w:val="00B21715"/>
    <w:rsid w:val="00B2277B"/>
    <w:rsid w:val="00B231E5"/>
    <w:rsid w:val="00B2339F"/>
    <w:rsid w:val="00B24772"/>
    <w:rsid w:val="00B32A05"/>
    <w:rsid w:val="00B34C81"/>
    <w:rsid w:val="00B40C10"/>
    <w:rsid w:val="00B412EA"/>
    <w:rsid w:val="00B43553"/>
    <w:rsid w:val="00B46CCB"/>
    <w:rsid w:val="00B470DF"/>
    <w:rsid w:val="00B4788D"/>
    <w:rsid w:val="00B516EE"/>
    <w:rsid w:val="00B51935"/>
    <w:rsid w:val="00B51B54"/>
    <w:rsid w:val="00B54B5B"/>
    <w:rsid w:val="00B5586D"/>
    <w:rsid w:val="00B55AA5"/>
    <w:rsid w:val="00B55EE9"/>
    <w:rsid w:val="00B56237"/>
    <w:rsid w:val="00B567F2"/>
    <w:rsid w:val="00B56BF1"/>
    <w:rsid w:val="00B57AF8"/>
    <w:rsid w:val="00B62817"/>
    <w:rsid w:val="00B639AB"/>
    <w:rsid w:val="00B63D28"/>
    <w:rsid w:val="00B64127"/>
    <w:rsid w:val="00B65DE8"/>
    <w:rsid w:val="00B6794B"/>
    <w:rsid w:val="00B73D2F"/>
    <w:rsid w:val="00B75C3B"/>
    <w:rsid w:val="00B808D7"/>
    <w:rsid w:val="00B815B8"/>
    <w:rsid w:val="00B8160D"/>
    <w:rsid w:val="00B817F6"/>
    <w:rsid w:val="00B8491D"/>
    <w:rsid w:val="00B857A7"/>
    <w:rsid w:val="00B85FD1"/>
    <w:rsid w:val="00B9016C"/>
    <w:rsid w:val="00B9053F"/>
    <w:rsid w:val="00B9253B"/>
    <w:rsid w:val="00B929C8"/>
    <w:rsid w:val="00B92B14"/>
    <w:rsid w:val="00B94F6D"/>
    <w:rsid w:val="00B96A26"/>
    <w:rsid w:val="00B96E2D"/>
    <w:rsid w:val="00BA3009"/>
    <w:rsid w:val="00BA3580"/>
    <w:rsid w:val="00BA6B5B"/>
    <w:rsid w:val="00BB0B70"/>
    <w:rsid w:val="00BB199E"/>
    <w:rsid w:val="00BB1A11"/>
    <w:rsid w:val="00BB1EBF"/>
    <w:rsid w:val="00BB36E4"/>
    <w:rsid w:val="00BB416E"/>
    <w:rsid w:val="00BB436F"/>
    <w:rsid w:val="00BC2B38"/>
    <w:rsid w:val="00BC2B69"/>
    <w:rsid w:val="00BC396C"/>
    <w:rsid w:val="00BD0625"/>
    <w:rsid w:val="00BD0F04"/>
    <w:rsid w:val="00BD5ED8"/>
    <w:rsid w:val="00BD6849"/>
    <w:rsid w:val="00BE05A2"/>
    <w:rsid w:val="00BE1169"/>
    <w:rsid w:val="00BE5625"/>
    <w:rsid w:val="00BF1B1D"/>
    <w:rsid w:val="00BF5E2B"/>
    <w:rsid w:val="00BF6B78"/>
    <w:rsid w:val="00BF72EF"/>
    <w:rsid w:val="00BF7753"/>
    <w:rsid w:val="00BF7A4E"/>
    <w:rsid w:val="00C00983"/>
    <w:rsid w:val="00C0148D"/>
    <w:rsid w:val="00C02B87"/>
    <w:rsid w:val="00C03733"/>
    <w:rsid w:val="00C04C2E"/>
    <w:rsid w:val="00C10335"/>
    <w:rsid w:val="00C11F98"/>
    <w:rsid w:val="00C1239C"/>
    <w:rsid w:val="00C151DD"/>
    <w:rsid w:val="00C15C71"/>
    <w:rsid w:val="00C1651F"/>
    <w:rsid w:val="00C20C36"/>
    <w:rsid w:val="00C2202F"/>
    <w:rsid w:val="00C225C8"/>
    <w:rsid w:val="00C27703"/>
    <w:rsid w:val="00C27C7D"/>
    <w:rsid w:val="00C31DDE"/>
    <w:rsid w:val="00C347A0"/>
    <w:rsid w:val="00C349C9"/>
    <w:rsid w:val="00C4086D"/>
    <w:rsid w:val="00C44B7B"/>
    <w:rsid w:val="00C5013D"/>
    <w:rsid w:val="00C520C1"/>
    <w:rsid w:val="00C54E0B"/>
    <w:rsid w:val="00C5572E"/>
    <w:rsid w:val="00C56287"/>
    <w:rsid w:val="00C567E3"/>
    <w:rsid w:val="00C62900"/>
    <w:rsid w:val="00C63386"/>
    <w:rsid w:val="00C63B01"/>
    <w:rsid w:val="00C64B9C"/>
    <w:rsid w:val="00C662BF"/>
    <w:rsid w:val="00C71F50"/>
    <w:rsid w:val="00C7382A"/>
    <w:rsid w:val="00C74415"/>
    <w:rsid w:val="00C74616"/>
    <w:rsid w:val="00C74A33"/>
    <w:rsid w:val="00C77164"/>
    <w:rsid w:val="00C77CC5"/>
    <w:rsid w:val="00C80BDE"/>
    <w:rsid w:val="00C81BCB"/>
    <w:rsid w:val="00C82DD0"/>
    <w:rsid w:val="00C8362D"/>
    <w:rsid w:val="00C83B98"/>
    <w:rsid w:val="00C83D39"/>
    <w:rsid w:val="00C846CD"/>
    <w:rsid w:val="00C84AB3"/>
    <w:rsid w:val="00C84E9B"/>
    <w:rsid w:val="00C93ECB"/>
    <w:rsid w:val="00C94F9A"/>
    <w:rsid w:val="00C97AF3"/>
    <w:rsid w:val="00C97F3A"/>
    <w:rsid w:val="00CA1896"/>
    <w:rsid w:val="00CA74F5"/>
    <w:rsid w:val="00CB0E3E"/>
    <w:rsid w:val="00CB22BA"/>
    <w:rsid w:val="00CB5B28"/>
    <w:rsid w:val="00CB65E2"/>
    <w:rsid w:val="00CB76B2"/>
    <w:rsid w:val="00CC0507"/>
    <w:rsid w:val="00CC0D27"/>
    <w:rsid w:val="00CC4D15"/>
    <w:rsid w:val="00CC4E19"/>
    <w:rsid w:val="00CC784A"/>
    <w:rsid w:val="00CC79DE"/>
    <w:rsid w:val="00CD3114"/>
    <w:rsid w:val="00CD42C4"/>
    <w:rsid w:val="00CD46B1"/>
    <w:rsid w:val="00CD79C8"/>
    <w:rsid w:val="00CE14FF"/>
    <w:rsid w:val="00CE3702"/>
    <w:rsid w:val="00CE60E4"/>
    <w:rsid w:val="00CF27B4"/>
    <w:rsid w:val="00CF295F"/>
    <w:rsid w:val="00CF39AB"/>
    <w:rsid w:val="00CF5371"/>
    <w:rsid w:val="00CF5AB0"/>
    <w:rsid w:val="00CF7BF0"/>
    <w:rsid w:val="00D0148C"/>
    <w:rsid w:val="00D0323A"/>
    <w:rsid w:val="00D03E2D"/>
    <w:rsid w:val="00D049ED"/>
    <w:rsid w:val="00D0559F"/>
    <w:rsid w:val="00D0593A"/>
    <w:rsid w:val="00D064B5"/>
    <w:rsid w:val="00D077E9"/>
    <w:rsid w:val="00D11FB3"/>
    <w:rsid w:val="00D14E0D"/>
    <w:rsid w:val="00D16EF8"/>
    <w:rsid w:val="00D17396"/>
    <w:rsid w:val="00D2171B"/>
    <w:rsid w:val="00D224EF"/>
    <w:rsid w:val="00D22E82"/>
    <w:rsid w:val="00D266DF"/>
    <w:rsid w:val="00D26B52"/>
    <w:rsid w:val="00D2787C"/>
    <w:rsid w:val="00D27BCB"/>
    <w:rsid w:val="00D3275E"/>
    <w:rsid w:val="00D33983"/>
    <w:rsid w:val="00D34679"/>
    <w:rsid w:val="00D353CF"/>
    <w:rsid w:val="00D4036F"/>
    <w:rsid w:val="00D41411"/>
    <w:rsid w:val="00D419E8"/>
    <w:rsid w:val="00D424C4"/>
    <w:rsid w:val="00D42CB7"/>
    <w:rsid w:val="00D4341C"/>
    <w:rsid w:val="00D4633C"/>
    <w:rsid w:val="00D46D8E"/>
    <w:rsid w:val="00D471E4"/>
    <w:rsid w:val="00D50B5E"/>
    <w:rsid w:val="00D5413D"/>
    <w:rsid w:val="00D554F9"/>
    <w:rsid w:val="00D55707"/>
    <w:rsid w:val="00D570A9"/>
    <w:rsid w:val="00D57F40"/>
    <w:rsid w:val="00D60190"/>
    <w:rsid w:val="00D62073"/>
    <w:rsid w:val="00D62EB5"/>
    <w:rsid w:val="00D670AE"/>
    <w:rsid w:val="00D67D92"/>
    <w:rsid w:val="00D70D02"/>
    <w:rsid w:val="00D733D1"/>
    <w:rsid w:val="00D73968"/>
    <w:rsid w:val="00D74184"/>
    <w:rsid w:val="00D75018"/>
    <w:rsid w:val="00D752C9"/>
    <w:rsid w:val="00D7694D"/>
    <w:rsid w:val="00D76D79"/>
    <w:rsid w:val="00D76E92"/>
    <w:rsid w:val="00D770C7"/>
    <w:rsid w:val="00D7713A"/>
    <w:rsid w:val="00D77C7A"/>
    <w:rsid w:val="00D83DAC"/>
    <w:rsid w:val="00D83F36"/>
    <w:rsid w:val="00D841E9"/>
    <w:rsid w:val="00D854AE"/>
    <w:rsid w:val="00D85632"/>
    <w:rsid w:val="00D86945"/>
    <w:rsid w:val="00D90290"/>
    <w:rsid w:val="00D91390"/>
    <w:rsid w:val="00D9179F"/>
    <w:rsid w:val="00D92714"/>
    <w:rsid w:val="00D94A20"/>
    <w:rsid w:val="00D977EE"/>
    <w:rsid w:val="00DA1D13"/>
    <w:rsid w:val="00DB186B"/>
    <w:rsid w:val="00DB5E99"/>
    <w:rsid w:val="00DB7A9F"/>
    <w:rsid w:val="00DC0A81"/>
    <w:rsid w:val="00DC706A"/>
    <w:rsid w:val="00DC72A9"/>
    <w:rsid w:val="00DC7465"/>
    <w:rsid w:val="00DD152F"/>
    <w:rsid w:val="00DD3D21"/>
    <w:rsid w:val="00DD4A7E"/>
    <w:rsid w:val="00DD60FB"/>
    <w:rsid w:val="00DD698A"/>
    <w:rsid w:val="00DE213F"/>
    <w:rsid w:val="00DE2D16"/>
    <w:rsid w:val="00DE410B"/>
    <w:rsid w:val="00DE65AE"/>
    <w:rsid w:val="00DE6DA7"/>
    <w:rsid w:val="00DE7FA2"/>
    <w:rsid w:val="00DF0093"/>
    <w:rsid w:val="00DF027C"/>
    <w:rsid w:val="00DF0CF3"/>
    <w:rsid w:val="00DF1115"/>
    <w:rsid w:val="00DF17CF"/>
    <w:rsid w:val="00DF2815"/>
    <w:rsid w:val="00DF4934"/>
    <w:rsid w:val="00E00242"/>
    <w:rsid w:val="00E00A32"/>
    <w:rsid w:val="00E00F8C"/>
    <w:rsid w:val="00E02B74"/>
    <w:rsid w:val="00E0736D"/>
    <w:rsid w:val="00E07C2A"/>
    <w:rsid w:val="00E10EA7"/>
    <w:rsid w:val="00E149C9"/>
    <w:rsid w:val="00E151DA"/>
    <w:rsid w:val="00E15876"/>
    <w:rsid w:val="00E15954"/>
    <w:rsid w:val="00E15B09"/>
    <w:rsid w:val="00E16732"/>
    <w:rsid w:val="00E16BC4"/>
    <w:rsid w:val="00E17913"/>
    <w:rsid w:val="00E17E0B"/>
    <w:rsid w:val="00E22ACD"/>
    <w:rsid w:val="00E23F85"/>
    <w:rsid w:val="00E25F46"/>
    <w:rsid w:val="00E309FE"/>
    <w:rsid w:val="00E33503"/>
    <w:rsid w:val="00E336E8"/>
    <w:rsid w:val="00E364DB"/>
    <w:rsid w:val="00E36ED8"/>
    <w:rsid w:val="00E448D6"/>
    <w:rsid w:val="00E45C33"/>
    <w:rsid w:val="00E46387"/>
    <w:rsid w:val="00E4754B"/>
    <w:rsid w:val="00E47D1F"/>
    <w:rsid w:val="00E50057"/>
    <w:rsid w:val="00E514F3"/>
    <w:rsid w:val="00E51A73"/>
    <w:rsid w:val="00E543AD"/>
    <w:rsid w:val="00E54A6A"/>
    <w:rsid w:val="00E56B8D"/>
    <w:rsid w:val="00E608C9"/>
    <w:rsid w:val="00E61A64"/>
    <w:rsid w:val="00E620B0"/>
    <w:rsid w:val="00E63993"/>
    <w:rsid w:val="00E70571"/>
    <w:rsid w:val="00E74C20"/>
    <w:rsid w:val="00E81B40"/>
    <w:rsid w:val="00E824FC"/>
    <w:rsid w:val="00E843CE"/>
    <w:rsid w:val="00E856EC"/>
    <w:rsid w:val="00E85CFB"/>
    <w:rsid w:val="00E8751A"/>
    <w:rsid w:val="00E908A4"/>
    <w:rsid w:val="00E91285"/>
    <w:rsid w:val="00E91FC5"/>
    <w:rsid w:val="00E972D3"/>
    <w:rsid w:val="00EA4EC6"/>
    <w:rsid w:val="00EA5849"/>
    <w:rsid w:val="00EA5DF0"/>
    <w:rsid w:val="00EA6995"/>
    <w:rsid w:val="00EA76DD"/>
    <w:rsid w:val="00EA775C"/>
    <w:rsid w:val="00EB17FB"/>
    <w:rsid w:val="00EB1CA5"/>
    <w:rsid w:val="00EB1CF9"/>
    <w:rsid w:val="00EB36B9"/>
    <w:rsid w:val="00EB3C22"/>
    <w:rsid w:val="00EB3E9D"/>
    <w:rsid w:val="00EB6BA5"/>
    <w:rsid w:val="00EC0388"/>
    <w:rsid w:val="00EC2C46"/>
    <w:rsid w:val="00EC373C"/>
    <w:rsid w:val="00EC3B68"/>
    <w:rsid w:val="00EC4980"/>
    <w:rsid w:val="00EC611F"/>
    <w:rsid w:val="00EC68FE"/>
    <w:rsid w:val="00ED17B5"/>
    <w:rsid w:val="00ED18EE"/>
    <w:rsid w:val="00ED2357"/>
    <w:rsid w:val="00ED30B7"/>
    <w:rsid w:val="00ED4F01"/>
    <w:rsid w:val="00ED4F58"/>
    <w:rsid w:val="00EE287F"/>
    <w:rsid w:val="00EE4326"/>
    <w:rsid w:val="00EE4C14"/>
    <w:rsid w:val="00EE7CEC"/>
    <w:rsid w:val="00EF01D3"/>
    <w:rsid w:val="00EF124C"/>
    <w:rsid w:val="00EF1714"/>
    <w:rsid w:val="00EF1A47"/>
    <w:rsid w:val="00EF3151"/>
    <w:rsid w:val="00EF3E78"/>
    <w:rsid w:val="00EF4A78"/>
    <w:rsid w:val="00EF4F57"/>
    <w:rsid w:val="00EF555B"/>
    <w:rsid w:val="00EF6779"/>
    <w:rsid w:val="00F01540"/>
    <w:rsid w:val="00F027BB"/>
    <w:rsid w:val="00F06454"/>
    <w:rsid w:val="00F0728D"/>
    <w:rsid w:val="00F11B2A"/>
    <w:rsid w:val="00F11DCF"/>
    <w:rsid w:val="00F162EA"/>
    <w:rsid w:val="00F166D0"/>
    <w:rsid w:val="00F17564"/>
    <w:rsid w:val="00F21809"/>
    <w:rsid w:val="00F21AC2"/>
    <w:rsid w:val="00F242BF"/>
    <w:rsid w:val="00F25303"/>
    <w:rsid w:val="00F25EEA"/>
    <w:rsid w:val="00F2611F"/>
    <w:rsid w:val="00F26A32"/>
    <w:rsid w:val="00F30E68"/>
    <w:rsid w:val="00F315B7"/>
    <w:rsid w:val="00F315C6"/>
    <w:rsid w:val="00F37030"/>
    <w:rsid w:val="00F37849"/>
    <w:rsid w:val="00F40210"/>
    <w:rsid w:val="00F42824"/>
    <w:rsid w:val="00F45104"/>
    <w:rsid w:val="00F45684"/>
    <w:rsid w:val="00F51C1B"/>
    <w:rsid w:val="00F52D27"/>
    <w:rsid w:val="00F5317E"/>
    <w:rsid w:val="00F538FF"/>
    <w:rsid w:val="00F53F9B"/>
    <w:rsid w:val="00F54D42"/>
    <w:rsid w:val="00F560C7"/>
    <w:rsid w:val="00F5661D"/>
    <w:rsid w:val="00F60463"/>
    <w:rsid w:val="00F62281"/>
    <w:rsid w:val="00F6232A"/>
    <w:rsid w:val="00F62699"/>
    <w:rsid w:val="00F67893"/>
    <w:rsid w:val="00F678B5"/>
    <w:rsid w:val="00F67ACB"/>
    <w:rsid w:val="00F67F9D"/>
    <w:rsid w:val="00F71279"/>
    <w:rsid w:val="00F73588"/>
    <w:rsid w:val="00F76587"/>
    <w:rsid w:val="00F76A44"/>
    <w:rsid w:val="00F77F5E"/>
    <w:rsid w:val="00F77F81"/>
    <w:rsid w:val="00F80AE5"/>
    <w:rsid w:val="00F811B1"/>
    <w:rsid w:val="00F812A4"/>
    <w:rsid w:val="00F8146F"/>
    <w:rsid w:val="00F829F7"/>
    <w:rsid w:val="00F831D1"/>
    <w:rsid w:val="00F83527"/>
    <w:rsid w:val="00F839B3"/>
    <w:rsid w:val="00F90529"/>
    <w:rsid w:val="00F90595"/>
    <w:rsid w:val="00F905A1"/>
    <w:rsid w:val="00F917F4"/>
    <w:rsid w:val="00F9398D"/>
    <w:rsid w:val="00F9583B"/>
    <w:rsid w:val="00F97219"/>
    <w:rsid w:val="00F97B6B"/>
    <w:rsid w:val="00F97D12"/>
    <w:rsid w:val="00FA273C"/>
    <w:rsid w:val="00FA6982"/>
    <w:rsid w:val="00FA7C8F"/>
    <w:rsid w:val="00FB0D4D"/>
    <w:rsid w:val="00FB1065"/>
    <w:rsid w:val="00FB1154"/>
    <w:rsid w:val="00FB132C"/>
    <w:rsid w:val="00FB3170"/>
    <w:rsid w:val="00FB34BC"/>
    <w:rsid w:val="00FB4B12"/>
    <w:rsid w:val="00FB5667"/>
    <w:rsid w:val="00FB6B81"/>
    <w:rsid w:val="00FC0F2C"/>
    <w:rsid w:val="00FC305D"/>
    <w:rsid w:val="00FC30B8"/>
    <w:rsid w:val="00FC750D"/>
    <w:rsid w:val="00FC7613"/>
    <w:rsid w:val="00FD076B"/>
    <w:rsid w:val="00FD14AB"/>
    <w:rsid w:val="00FD1DEA"/>
    <w:rsid w:val="00FD2D18"/>
    <w:rsid w:val="00FD49F0"/>
    <w:rsid w:val="00FD4EB5"/>
    <w:rsid w:val="00FD583F"/>
    <w:rsid w:val="00FD5DC3"/>
    <w:rsid w:val="00FD650E"/>
    <w:rsid w:val="00FD676C"/>
    <w:rsid w:val="00FD7488"/>
    <w:rsid w:val="00FD7661"/>
    <w:rsid w:val="00FE0463"/>
    <w:rsid w:val="00FE1E44"/>
    <w:rsid w:val="00FE445F"/>
    <w:rsid w:val="00FE5957"/>
    <w:rsid w:val="00FE74FF"/>
    <w:rsid w:val="00FF0171"/>
    <w:rsid w:val="00FF16B4"/>
    <w:rsid w:val="00FF16F0"/>
    <w:rsid w:val="00FF4EBB"/>
    <w:rsid w:val="00FF586D"/>
    <w:rsid w:val="00FF5994"/>
    <w:rsid w:val="00FF79CD"/>
    <w:rsid w:val="00FF7CF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ff0f0,#fff5f5,#fffbfb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87C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71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0F09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D7713A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1"/>
    <w:rsid w:val="000F09D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NormalWeb">
    <w:name w:val="Normal (Web)"/>
    <w:basedOn w:val="Normal"/>
    <w:uiPriority w:val="99"/>
    <w:unhideWhenUsed/>
    <w:rsid w:val="000F0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F4EBB"/>
    <w:rPr>
      <w:b/>
      <w:bCs/>
    </w:rPr>
  </w:style>
  <w:style w:type="character" w:styleId="nfasis">
    <w:name w:val="Emphasis"/>
    <w:basedOn w:val="Fuentedeprrafopredeter"/>
    <w:uiPriority w:val="20"/>
    <w:qFormat/>
    <w:rsid w:val="00FF4EBB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280FE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E0D26"/>
    <w:pPr>
      <w:tabs>
        <w:tab w:val="right" w:leader="dot" w:pos="9826"/>
      </w:tabs>
      <w:spacing w:after="100"/>
    </w:pPr>
    <w:rPr>
      <w:rFonts w:ascii="Bahnschrift" w:hAnsi="Bahnschrift"/>
      <w:b w:val="0"/>
      <w:bCs/>
      <w:noProof/>
      <w:color w:val="C00000"/>
      <w:sz w:val="16"/>
      <w:szCs w:val="16"/>
      <w:lang w:bidi="es-ES"/>
    </w:rPr>
  </w:style>
  <w:style w:type="paragraph" w:styleId="TDC2">
    <w:name w:val="toc 2"/>
    <w:basedOn w:val="Normal"/>
    <w:next w:val="Normal"/>
    <w:autoRedefine/>
    <w:uiPriority w:val="39"/>
    <w:unhideWhenUsed/>
    <w:rsid w:val="00280FE4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280FE4"/>
    <w:pPr>
      <w:spacing w:after="100"/>
      <w:ind w:left="560"/>
    </w:pPr>
  </w:style>
  <w:style w:type="paragraph" w:styleId="Descripcin">
    <w:name w:val="caption"/>
    <w:basedOn w:val="Normal"/>
    <w:next w:val="Normal"/>
    <w:uiPriority w:val="99"/>
    <w:unhideWhenUsed/>
    <w:rsid w:val="00A11F60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759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1007</TotalTime>
  <Pages>15</Pages>
  <Words>1350</Words>
  <Characters>7499</Characters>
  <Application>Microsoft Office Word</Application>
  <DocSecurity>0</DocSecurity>
  <Lines>441</Lines>
  <Paragraphs>192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581</cp:revision>
  <cp:lastPrinted>2022-01-14T21:13:00Z</cp:lastPrinted>
  <dcterms:created xsi:type="dcterms:W3CDTF">2023-03-04T12:00:00Z</dcterms:created>
  <dcterms:modified xsi:type="dcterms:W3CDTF">2023-04-18T18:17:00Z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